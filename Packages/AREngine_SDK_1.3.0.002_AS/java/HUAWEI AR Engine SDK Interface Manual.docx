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14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302"/>
        <w:gridCol w:w="4518"/>
      </w:tblGrid>
      <w:tr w:rsidR="00A10242">
        <w:trPr>
          <w:cantSplit/>
          <w:trHeight w:val="269"/>
          <w:jc w:val="center"/>
        </w:trPr>
        <w:tc>
          <w:tcPr>
            <w:tcW w:w="2439" w:type="pct"/>
          </w:tcPr>
          <w:p w:rsidR="00A10242" w:rsidRPr="00A20D15" w:rsidRDefault="00A10242" w:rsidP="00A10242">
            <w:pPr>
              <w:pStyle w:val="af0"/>
            </w:pPr>
            <w:r w:rsidRPr="00A20D15">
              <w:t>Product name</w:t>
            </w:r>
          </w:p>
        </w:tc>
        <w:tc>
          <w:tcPr>
            <w:tcW w:w="2561" w:type="pct"/>
          </w:tcPr>
          <w:p w:rsidR="00A10242" w:rsidRPr="00A20D15" w:rsidRDefault="00A10242" w:rsidP="00A10242">
            <w:pPr>
              <w:pStyle w:val="af0"/>
            </w:pPr>
            <w:r w:rsidRPr="00A20D15">
              <w:t>Confidentiality level</w:t>
            </w:r>
          </w:p>
        </w:tc>
      </w:tr>
      <w:tr w:rsidR="00A10242">
        <w:trPr>
          <w:cantSplit/>
          <w:trHeight w:val="241"/>
          <w:jc w:val="center"/>
        </w:trPr>
        <w:tc>
          <w:tcPr>
            <w:tcW w:w="2439" w:type="pct"/>
          </w:tcPr>
          <w:p w:rsidR="00A10242" w:rsidRPr="00A20D15" w:rsidRDefault="00A10242" w:rsidP="00A10242">
            <w:pPr>
              <w:pStyle w:val="af0"/>
            </w:pPr>
          </w:p>
        </w:tc>
        <w:tc>
          <w:tcPr>
            <w:tcW w:w="2561" w:type="pct"/>
          </w:tcPr>
          <w:p w:rsidR="00A10242" w:rsidRPr="007E171F" w:rsidRDefault="00A10242" w:rsidP="00A10242">
            <w:pPr>
              <w:pStyle w:val="af0"/>
            </w:pPr>
          </w:p>
        </w:tc>
      </w:tr>
      <w:tr w:rsidR="00A10242">
        <w:trPr>
          <w:cantSplit/>
          <w:trHeight w:val="283"/>
          <w:jc w:val="center"/>
        </w:trPr>
        <w:tc>
          <w:tcPr>
            <w:tcW w:w="2439" w:type="pct"/>
          </w:tcPr>
          <w:p w:rsidR="00A10242" w:rsidRPr="00A20D15" w:rsidRDefault="00A10242" w:rsidP="00A10242">
            <w:pPr>
              <w:pStyle w:val="af0"/>
            </w:pPr>
            <w:r w:rsidRPr="00A20D15">
              <w:t>Product version</w:t>
            </w:r>
          </w:p>
        </w:tc>
        <w:tc>
          <w:tcPr>
            <w:tcW w:w="2561" w:type="pct"/>
            <w:vMerge w:val="restart"/>
            <w:vAlign w:val="center"/>
          </w:tcPr>
          <w:p w:rsidR="00A10242" w:rsidRPr="00A20D15" w:rsidRDefault="00A10242" w:rsidP="00F469C0">
            <w:pPr>
              <w:pStyle w:val="af0"/>
            </w:pPr>
            <w:r w:rsidRPr="00A20D15">
              <w:t xml:space="preserve">Total </w:t>
            </w:r>
            <w:r w:rsidR="009921C1">
              <w:t>30</w:t>
            </w:r>
            <w:r w:rsidR="00B5797B">
              <w:t xml:space="preserve">  </w:t>
            </w:r>
            <w:r w:rsidRPr="00A20D15">
              <w:t>pages</w:t>
            </w:r>
            <w:r w:rsidRPr="00A20D15">
              <w:rPr>
                <w:rFonts w:hint="eastAsia"/>
              </w:rPr>
              <w:t xml:space="preserve"> </w:t>
            </w:r>
          </w:p>
        </w:tc>
      </w:tr>
      <w:tr w:rsidR="00A10242">
        <w:trPr>
          <w:cantSplit/>
          <w:trHeight w:val="241"/>
          <w:jc w:val="center"/>
        </w:trPr>
        <w:tc>
          <w:tcPr>
            <w:tcW w:w="2439" w:type="pct"/>
          </w:tcPr>
          <w:p w:rsidR="00A10242" w:rsidRDefault="00A10242" w:rsidP="00A10242">
            <w:pPr>
              <w:pStyle w:val="af0"/>
            </w:pPr>
          </w:p>
        </w:tc>
        <w:tc>
          <w:tcPr>
            <w:tcW w:w="2561" w:type="pct"/>
            <w:vMerge/>
          </w:tcPr>
          <w:p w:rsidR="00A10242" w:rsidRDefault="00A10242" w:rsidP="00A10242">
            <w:pPr>
              <w:pStyle w:val="af0"/>
            </w:pPr>
          </w:p>
        </w:tc>
      </w:tr>
    </w:tbl>
    <w:p w:rsidR="00A10242" w:rsidRPr="00AB5B92" w:rsidRDefault="00A10242" w:rsidP="00A10242">
      <w:pPr>
        <w:pStyle w:val="af7"/>
      </w:pPr>
    </w:p>
    <w:p w:rsidR="004B03F9" w:rsidRDefault="00385B5D" w:rsidP="00DC026A">
      <w:pPr>
        <w:pStyle w:val="af7"/>
        <w:outlineLvl w:val="0"/>
      </w:pPr>
      <w:bookmarkStart w:id="0" w:name="文档名称"/>
      <w:r>
        <w:rPr>
          <w:rFonts w:hint="eastAsia"/>
        </w:rPr>
        <w:t>HUAWEI</w:t>
      </w:r>
      <w:r w:rsidR="00A11D2C">
        <w:rPr>
          <w:rFonts w:hint="eastAsia"/>
        </w:rPr>
        <w:t xml:space="preserve"> </w:t>
      </w:r>
      <w:r>
        <w:rPr>
          <w:rFonts w:hint="eastAsia"/>
        </w:rPr>
        <w:t xml:space="preserve">AR Engine </w:t>
      </w:r>
      <w:r w:rsidR="00D53FDA">
        <w:t>SDK</w:t>
      </w:r>
      <w:r w:rsidR="00F469C0">
        <w:rPr>
          <w:rFonts w:hint="eastAsia"/>
        </w:rPr>
        <w:t xml:space="preserve"> </w:t>
      </w:r>
      <w:r w:rsidR="00F469C0">
        <w:t>Interface Manual</w:t>
      </w:r>
      <w:r w:rsidR="00AB32B0">
        <w:t xml:space="preserve"> </w:t>
      </w:r>
      <w:bookmarkEnd w:id="0"/>
    </w:p>
    <w:p w:rsidR="00A10242" w:rsidRDefault="00A10242" w:rsidP="00A10242">
      <w:pPr>
        <w:pStyle w:val="af0"/>
      </w:pPr>
    </w:p>
    <w:p w:rsidR="00A10242" w:rsidRDefault="00A10242" w:rsidP="00A10242">
      <w:pPr>
        <w:pStyle w:val="af0"/>
      </w:pPr>
    </w:p>
    <w:p w:rsidR="00A10242" w:rsidRDefault="00A10242" w:rsidP="00A10242">
      <w:pPr>
        <w:pStyle w:val="af0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99"/>
        <w:gridCol w:w="2638"/>
        <w:gridCol w:w="1076"/>
        <w:gridCol w:w="2200"/>
      </w:tblGrid>
      <w:tr w:rsidR="00105828" w:rsidRPr="00105828">
        <w:trPr>
          <w:jc w:val="center"/>
        </w:trPr>
        <w:tc>
          <w:tcPr>
            <w:tcW w:w="1999" w:type="dxa"/>
          </w:tcPr>
          <w:p w:rsidR="00F469C0" w:rsidRDefault="00F469C0" w:rsidP="00F469C0">
            <w:pPr>
              <w:pStyle w:val="af0"/>
            </w:pPr>
          </w:p>
          <w:p w:rsidR="00105828" w:rsidRPr="00702379" w:rsidRDefault="00063BAE" w:rsidP="00F469C0">
            <w:pPr>
              <w:pStyle w:val="af0"/>
            </w:pPr>
            <w:r w:rsidRPr="00702379">
              <w:t>Prepared by</w:t>
            </w:r>
            <w:r w:rsidR="00105828" w:rsidRPr="00702379">
              <w:t xml:space="preserve"> </w:t>
            </w:r>
          </w:p>
        </w:tc>
        <w:tc>
          <w:tcPr>
            <w:tcW w:w="2638" w:type="dxa"/>
            <w:tcBorders>
              <w:bottom w:val="single" w:sz="6" w:space="0" w:color="auto"/>
            </w:tcBorders>
          </w:tcPr>
          <w:p w:rsidR="00B5797B" w:rsidRDefault="00B5797B" w:rsidP="00D74C29">
            <w:pPr>
              <w:pStyle w:val="af0"/>
            </w:pPr>
          </w:p>
          <w:p w:rsidR="00105828" w:rsidRDefault="009B15D5" w:rsidP="009B15D5">
            <w:pPr>
              <w:pStyle w:val="af0"/>
            </w:pPr>
            <w:r>
              <w:rPr>
                <w:rFonts w:hint="eastAsia"/>
              </w:rPr>
              <w:t>H</w:t>
            </w:r>
            <w:r>
              <w:t>u Chang</w:t>
            </w:r>
            <w:r w:rsidR="00B5797B">
              <w:rPr>
                <w:rFonts w:hint="eastAsia"/>
              </w:rPr>
              <w:t>/00422988</w:t>
            </w:r>
          </w:p>
          <w:p w:rsidR="00FB5D3B" w:rsidRDefault="00FB5D3B" w:rsidP="009B15D5">
            <w:pPr>
              <w:pStyle w:val="af0"/>
            </w:pPr>
            <w:r>
              <w:rPr>
                <w:rFonts w:hint="eastAsia"/>
              </w:rPr>
              <w:t>H</w:t>
            </w:r>
            <w:r>
              <w:t>uangjiayi/00201448</w:t>
            </w:r>
          </w:p>
          <w:p w:rsidR="0086065B" w:rsidRPr="00105828" w:rsidRDefault="0086065B" w:rsidP="009B15D5">
            <w:pPr>
              <w:pStyle w:val="af0"/>
            </w:pPr>
            <w:r>
              <w:t>Qianpeng/00227536</w:t>
            </w:r>
          </w:p>
        </w:tc>
        <w:tc>
          <w:tcPr>
            <w:tcW w:w="1076" w:type="dxa"/>
          </w:tcPr>
          <w:p w:rsidR="00F469C0" w:rsidRDefault="00F469C0" w:rsidP="00F469C0">
            <w:pPr>
              <w:pStyle w:val="af0"/>
            </w:pPr>
          </w:p>
          <w:p w:rsidR="00105828" w:rsidRPr="00702379" w:rsidRDefault="00063BAE" w:rsidP="00F469C0">
            <w:pPr>
              <w:pStyle w:val="af0"/>
            </w:pPr>
            <w:r w:rsidRPr="00702379">
              <w:t>Date</w:t>
            </w:r>
          </w:p>
        </w:tc>
        <w:tc>
          <w:tcPr>
            <w:tcW w:w="2200" w:type="dxa"/>
            <w:tcBorders>
              <w:bottom w:val="single" w:sz="6" w:space="0" w:color="auto"/>
            </w:tcBorders>
          </w:tcPr>
          <w:p w:rsidR="00F469C0" w:rsidRDefault="00F469C0" w:rsidP="0027551C">
            <w:pPr>
              <w:pStyle w:val="af0"/>
            </w:pPr>
          </w:p>
          <w:p w:rsidR="00105828" w:rsidRPr="00702379" w:rsidRDefault="00330D41" w:rsidP="00B429C3">
            <w:pPr>
              <w:pStyle w:val="af0"/>
            </w:pPr>
            <w:r>
              <w:t>201</w:t>
            </w:r>
            <w:r w:rsidR="00F469C0">
              <w:t>8</w:t>
            </w:r>
            <w:r w:rsidR="0027551C">
              <w:t>-</w:t>
            </w:r>
            <w:r w:rsidR="00F469C0">
              <w:rPr>
                <w:rFonts w:hint="eastAsia"/>
              </w:rPr>
              <w:t>0</w:t>
            </w:r>
            <w:r w:rsidR="00B429C3">
              <w:t>3</w:t>
            </w:r>
            <w:r>
              <w:t>-</w:t>
            </w:r>
            <w:r w:rsidR="00B429C3">
              <w:t>21</w:t>
            </w:r>
          </w:p>
        </w:tc>
      </w:tr>
      <w:tr w:rsidR="00105828" w:rsidRPr="00105828">
        <w:trPr>
          <w:jc w:val="center"/>
        </w:trPr>
        <w:tc>
          <w:tcPr>
            <w:tcW w:w="1999" w:type="dxa"/>
          </w:tcPr>
          <w:p w:rsidR="00F469C0" w:rsidRDefault="00F469C0" w:rsidP="00F469C0">
            <w:pPr>
              <w:pStyle w:val="af0"/>
            </w:pPr>
          </w:p>
          <w:p w:rsidR="00105828" w:rsidRPr="00702379" w:rsidRDefault="00063BAE" w:rsidP="00F469C0">
            <w:pPr>
              <w:pStyle w:val="af0"/>
            </w:pPr>
            <w:r w:rsidRPr="00702379">
              <w:t>Reviewed by</w:t>
            </w:r>
            <w:r w:rsidR="00105828" w:rsidRPr="00702379">
              <w:t xml:space="preserve"> 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105828" w:rsidRDefault="00105828" w:rsidP="00F03034">
            <w:pPr>
              <w:pStyle w:val="af0"/>
            </w:pPr>
          </w:p>
          <w:p w:rsidR="005C6D33" w:rsidRPr="00105828" w:rsidRDefault="00656660" w:rsidP="00F03034">
            <w:pPr>
              <w:pStyle w:val="af0"/>
            </w:pPr>
            <w:r>
              <w:t>Guozejin/00168222</w:t>
            </w:r>
          </w:p>
        </w:tc>
        <w:tc>
          <w:tcPr>
            <w:tcW w:w="1076" w:type="dxa"/>
          </w:tcPr>
          <w:p w:rsidR="00F469C0" w:rsidRDefault="00F469C0" w:rsidP="00702379">
            <w:pPr>
              <w:pStyle w:val="af0"/>
            </w:pPr>
          </w:p>
          <w:p w:rsidR="00105828" w:rsidRPr="00702379" w:rsidRDefault="00063BAE" w:rsidP="00F469C0">
            <w:pPr>
              <w:pStyle w:val="af0"/>
            </w:pPr>
            <w:r w:rsidRPr="00702379">
              <w:t>Date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105828" w:rsidRDefault="00105828" w:rsidP="00702379">
            <w:pPr>
              <w:pStyle w:val="af0"/>
            </w:pPr>
          </w:p>
          <w:p w:rsidR="00656660" w:rsidRPr="00702379" w:rsidRDefault="009466BB" w:rsidP="0086065B">
            <w:pPr>
              <w:pStyle w:val="af0"/>
            </w:pPr>
            <w:r>
              <w:t>2018-10-</w:t>
            </w:r>
            <w:r w:rsidR="0086065B">
              <w:t>31</w:t>
            </w:r>
          </w:p>
        </w:tc>
      </w:tr>
      <w:tr w:rsidR="00105828" w:rsidRPr="00105828">
        <w:trPr>
          <w:jc w:val="center"/>
        </w:trPr>
        <w:tc>
          <w:tcPr>
            <w:tcW w:w="1999" w:type="dxa"/>
          </w:tcPr>
          <w:p w:rsidR="00F469C0" w:rsidRDefault="00F469C0" w:rsidP="00F469C0">
            <w:pPr>
              <w:pStyle w:val="af0"/>
            </w:pPr>
          </w:p>
          <w:p w:rsidR="00105828" w:rsidRPr="00702379" w:rsidRDefault="00063BAE" w:rsidP="00F469C0">
            <w:pPr>
              <w:pStyle w:val="af0"/>
            </w:pPr>
            <w:r w:rsidRPr="00702379">
              <w:t>Approved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105828" w:rsidRDefault="00105828" w:rsidP="00F03034">
            <w:pPr>
              <w:pStyle w:val="af0"/>
            </w:pPr>
          </w:p>
          <w:p w:rsidR="005C6D33" w:rsidRPr="00105828" w:rsidRDefault="005C6D33" w:rsidP="00F03034">
            <w:pPr>
              <w:pStyle w:val="af0"/>
            </w:pPr>
          </w:p>
        </w:tc>
        <w:tc>
          <w:tcPr>
            <w:tcW w:w="1076" w:type="dxa"/>
          </w:tcPr>
          <w:p w:rsidR="00F469C0" w:rsidRDefault="00F469C0" w:rsidP="00702379">
            <w:pPr>
              <w:pStyle w:val="af0"/>
            </w:pPr>
          </w:p>
          <w:p w:rsidR="00105828" w:rsidRPr="00702379" w:rsidRDefault="00063BAE" w:rsidP="00F469C0">
            <w:pPr>
              <w:pStyle w:val="af0"/>
            </w:pPr>
            <w:r w:rsidRPr="00702379">
              <w:t>Date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105828" w:rsidRPr="00702379" w:rsidRDefault="00105828" w:rsidP="00702379">
            <w:pPr>
              <w:pStyle w:val="af0"/>
            </w:pPr>
          </w:p>
        </w:tc>
      </w:tr>
    </w:tbl>
    <w:p w:rsidR="00A10242" w:rsidRDefault="00A10242" w:rsidP="00A10242">
      <w:pPr>
        <w:pStyle w:val="af0"/>
      </w:pPr>
    </w:p>
    <w:p w:rsidR="00A10242" w:rsidRDefault="00A10242" w:rsidP="00A10242">
      <w:pPr>
        <w:pStyle w:val="af0"/>
      </w:pPr>
    </w:p>
    <w:p w:rsidR="00A10242" w:rsidRDefault="00A10242" w:rsidP="00A10242">
      <w:pPr>
        <w:pStyle w:val="af0"/>
      </w:pPr>
    </w:p>
    <w:p w:rsidR="004B03F9" w:rsidRPr="00460BB8" w:rsidRDefault="004B03F9" w:rsidP="00460BB8">
      <w:pPr>
        <w:pStyle w:val="aff0"/>
      </w:pPr>
    </w:p>
    <w:p w:rsidR="00105828" w:rsidRPr="00105828" w:rsidRDefault="00973EC5" w:rsidP="00C31A99">
      <w:pPr>
        <w:pStyle w:val="aff0"/>
        <w:spacing w:before="120"/>
        <w:jc w:val="center"/>
      </w:pPr>
      <w:r>
        <w:rPr>
          <w:noProof/>
        </w:rPr>
        <w:drawing>
          <wp:inline distT="0" distB="0" distL="0" distR="0">
            <wp:extent cx="622935" cy="622300"/>
            <wp:effectExtent l="0" t="0" r="5715" b="6350"/>
            <wp:docPr id="12" name="图片 3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828" w:rsidRPr="00105828" w:rsidRDefault="00063BAE">
      <w:pPr>
        <w:pStyle w:val="af4"/>
      </w:pPr>
      <w:r w:rsidRPr="00105828">
        <w:t>Huawei Technologies Co.</w:t>
      </w:r>
      <w:r w:rsidR="003C396E">
        <w:t>,</w:t>
      </w:r>
      <w:r w:rsidRPr="00105828">
        <w:t xml:space="preserve"> Ltd.</w:t>
      </w:r>
      <w:r w:rsidR="00105828" w:rsidRPr="00105828">
        <w:t xml:space="preserve"> </w:t>
      </w:r>
    </w:p>
    <w:p w:rsidR="00105828" w:rsidRPr="00105828" w:rsidRDefault="00105828" w:rsidP="002C7338">
      <w:pPr>
        <w:pStyle w:val="af4"/>
      </w:pPr>
    </w:p>
    <w:p w:rsidR="00105828" w:rsidRPr="00702379" w:rsidRDefault="00063BAE" w:rsidP="00702379">
      <w:pPr>
        <w:pStyle w:val="af0"/>
      </w:pPr>
      <w:r w:rsidRPr="00702379">
        <w:t>All rights reserved</w:t>
      </w:r>
    </w:p>
    <w:p w:rsidR="00105828" w:rsidRPr="00702379" w:rsidRDefault="00105828" w:rsidP="00702379">
      <w:pPr>
        <w:pStyle w:val="af0"/>
      </w:pPr>
    </w:p>
    <w:p w:rsidR="00105828" w:rsidRPr="00702379" w:rsidRDefault="00105828" w:rsidP="00702379">
      <w:pPr>
        <w:pStyle w:val="af0"/>
      </w:pPr>
    </w:p>
    <w:p w:rsidR="004E10C1" w:rsidRPr="00105828" w:rsidRDefault="00460BB8" w:rsidP="00AE5D49">
      <w:pPr>
        <w:pStyle w:val="afc"/>
        <w:outlineLvl w:val="1"/>
      </w:pPr>
      <w:r>
        <w:br w:type="page"/>
      </w:r>
      <w:r w:rsidR="00C810F3">
        <w:lastRenderedPageBreak/>
        <w:t>Revision Record</w:t>
      </w:r>
    </w:p>
    <w:tbl>
      <w:tblPr>
        <w:tblW w:w="8930" w:type="dxa"/>
        <w:jc w:val="center"/>
        <w:tblLayout w:type="fixed"/>
        <w:tblLook w:val="0000" w:firstRow="0" w:lastRow="0" w:firstColumn="0" w:lastColumn="0" w:noHBand="0" w:noVBand="0"/>
      </w:tblPr>
      <w:tblGrid>
        <w:gridCol w:w="1268"/>
        <w:gridCol w:w="1097"/>
        <w:gridCol w:w="992"/>
        <w:gridCol w:w="709"/>
        <w:gridCol w:w="3119"/>
        <w:gridCol w:w="1745"/>
      </w:tblGrid>
      <w:tr w:rsidR="004E10C1" w:rsidTr="0076104D">
        <w:trPr>
          <w:cantSplit/>
          <w:tblHeader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Pr="00F91259" w:rsidRDefault="004E10C1" w:rsidP="004E10C1">
            <w:pPr>
              <w:pStyle w:val="Char"/>
            </w:pPr>
            <w:r w:rsidRPr="00F91259">
              <w:t>Date</w:t>
            </w:r>
          </w:p>
          <w:p w:rsidR="004E10C1" w:rsidRPr="00F91259" w:rsidRDefault="004E10C1" w:rsidP="004E10C1">
            <w:pPr>
              <w:pStyle w:val="Char"/>
            </w:pP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Pr="00F91259" w:rsidRDefault="004E10C1" w:rsidP="0026676B">
            <w:pPr>
              <w:pStyle w:val="Char"/>
            </w:pPr>
            <w:r w:rsidRPr="00F91259">
              <w:t>Revision Version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Pr="00F91259" w:rsidRDefault="004E10C1" w:rsidP="0026676B">
            <w:pPr>
              <w:pStyle w:val="Char"/>
            </w:pPr>
            <w:r w:rsidRPr="00F91259">
              <w:t>CR ID / Defect ID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Pr="00F91259" w:rsidRDefault="004E10C1" w:rsidP="0026676B">
            <w:pPr>
              <w:pStyle w:val="Char"/>
            </w:pPr>
            <w:r w:rsidRPr="00F91259">
              <w:t xml:space="preserve">Sec No. </w:t>
            </w:r>
            <w:r w:rsidRPr="00F91259">
              <w:br/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Pr="00F91259" w:rsidRDefault="004E10C1" w:rsidP="004E10C1">
            <w:pPr>
              <w:pStyle w:val="Char"/>
            </w:pPr>
            <w:r w:rsidRPr="00F91259">
              <w:t>Change Description</w:t>
            </w:r>
          </w:p>
          <w:p w:rsidR="004E10C1" w:rsidRPr="00F91259" w:rsidRDefault="004E10C1" w:rsidP="004E10C1">
            <w:pPr>
              <w:pStyle w:val="Char"/>
            </w:pP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Pr="00F91259" w:rsidRDefault="004E10C1" w:rsidP="004E10C1">
            <w:pPr>
              <w:pStyle w:val="Char"/>
            </w:pPr>
            <w:r w:rsidRPr="00F91259">
              <w:t>Author</w:t>
            </w:r>
          </w:p>
          <w:p w:rsidR="004E10C1" w:rsidRPr="00F91259" w:rsidRDefault="004E10C1" w:rsidP="004E10C1">
            <w:pPr>
              <w:pStyle w:val="Char"/>
            </w:pPr>
          </w:p>
        </w:tc>
      </w:tr>
      <w:tr w:rsidR="004E10C1" w:rsidTr="0076104D">
        <w:trPr>
          <w:cantSplit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Default="00D74C29" w:rsidP="00E57AC8">
            <w:pPr>
              <w:pStyle w:val="aff"/>
            </w:pPr>
            <w:r>
              <w:t>201</w:t>
            </w:r>
            <w:r w:rsidR="00CD1B85">
              <w:rPr>
                <w:rFonts w:hint="eastAsia"/>
              </w:rPr>
              <w:t>7</w:t>
            </w:r>
            <w:r>
              <w:t>/</w:t>
            </w:r>
            <w:r w:rsidR="00DC026A">
              <w:rPr>
                <w:rFonts w:hint="eastAsia"/>
              </w:rPr>
              <w:t>1</w:t>
            </w:r>
            <w:r w:rsidR="00CD1B85">
              <w:t>2</w:t>
            </w:r>
            <w:r>
              <w:t>/</w:t>
            </w:r>
            <w:r w:rsidR="00CD1B85">
              <w:t>2</w:t>
            </w:r>
            <w:r w:rsidR="00E57AC8">
              <w:t>2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Default="00B02333" w:rsidP="004E10C1">
            <w:pPr>
              <w:pStyle w:val="aff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Default="004E10C1" w:rsidP="004E10C1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Default="004E10C1" w:rsidP="004E10C1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Default="0032231F" w:rsidP="0026676B">
            <w:pPr>
              <w:pStyle w:val="aff"/>
            </w:pPr>
            <w:r>
              <w:t>I</w:t>
            </w:r>
            <w:r w:rsidR="004E10C1">
              <w:t>nitial</w:t>
            </w:r>
            <w:r>
              <w:t>ize this manual.</w:t>
            </w: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10C1" w:rsidRDefault="0026676B" w:rsidP="00CD1B85">
            <w:pPr>
              <w:pStyle w:val="aff"/>
            </w:pPr>
            <w:r>
              <w:rPr>
                <w:rFonts w:hint="eastAsia"/>
              </w:rPr>
              <w:t>H</w:t>
            </w:r>
            <w:r>
              <w:t>u Chang</w:t>
            </w:r>
            <w:r w:rsidR="00D74C29">
              <w:rPr>
                <w:rFonts w:hint="eastAsia"/>
              </w:rPr>
              <w:t>/</w:t>
            </w:r>
            <w:r w:rsidR="00CD1B85">
              <w:t>422988</w:t>
            </w:r>
          </w:p>
        </w:tc>
      </w:tr>
      <w:tr w:rsidR="004C613A" w:rsidTr="0076104D">
        <w:trPr>
          <w:cantSplit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4C613A" w:rsidRDefault="0026676B" w:rsidP="004C613A">
            <w:pPr>
              <w:pStyle w:val="aff"/>
            </w:pPr>
            <w:r>
              <w:rPr>
                <w:rFonts w:hint="eastAsia"/>
              </w:rPr>
              <w:t>2018/01/09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4C613A" w:rsidRDefault="0026676B" w:rsidP="004C613A">
            <w:pPr>
              <w:pStyle w:val="aff"/>
            </w:pPr>
            <w:r>
              <w:rPr>
                <w:rFonts w:hint="eastAsia"/>
              </w:rPr>
              <w:t>0.2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4C613A" w:rsidP="004C613A">
            <w:pPr>
              <w:pStyle w:val="aff"/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26676B" w:rsidP="004C613A">
            <w:pPr>
              <w:pStyle w:val="aff"/>
            </w:pPr>
            <w:r>
              <w:rPr>
                <w:rFonts w:hint="eastAsia"/>
              </w:rPr>
              <w:t>All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CE1155" w:rsidP="00B02333">
            <w:pPr>
              <w:pStyle w:val="aff"/>
            </w:pPr>
            <w:r>
              <w:t>Revise the class name with AR prefix</w:t>
            </w: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4C613A" w:rsidRDefault="00D063AF" w:rsidP="004C613A">
            <w:pPr>
              <w:pStyle w:val="aff"/>
            </w:pPr>
            <w:r>
              <w:rPr>
                <w:rFonts w:hint="eastAsia"/>
              </w:rPr>
              <w:t>Hu Chang/422988</w:t>
            </w:r>
          </w:p>
        </w:tc>
      </w:tr>
      <w:tr w:rsidR="004C613A" w:rsidTr="0076104D">
        <w:trPr>
          <w:cantSplit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98087C" w:rsidP="0098087C">
            <w:pPr>
              <w:pStyle w:val="aff"/>
            </w:pPr>
            <w:r>
              <w:t>2018/02/02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98087C" w:rsidP="004E10C1">
            <w:pPr>
              <w:pStyle w:val="aff"/>
            </w:pPr>
            <w:r>
              <w:t>0.3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4C613A" w:rsidP="004E10C1">
            <w:pPr>
              <w:pStyle w:val="aff"/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4C613A" w:rsidP="004E10C1">
            <w:pPr>
              <w:pStyle w:val="aff"/>
            </w:pP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Pr="00A6781D" w:rsidRDefault="0098087C" w:rsidP="004E10C1">
            <w:pPr>
              <w:pStyle w:val="aff"/>
            </w:pPr>
            <w:r w:rsidRPr="0098087C">
              <w:t>Implement</w:t>
            </w:r>
            <w:r>
              <w:t xml:space="preserve"> the pointcloud hit test and </w:t>
            </w:r>
            <w:r w:rsidR="000651E0">
              <w:t xml:space="preserve">the </w:t>
            </w:r>
            <w:r w:rsidR="000651E0" w:rsidRPr="009A3093">
              <w:rPr>
                <w:i/>
              </w:rPr>
              <w:t>getSubsumedBy</w:t>
            </w:r>
            <w:r w:rsidR="000651E0">
              <w:t xml:space="preserve"> method of ARPlane</w:t>
            </w:r>
            <w:r w:rsidR="003C396E">
              <w:t>,</w:t>
            </w:r>
            <w:r w:rsidR="009A3093">
              <w:t xml:space="preserve"> add </w:t>
            </w:r>
            <w:r w:rsidR="009A3093" w:rsidRPr="009A3093">
              <w:rPr>
                <w:i/>
              </w:rPr>
              <w:t>equals</w:t>
            </w:r>
            <w:r w:rsidR="009A3093">
              <w:t xml:space="preserve"> &amp; </w:t>
            </w:r>
            <w:r w:rsidR="009A3093" w:rsidRPr="009A3093">
              <w:rPr>
                <w:i/>
              </w:rPr>
              <w:t>hashCode</w:t>
            </w:r>
            <w:r w:rsidR="009A3093">
              <w:rPr>
                <w:i/>
              </w:rPr>
              <w:t xml:space="preserve"> </w:t>
            </w:r>
            <w:r w:rsidR="009A3093">
              <w:t>method</w:t>
            </w:r>
            <w:r w:rsidR="00E84644">
              <w:t>s</w:t>
            </w:r>
            <w:r w:rsidR="003C396E">
              <w:t>,</w:t>
            </w:r>
            <w:r w:rsidR="009A3093">
              <w:t xml:space="preserve"> remove </w:t>
            </w:r>
            <w:r w:rsidR="00DB57A6" w:rsidRPr="00DB57A6">
              <w:rPr>
                <w:i/>
              </w:rPr>
              <w:t>getNearestPointIndex</w:t>
            </w:r>
            <w:r w:rsidR="00DB57A6">
              <w:rPr>
                <w:i/>
              </w:rPr>
              <w:t xml:space="preserve"> </w:t>
            </w:r>
            <w:r w:rsidR="00DB57A6">
              <w:t xml:space="preserve">and </w:t>
            </w:r>
            <w:r w:rsidR="00A6781D" w:rsidRPr="00A6781D">
              <w:rPr>
                <w:i/>
              </w:rPr>
              <w:t>getNearestPoint</w:t>
            </w:r>
            <w:r w:rsidR="00A6781D">
              <w:rPr>
                <w:i/>
              </w:rPr>
              <w:t xml:space="preserve"> </w:t>
            </w:r>
            <w:r w:rsidR="00A6781D">
              <w:t>method</w:t>
            </w:r>
            <w:r w:rsidR="00E84644">
              <w:t>s</w:t>
            </w:r>
            <w:r w:rsidR="00A6781D">
              <w:t>.</w:t>
            </w: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C7462E" w:rsidP="004E10C1">
            <w:pPr>
              <w:pStyle w:val="aff"/>
            </w:pPr>
            <w:r w:rsidRPr="00C7462E">
              <w:t>Hu Chang/422988</w:t>
            </w:r>
          </w:p>
        </w:tc>
      </w:tr>
      <w:tr w:rsidR="004C613A" w:rsidTr="0076104D">
        <w:trPr>
          <w:cantSplit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Pr="00CA5F38" w:rsidRDefault="001D340B" w:rsidP="004E10C1">
            <w:pPr>
              <w:pStyle w:val="aff"/>
            </w:pPr>
            <w:r>
              <w:t>2018/03/16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Pr="00CA5F38" w:rsidRDefault="001D340B" w:rsidP="004E10C1">
            <w:pPr>
              <w:pStyle w:val="aff"/>
            </w:pPr>
            <w:r>
              <w:t>0.</w:t>
            </w:r>
            <w:r w:rsidR="00AE651F">
              <w:t>5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4C613A" w:rsidP="004E10C1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Default="004C613A" w:rsidP="004E10C1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Pr="00CA5F38" w:rsidRDefault="0032231F" w:rsidP="0032231F">
            <w:pPr>
              <w:pStyle w:val="aff"/>
            </w:pPr>
            <w:r>
              <w:t>Add the description of the exceptions</w:t>
            </w:r>
            <w:r w:rsidR="003C396E">
              <w:t>,</w:t>
            </w:r>
            <w:r>
              <w:t xml:space="preserve"> and add the enumeration of the vertical plane.</w:t>
            </w: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613A" w:rsidRPr="00CA5F38" w:rsidRDefault="0088265B" w:rsidP="004E10C1">
            <w:pPr>
              <w:pStyle w:val="aff"/>
            </w:pPr>
            <w:r>
              <w:t>Hu Chang/422988</w:t>
            </w:r>
          </w:p>
        </w:tc>
      </w:tr>
      <w:tr w:rsidR="00066766" w:rsidTr="0076104D">
        <w:trPr>
          <w:cantSplit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6766" w:rsidRPr="00CA5F38" w:rsidRDefault="00874068" w:rsidP="00874068">
            <w:pPr>
              <w:pStyle w:val="aff"/>
            </w:pPr>
            <w:r>
              <w:t>2018/05</w:t>
            </w:r>
            <w:r w:rsidR="00066766">
              <w:t>/</w:t>
            </w:r>
            <w:r>
              <w:t>0</w:t>
            </w:r>
            <w:r w:rsidR="00066766">
              <w:t>3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6766" w:rsidRPr="00CA5F38" w:rsidRDefault="00066766" w:rsidP="00066766">
            <w:pPr>
              <w:pStyle w:val="aff"/>
            </w:pPr>
            <w:r>
              <w:t>0.6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6766" w:rsidRDefault="00066766" w:rsidP="00066766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6766" w:rsidRDefault="00066766" w:rsidP="00066766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6766" w:rsidRDefault="00874068" w:rsidP="005B7084">
            <w:pPr>
              <w:pStyle w:val="aff"/>
            </w:pPr>
            <w:r>
              <w:t>Throw ARCameraPermissionDeniedException in ARSession.resume when it detects that the camera permission is missing.</w:t>
            </w: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6766" w:rsidRDefault="00066766" w:rsidP="00066766">
            <w:pPr>
              <w:pStyle w:val="aff"/>
            </w:pPr>
            <w:r>
              <w:t>Hu Chang/422988</w:t>
            </w:r>
          </w:p>
        </w:tc>
      </w:tr>
      <w:tr w:rsidR="00CE70E0" w:rsidTr="0076104D">
        <w:trPr>
          <w:cantSplit/>
          <w:trHeight w:val="823"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  <w:r w:rsidRPr="005511A0">
              <w:t>2018/06/06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  <w:r w:rsidRPr="005511A0">
              <w:t>0.7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Pr="00642E01" w:rsidRDefault="009772BF" w:rsidP="00A37659">
            <w:pPr>
              <w:pStyle w:val="aff"/>
            </w:pPr>
            <w:r>
              <w:rPr>
                <w:rFonts w:hint="eastAsia"/>
              </w:rPr>
              <w:t xml:space="preserve">Add preview of </w:t>
            </w:r>
            <w:r w:rsidR="00CE70E0" w:rsidRPr="005511A0">
              <w:rPr>
                <w:rFonts w:hint="eastAsia"/>
              </w:rPr>
              <w:t>ARBody</w:t>
            </w:r>
            <w:r w:rsidR="003C396E">
              <w:t>,</w:t>
            </w:r>
            <w:r>
              <w:t xml:space="preserve"> </w:t>
            </w:r>
            <w:r w:rsidR="00CE70E0" w:rsidRPr="005511A0">
              <w:rPr>
                <w:rFonts w:hint="eastAsia"/>
              </w:rPr>
              <w:t>ARHand</w:t>
            </w: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  <w:r>
              <w:rPr>
                <w:rFonts w:hint="eastAsia"/>
              </w:rPr>
              <w:t>G</w:t>
            </w:r>
            <w:r>
              <w:t>uozejin</w:t>
            </w:r>
            <w:r w:rsidRPr="005511A0">
              <w:rPr>
                <w:rFonts w:hint="eastAsia"/>
              </w:rPr>
              <w:t>/168222</w:t>
            </w:r>
          </w:p>
        </w:tc>
      </w:tr>
      <w:tr w:rsidR="00CE70E0" w:rsidTr="0076104D">
        <w:trPr>
          <w:cantSplit/>
          <w:trHeight w:val="823"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Pr="005511A0" w:rsidRDefault="00CE70E0" w:rsidP="00CE70E0">
            <w:pPr>
              <w:pStyle w:val="aff"/>
            </w:pPr>
            <w:r>
              <w:t>2018/06/19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Pr="005511A0" w:rsidRDefault="00CE70E0" w:rsidP="00CE70E0">
            <w:pPr>
              <w:pStyle w:val="aff"/>
            </w:pPr>
            <w:r w:rsidRPr="005511A0">
              <w:t>0.</w:t>
            </w:r>
            <w:r>
              <w:t>9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Pr="005511A0" w:rsidRDefault="007A3975" w:rsidP="007A3975">
            <w:pPr>
              <w:pStyle w:val="aff"/>
            </w:pPr>
            <w:r>
              <w:t xml:space="preserve">Add class of </w:t>
            </w:r>
            <w:r w:rsidR="00CE70E0" w:rsidRPr="001E029E">
              <w:t>ARCamera</w:t>
            </w:r>
            <w:r w:rsidR="003C396E">
              <w:rPr>
                <w:rFonts w:hint="eastAsia"/>
              </w:rPr>
              <w:t>,</w:t>
            </w:r>
            <w:r>
              <w:t xml:space="preserve"> </w:t>
            </w:r>
            <w:r w:rsidR="00CE70E0">
              <w:rPr>
                <w:rFonts w:hint="eastAsia"/>
              </w:rPr>
              <w:t>A</w:t>
            </w:r>
            <w:r w:rsidR="00CE70E0" w:rsidRPr="005E2A0B">
              <w:t>RConfigBase</w:t>
            </w:r>
            <w:r w:rsidR="003C396E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 w:rsidR="00CE70E0" w:rsidRPr="00135610">
              <w:t>ARImageMetadata</w:t>
            </w:r>
            <w:r w:rsidR="003C396E">
              <w:rPr>
                <w:rFonts w:hint="eastAsia"/>
              </w:rPr>
              <w:t>,</w:t>
            </w:r>
            <w:r w:rsidR="00CE70E0" w:rsidRPr="004C550A">
              <w:t>AREnginesSelector</w:t>
            </w:r>
            <w:r w:rsidR="00676C63">
              <w:t xml:space="preserve"> etc.</w:t>
            </w: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  <w:r>
              <w:rPr>
                <w:rFonts w:hint="eastAsia"/>
              </w:rPr>
              <w:t>H</w:t>
            </w:r>
            <w:r>
              <w:t>uangjiayi</w:t>
            </w:r>
            <w:r>
              <w:rPr>
                <w:rFonts w:hint="eastAsia"/>
              </w:rPr>
              <w:t>/00201448</w:t>
            </w:r>
          </w:p>
        </w:tc>
      </w:tr>
      <w:tr w:rsidR="00CE70E0" w:rsidTr="0076104D">
        <w:trPr>
          <w:cantSplit/>
          <w:trHeight w:val="823"/>
          <w:jc w:val="center"/>
        </w:trPr>
        <w:tc>
          <w:tcPr>
            <w:tcW w:w="1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  <w:r>
              <w:t>2018/07/12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Pr="005511A0" w:rsidRDefault="00CE70E0" w:rsidP="00CE70E0">
            <w:pPr>
              <w:pStyle w:val="aff"/>
            </w:pPr>
            <w:r>
              <w:rPr>
                <w:rFonts w:hint="eastAsia"/>
              </w:rPr>
              <w:t>0.9.2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Pr="005511A0" w:rsidRDefault="00642E01" w:rsidP="00782262">
            <w:pPr>
              <w:pStyle w:val="aff"/>
            </w:pPr>
            <w:r>
              <w:rPr>
                <w:rFonts w:hint="eastAsia"/>
              </w:rPr>
              <w:t xml:space="preserve">Add interface of </w:t>
            </w:r>
            <w:r w:rsidRPr="005511A0">
              <w:rPr>
                <w:rFonts w:hint="eastAsia"/>
              </w:rPr>
              <w:t>ARBody</w:t>
            </w:r>
            <w:r w:rsidR="003C396E">
              <w:t>,</w:t>
            </w:r>
            <w:r>
              <w:t xml:space="preserve"> </w:t>
            </w:r>
            <w:r w:rsidRPr="005511A0">
              <w:rPr>
                <w:rFonts w:hint="eastAsia"/>
              </w:rPr>
              <w:t>ARHand</w:t>
            </w:r>
          </w:p>
        </w:tc>
        <w:tc>
          <w:tcPr>
            <w:tcW w:w="1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E70E0" w:rsidRDefault="00CE70E0" w:rsidP="00CE70E0">
            <w:pPr>
              <w:pStyle w:val="aff"/>
            </w:pPr>
            <w:r>
              <w:t>Huangjiayi</w:t>
            </w:r>
            <w:r>
              <w:rPr>
                <w:rFonts w:hint="eastAsia"/>
              </w:rPr>
              <w:t>/00201448</w:t>
            </w:r>
          </w:p>
        </w:tc>
      </w:tr>
    </w:tbl>
    <w:p w:rsidR="00D95E80" w:rsidRDefault="004E10C1" w:rsidP="008103A9">
      <w:pPr>
        <w:pStyle w:val="afd"/>
        <w:jc w:val="left"/>
      </w:pPr>
      <w:r>
        <w:t xml:space="preserve"> </w:t>
      </w:r>
    </w:p>
    <w:p w:rsidR="00105828" w:rsidRPr="00105828" w:rsidRDefault="00D95E80" w:rsidP="0077206E">
      <w:pPr>
        <w:pStyle w:val="afd"/>
      </w:pPr>
      <w:r>
        <w:br w:type="page"/>
      </w:r>
      <w:r w:rsidR="00063BAE" w:rsidRPr="00105828">
        <w:lastRenderedPageBreak/>
        <w:t>Catalog</w:t>
      </w:r>
    </w:p>
    <w:p w:rsidR="007F389B" w:rsidRDefault="005D356B">
      <w:pPr>
        <w:pStyle w:val="10"/>
        <w:tabs>
          <w:tab w:val="left" w:pos="45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b/>
          <w:bCs/>
          <w:caps/>
        </w:rPr>
        <w:fldChar w:fldCharType="begin"/>
      </w:r>
      <w:r>
        <w:rPr>
          <w:b/>
          <w:bCs/>
          <w:caps/>
        </w:rPr>
        <w:instrText xml:space="preserve"> TOC \o "2-4" \t "</w:instrText>
      </w:r>
      <w:r>
        <w:rPr>
          <w:b/>
          <w:bCs/>
          <w:caps/>
        </w:rPr>
        <w:instrText>标题</w:instrText>
      </w:r>
      <w:r>
        <w:rPr>
          <w:b/>
          <w:bCs/>
          <w:caps/>
        </w:rPr>
        <w:instrText xml:space="preserve"> 1,1" </w:instrText>
      </w:r>
      <w:r>
        <w:rPr>
          <w:b/>
          <w:bCs/>
          <w:caps/>
        </w:rPr>
        <w:fldChar w:fldCharType="separate"/>
      </w:r>
      <w:r w:rsidR="007F389B">
        <w:rPr>
          <w:noProof/>
        </w:rPr>
        <w:t>1</w:t>
      </w:r>
      <w:r w:rsidR="007F389B"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="007F389B">
        <w:rPr>
          <w:noProof/>
        </w:rPr>
        <w:t>Introduction</w:t>
      </w:r>
      <w:r w:rsidR="007F389B">
        <w:rPr>
          <w:noProof/>
        </w:rPr>
        <w:tab/>
      </w:r>
      <w:r w:rsidR="007F389B">
        <w:rPr>
          <w:noProof/>
        </w:rPr>
        <w:fldChar w:fldCharType="begin"/>
      </w:r>
      <w:r w:rsidR="007F389B">
        <w:rPr>
          <w:noProof/>
        </w:rPr>
        <w:instrText xml:space="preserve"> PAGEREF _Toc530494021 \h </w:instrText>
      </w:r>
      <w:r w:rsidR="007F389B">
        <w:rPr>
          <w:noProof/>
        </w:rPr>
      </w:r>
      <w:r w:rsidR="007F389B">
        <w:rPr>
          <w:noProof/>
        </w:rPr>
        <w:fldChar w:fldCharType="separate"/>
      </w:r>
      <w:r w:rsidR="007F389B">
        <w:rPr>
          <w:noProof/>
        </w:rPr>
        <w:t>5</w:t>
      </w:r>
      <w:r w:rsidR="007F389B">
        <w:rPr>
          <w:noProof/>
        </w:rPr>
        <w:fldChar w:fldCharType="end"/>
      </w:r>
    </w:p>
    <w:p w:rsidR="007F389B" w:rsidRDefault="007F389B">
      <w:pPr>
        <w:pStyle w:val="20"/>
        <w:tabs>
          <w:tab w:val="left" w:pos="794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Intention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F389B" w:rsidRDefault="007F389B">
      <w:pPr>
        <w:pStyle w:val="20"/>
        <w:tabs>
          <w:tab w:val="left" w:pos="794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F389B" w:rsidRDefault="007F389B">
      <w:pPr>
        <w:pStyle w:val="10"/>
        <w:tabs>
          <w:tab w:val="left" w:pos="45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HUAWEI AR Engine SDK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F389B" w:rsidRDefault="007F389B">
      <w:pPr>
        <w:pStyle w:val="20"/>
        <w:tabs>
          <w:tab w:val="left" w:pos="794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F389B" w:rsidRDefault="007F389B">
      <w:pPr>
        <w:pStyle w:val="20"/>
        <w:tabs>
          <w:tab w:val="left" w:pos="794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Interface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F389B" w:rsidRDefault="007F389B">
      <w:pPr>
        <w:pStyle w:val="30"/>
        <w:tabs>
          <w:tab w:val="left" w:pos="1134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2.2.1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Functionality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bookmarkStart w:id="1" w:name="_GoBack"/>
      <w:r>
        <w:rPr>
          <w:noProof/>
        </w:rPr>
        <w:t>ARAnchor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2.2.1.2.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ARBody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2.2.1.3.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ARBodyTrackingConfig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2.2.1.4.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ARCamera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2.2.1.5.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ARCameraConfig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2.2.1.6.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ARConfigBase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2.2.1.1.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AREnginesApk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2.2.1.2.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AREnginesSelector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2.2.1.3.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ARFrame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2.2.1.4.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ARHand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2.2.1.5.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ARHandTrackingConfig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2.2.1.6.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ARHitResult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2.2.1.7.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ARLightEstimate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2.2.1.8.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ARPlane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2.2.1.9.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2.2.1.10.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ARPointCloud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2.2.1.11.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2.2.1.12.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2.2.1.13.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ARTrackable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2.2.1.14.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ARTrackableBase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2.2.1.15.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ARWorldBodyTrackingConfig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:color w:val="000000" w:themeColor="text1"/>
        </w:rPr>
        <w:t>2.2.1.16.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 w:rsidRPr="00242315">
        <w:rPr>
          <w:noProof/>
          <w:color w:val="000000" w:themeColor="text1"/>
        </w:rPr>
        <w:t>ARWorldTrackingConfig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2.2.1.17.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ARConfig(Deprecated)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2.2.1.18.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ARPlaneHitResult(Deprecated)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2.2.1.19.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ARPointCloudHitResult(Deprecated)</w:t>
      </w:r>
      <w:bookmarkEnd w:id="1"/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F389B" w:rsidRDefault="007F389B">
      <w:pPr>
        <w:pStyle w:val="30"/>
        <w:tabs>
          <w:tab w:val="left" w:pos="1134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242315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2.2.2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2.2.2.1.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ARFatalException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2.2.2.2.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ARMissingGlContextException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2.2.2.3.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ARNotTrackingException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2.2.2.4.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ARSessionNotPausedException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2.2.2.5.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ARSessionPausedException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2.2.2.6.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ARTextureNotSetException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2.2.2.7.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ARCameraPermissionDeniedException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2.2.2.8.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ARUnSupportedConfigurationException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2.2.2.9.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ARUnavailableException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2.2.2.10.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ARUnavailableClientSdkTooOldException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2.2.2.11.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ARUnavailableServiceApkTooOldException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2.2.2.12.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ARUnavailableDeviceNotCompatibleException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2.2.2.13.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ARUnavailableEmuiNotCompatibleException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F389B" w:rsidRDefault="007F389B">
      <w:pPr>
        <w:pStyle w:val="40"/>
        <w:tabs>
          <w:tab w:val="left" w:pos="1680"/>
          <w:tab w:val="right" w:leader="dot" w:pos="9010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noProof/>
        </w:rPr>
        <w:t>2.2.2.14.</w:t>
      </w:r>
      <w:r>
        <w:rPr>
          <w:rFonts w:asciiTheme="minorHAnsi" w:eastAsiaTheme="minorEastAsia" w:hAnsiTheme="minorHAnsi" w:cstheme="minorBidi"/>
          <w:noProof/>
          <w:kern w:val="2"/>
          <w:szCs w:val="22"/>
        </w:rPr>
        <w:tab/>
      </w:r>
      <w:r>
        <w:rPr>
          <w:noProof/>
        </w:rPr>
        <w:t>ARUnavailableServiceNotInstalledException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_Toc530494067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105828" w:rsidRPr="00105828" w:rsidRDefault="005D356B" w:rsidP="0091000E">
      <w:pPr>
        <w:pStyle w:val="10"/>
        <w:tabs>
          <w:tab w:val="left" w:pos="453"/>
        </w:tabs>
      </w:pPr>
      <w:r>
        <w:rPr>
          <w:b/>
          <w:bCs/>
          <w:caps/>
        </w:rPr>
        <w:fldChar w:fldCharType="end"/>
      </w:r>
    </w:p>
    <w:p w:rsidR="0090529F" w:rsidRDefault="0077206E" w:rsidP="00AE5D49">
      <w:pPr>
        <w:pStyle w:val="afd"/>
        <w:outlineLvl w:val="1"/>
        <w:rPr>
          <w:noProof/>
        </w:rPr>
      </w:pPr>
      <w:r>
        <w:br w:type="page"/>
      </w:r>
      <w:r w:rsidR="00D95E80" w:rsidRPr="00105828">
        <w:lastRenderedPageBreak/>
        <w:t>Figure List</w:t>
      </w:r>
      <w:r w:rsidR="00C810F3">
        <w:t xml:space="preserve"> </w:t>
      </w:r>
      <w:r w:rsidR="00D95E80">
        <w:fldChar w:fldCharType="begin"/>
      </w:r>
      <w:r w:rsidR="00D95E80">
        <w:instrText xml:space="preserve"> TOC \t "</w:instrText>
      </w:r>
      <w:r w:rsidR="00D95E80">
        <w:rPr>
          <w:rFonts w:hint="eastAsia"/>
        </w:rPr>
        <w:instrText>图号去除自动编号</w:instrText>
      </w:r>
      <w:r w:rsidR="00D95E80">
        <w:instrText>,1,</w:instrText>
      </w:r>
      <w:r w:rsidR="00D95E80">
        <w:rPr>
          <w:rFonts w:hint="eastAsia"/>
        </w:rPr>
        <w:instrText>图号</w:instrText>
      </w:r>
      <w:r w:rsidR="00D95E80">
        <w:instrText>,1</w:instrText>
      </w:r>
      <w:r w:rsidR="00882833">
        <w:rPr>
          <w:rFonts w:hint="eastAsia"/>
        </w:rPr>
        <w:instrText>,</w:instrText>
      </w:r>
      <w:r w:rsidR="001D4473" w:rsidRPr="001D4473">
        <w:instrText xml:space="preserve"> figure description</w:instrText>
      </w:r>
      <w:r w:rsidR="00882833">
        <w:rPr>
          <w:rFonts w:hint="eastAsia"/>
        </w:rPr>
        <w:instrText>,1</w:instrText>
      </w:r>
      <w:r w:rsidR="00D95E80">
        <w:instrText xml:space="preserve">" </w:instrText>
      </w:r>
      <w:r w:rsidR="00D95E80">
        <w:fldChar w:fldCharType="separate"/>
      </w:r>
    </w:p>
    <w:p w:rsidR="0090529F" w:rsidRDefault="0090529F">
      <w:pPr>
        <w:pStyle w:val="10"/>
        <w:rPr>
          <w:rFonts w:asciiTheme="minorHAnsi" w:hAnsiTheme="minorHAnsi" w:cstheme="minorBidi"/>
          <w:noProof/>
          <w:sz w:val="22"/>
          <w:szCs w:val="22"/>
        </w:rPr>
      </w:pPr>
      <w:r w:rsidRPr="00AF6688">
        <w:rPr>
          <w:rFonts w:eastAsia="黑体"/>
          <w:noProof/>
        </w:rPr>
        <w:t>Fig.1</w:t>
      </w:r>
      <w:r>
        <w:rPr>
          <w:noProof/>
        </w:rPr>
        <w:t xml:space="preserve"> Brief introduction of HUAWEI AR Engine process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_Toc513449378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95E80" w:rsidRDefault="00D95E80" w:rsidP="00AE5D49">
      <w:pPr>
        <w:pStyle w:val="10"/>
        <w:tabs>
          <w:tab w:val="left" w:pos="794"/>
        </w:tabs>
      </w:pPr>
      <w:r>
        <w:fldChar w:fldCharType="end"/>
      </w:r>
    </w:p>
    <w:p w:rsidR="009D09EA" w:rsidRDefault="007D710B" w:rsidP="001A0577">
      <w:pPr>
        <w:pStyle w:val="1"/>
      </w:pPr>
      <w:bookmarkStart w:id="2" w:name="_Toc33949675"/>
      <w:r>
        <w:br w:type="page"/>
      </w:r>
      <w:bookmarkStart w:id="3" w:name="_Toc530494021"/>
      <w:bookmarkEnd w:id="2"/>
      <w:r w:rsidR="00322D8F">
        <w:lastRenderedPageBreak/>
        <w:t>Introduction</w:t>
      </w:r>
      <w:bookmarkEnd w:id="3"/>
    </w:p>
    <w:p w:rsidR="009D09EA" w:rsidRDefault="0000447D" w:rsidP="00097B06">
      <w:pPr>
        <w:pStyle w:val="2"/>
      </w:pPr>
      <w:bookmarkStart w:id="4" w:name="_Toc530494022"/>
      <w:r>
        <w:rPr>
          <w:rFonts w:hint="eastAsia"/>
        </w:rPr>
        <w:t>I</w:t>
      </w:r>
      <w:r>
        <w:t>ntention</w:t>
      </w:r>
      <w:bookmarkEnd w:id="4"/>
    </w:p>
    <w:p w:rsidR="003864B5" w:rsidRDefault="00BF3D45" w:rsidP="00404EF7">
      <w:pPr>
        <w:ind w:firstLineChars="200" w:firstLine="400"/>
      </w:pPr>
      <w:r>
        <w:rPr>
          <w:rFonts w:hint="eastAsia"/>
        </w:rPr>
        <w:t xml:space="preserve">This manual </w:t>
      </w:r>
      <w:r w:rsidR="00404EF7">
        <w:t>will describe</w:t>
      </w:r>
      <w:r>
        <w:rPr>
          <w:rFonts w:hint="eastAsia"/>
        </w:rPr>
        <w:t xml:space="preserve"> the interface of </w:t>
      </w:r>
      <w:r w:rsidR="00385B5D">
        <w:rPr>
          <w:rFonts w:hint="eastAsia"/>
        </w:rPr>
        <w:t>HUAWEI</w:t>
      </w:r>
      <w:r w:rsidR="00A11D2C">
        <w:rPr>
          <w:rFonts w:hint="eastAsia"/>
        </w:rPr>
        <w:t xml:space="preserve"> </w:t>
      </w:r>
      <w:r w:rsidR="00385B5D">
        <w:rPr>
          <w:rFonts w:hint="eastAsia"/>
        </w:rPr>
        <w:t xml:space="preserve">AR Engine </w:t>
      </w:r>
      <w:r>
        <w:rPr>
          <w:rFonts w:hint="eastAsia"/>
        </w:rPr>
        <w:t>SDK</w:t>
      </w:r>
      <w:r w:rsidR="003C396E">
        <w:rPr>
          <w:rFonts w:hint="eastAsia"/>
        </w:rPr>
        <w:t>,</w:t>
      </w:r>
      <w:r>
        <w:rPr>
          <w:rFonts w:hint="eastAsia"/>
        </w:rPr>
        <w:t xml:space="preserve"> and </w:t>
      </w:r>
      <w:r>
        <w:t xml:space="preserve">it </w:t>
      </w:r>
      <w:r w:rsidR="00404EF7">
        <w:rPr>
          <w:rFonts w:hint="eastAsia"/>
        </w:rPr>
        <w:t xml:space="preserve">is </w:t>
      </w:r>
      <w:r>
        <w:rPr>
          <w:rFonts w:hint="eastAsia"/>
        </w:rPr>
        <w:t xml:space="preserve">applicable to </w:t>
      </w:r>
      <w:r>
        <w:t xml:space="preserve">developers who will adopt the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>service in their applications.</w:t>
      </w:r>
    </w:p>
    <w:p w:rsidR="009D09EA" w:rsidRDefault="00404EF7" w:rsidP="00097B06">
      <w:pPr>
        <w:pStyle w:val="2"/>
      </w:pPr>
      <w:bookmarkStart w:id="5" w:name="_Toc530494023"/>
      <w:r>
        <w:rPr>
          <w:rFonts w:hint="eastAsia"/>
        </w:rPr>
        <w:t>Scope</w:t>
      </w:r>
      <w:bookmarkEnd w:id="5"/>
    </w:p>
    <w:p w:rsidR="00404EF7" w:rsidRDefault="00404EF7" w:rsidP="003B3E6B">
      <w:pPr>
        <w:ind w:firstLineChars="200" w:firstLine="400"/>
      </w:pPr>
      <w:r>
        <w:rPr>
          <w:rFonts w:hint="eastAsia"/>
        </w:rPr>
        <w:t xml:space="preserve">This manual </w:t>
      </w:r>
      <w:r>
        <w:t>includes</w:t>
      </w:r>
      <w:r>
        <w:rPr>
          <w:rFonts w:hint="eastAsia"/>
        </w:rPr>
        <w:t xml:space="preserve"> </w:t>
      </w:r>
      <w:r>
        <w:t xml:space="preserve">the process of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>SDK</w:t>
      </w:r>
      <w:r w:rsidR="003C396E">
        <w:t>,</w:t>
      </w:r>
      <w:r>
        <w:t xml:space="preserve"> f</w:t>
      </w:r>
      <w:r w:rsidRPr="00404EF7">
        <w:t>unctionalit</w:t>
      </w:r>
      <w:r w:rsidR="002F4547">
        <w:t>ies</w:t>
      </w:r>
      <w:r w:rsidR="003C396E">
        <w:t>,</w:t>
      </w:r>
      <w:r>
        <w:t xml:space="preserve"> </w:t>
      </w:r>
      <w:r w:rsidR="002F4547">
        <w:t>parameters and returns.</w:t>
      </w:r>
    </w:p>
    <w:p w:rsidR="009D09EA" w:rsidRDefault="00C82EB7" w:rsidP="0086015E">
      <w:pPr>
        <w:pStyle w:val="1"/>
      </w:pPr>
      <w:bookmarkStart w:id="6" w:name="_Toc33949681"/>
      <w:r>
        <w:br w:type="page"/>
      </w:r>
      <w:bookmarkStart w:id="7" w:name="_Toc530494024"/>
      <w:bookmarkEnd w:id="6"/>
      <w:r w:rsidR="00385B5D">
        <w:lastRenderedPageBreak/>
        <w:t>HUAWEI</w:t>
      </w:r>
      <w:r w:rsidR="00A11D2C">
        <w:t xml:space="preserve"> </w:t>
      </w:r>
      <w:r w:rsidR="00385B5D">
        <w:t xml:space="preserve">AR Engine </w:t>
      </w:r>
      <w:r w:rsidR="0099107D">
        <w:t>SDK</w:t>
      </w:r>
      <w:r w:rsidR="002F4547">
        <w:rPr>
          <w:rFonts w:hint="eastAsia"/>
        </w:rPr>
        <w:t xml:space="preserve"> </w:t>
      </w:r>
      <w:r w:rsidR="002F4547">
        <w:t>Interface</w:t>
      </w:r>
      <w:bookmarkEnd w:id="7"/>
    </w:p>
    <w:p w:rsidR="000D381F" w:rsidRDefault="00BA5341" w:rsidP="000D381F">
      <w:pPr>
        <w:pStyle w:val="2"/>
      </w:pPr>
      <w:bookmarkStart w:id="8" w:name="_Toc530494025"/>
      <w:r>
        <w:rPr>
          <w:rFonts w:hint="eastAsia"/>
        </w:rPr>
        <w:t>Process</w:t>
      </w:r>
      <w:bookmarkEnd w:id="8"/>
    </w:p>
    <w:p w:rsidR="000D381F" w:rsidRDefault="00AF74F7" w:rsidP="00CC45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DA6CC8">
            <wp:extent cx="5360395" cy="28414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61" cy="2845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381F" w:rsidRPr="00B0618F" w:rsidRDefault="00CC454B" w:rsidP="00CC454B">
      <w:pPr>
        <w:pStyle w:val="a2"/>
        <w:jc w:val="left"/>
      </w:pPr>
      <w:bookmarkStart w:id="9" w:name="_Toc513449378"/>
      <w:r>
        <w:t xml:space="preserve">Brief introduction of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>process</w:t>
      </w:r>
      <w:bookmarkEnd w:id="9"/>
    </w:p>
    <w:p w:rsidR="00B0618F" w:rsidRDefault="00250B83" w:rsidP="003A76C4">
      <w:pPr>
        <w:pStyle w:val="2"/>
      </w:pPr>
      <w:bookmarkStart w:id="10" w:name="_Toc530494026"/>
      <w:r>
        <w:rPr>
          <w:rFonts w:hint="eastAsia"/>
        </w:rPr>
        <w:t>I</w:t>
      </w:r>
      <w:r>
        <w:t>nterface Introduction</w:t>
      </w:r>
      <w:bookmarkEnd w:id="10"/>
    </w:p>
    <w:p w:rsidR="00453E2F" w:rsidRDefault="00030914" w:rsidP="00453E2F">
      <w:pPr>
        <w:pStyle w:val="3"/>
      </w:pPr>
      <w:bookmarkStart w:id="11" w:name="_Toc530494027"/>
      <w:r>
        <w:t>F</w:t>
      </w:r>
      <w:r w:rsidRPr="00E73C28">
        <w:t>unctionality class</w:t>
      </w:r>
      <w:bookmarkEnd w:id="11"/>
    </w:p>
    <w:p w:rsidR="002C6BBE" w:rsidRDefault="002C6BBE" w:rsidP="002C6BBE">
      <w:pPr>
        <w:pStyle w:val="4"/>
      </w:pPr>
      <w:bookmarkStart w:id="12" w:name="_Toc530494028"/>
      <w:r>
        <w:t>AR</w:t>
      </w:r>
      <w:r>
        <w:rPr>
          <w:rFonts w:hint="eastAsia"/>
        </w:rPr>
        <w:t>Anchor</w:t>
      </w:r>
      <w:bookmarkEnd w:id="12"/>
    </w:p>
    <w:p w:rsidR="002C6BBE" w:rsidRDefault="002C6BBE" w:rsidP="002C6BBE">
      <w:pPr>
        <w:pStyle w:val="5"/>
      </w:pPr>
      <w:r>
        <w:rPr>
          <w:rFonts w:hint="eastAsia"/>
        </w:rPr>
        <w:t>Description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ARAnchor </w:t>
      </w:r>
      <w:r>
        <w:t>d</w:t>
      </w:r>
      <w:r w:rsidRPr="00547406">
        <w:t>escribes a fixed location and orientation in the real world. To stay at a fixed location in physical space</w:t>
      </w:r>
      <w:r w:rsidR="003C396E">
        <w:t>,</w:t>
      </w:r>
      <w:r w:rsidRPr="00547406">
        <w:t xml:space="preserve"> the numerical description of this position will update as </w:t>
      </w:r>
      <w:r>
        <w:t>HUAWEI AREngine</w:t>
      </w:r>
      <w:r w:rsidRPr="00547406">
        <w:t>'s understanding of the space improves.</w:t>
      </w:r>
    </w:p>
    <w:p w:rsidR="002C6BBE" w:rsidRDefault="002C6BBE" w:rsidP="002C6BBE">
      <w:pPr>
        <w:pStyle w:val="5"/>
      </w:pPr>
      <w:r>
        <w:rPr>
          <w:rFonts w:hint="eastAsia"/>
        </w:rPr>
        <w:t>Methods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</w:p>
    <w:p w:rsidR="00905CCC" w:rsidRPr="000D19AE" w:rsidRDefault="00905CCC" w:rsidP="00B531DB">
      <w:pPr>
        <w:pStyle w:val="6"/>
      </w:pPr>
      <w:r w:rsidRPr="000D19AE">
        <w:t>public void detach()</w:t>
      </w:r>
    </w:p>
    <w:p w:rsidR="00905CCC" w:rsidRPr="000D19AE" w:rsidRDefault="00905CCC" w:rsidP="00905CCC">
      <w:pPr>
        <w:pStyle w:val="7"/>
        <w:rPr>
          <w:color w:val="000000" w:themeColor="text1"/>
        </w:rPr>
      </w:pPr>
      <w:r>
        <w:rPr>
          <w:rFonts w:hint="eastAsia"/>
        </w:rPr>
        <w:t>Illustration</w:t>
      </w:r>
      <w:r w:rsidR="00F933DE">
        <w:rPr>
          <w:rFonts w:hint="eastAsia"/>
          <w:color w:val="000000" w:themeColor="text1"/>
        </w:rPr>
        <w:t>:</w:t>
      </w:r>
      <w:r w:rsidRPr="008077DC">
        <w:rPr>
          <w:color w:val="000000" w:themeColor="text1"/>
        </w:rPr>
        <w:t>Used to tell AR Engine to stop tracking and delete the anchor</w:t>
      </w:r>
      <w:r>
        <w:rPr>
          <w:color w:val="000000" w:themeColor="text1"/>
        </w:rPr>
        <w:t>.</w:t>
      </w:r>
    </w:p>
    <w:p w:rsidR="00905CCC" w:rsidRDefault="00905CCC" w:rsidP="00B531DB">
      <w:pPr>
        <w:pStyle w:val="6"/>
      </w:pPr>
      <w:r>
        <w:rPr>
          <w:rFonts w:hint="eastAsia"/>
        </w:rPr>
        <w:t>public int getId()</w:t>
      </w:r>
      <w:r>
        <w:t>(</w:t>
      </w:r>
      <w:r w:rsidRPr="00F370DB">
        <w:t>Deprecated</w:t>
      </w:r>
      <w:r>
        <w:t>)</w:t>
      </w:r>
    </w:p>
    <w:p w:rsidR="00905CCC" w:rsidRDefault="00905CCC" w:rsidP="00905CCC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Returns the iden</w:t>
      </w:r>
      <w:r>
        <w:t>tity of the ARAnchor</w:t>
      </w:r>
      <w:r>
        <w:rPr>
          <w:rFonts w:hint="eastAsia"/>
        </w:rPr>
        <w:t>.</w:t>
      </w:r>
    </w:p>
    <w:p w:rsidR="002C6BBE" w:rsidRDefault="002C6BBE" w:rsidP="00B531DB">
      <w:pPr>
        <w:pStyle w:val="6"/>
      </w:pPr>
      <w:r>
        <w:rPr>
          <w:rFonts w:hint="eastAsia"/>
        </w:rPr>
        <w:t xml:space="preserve">public </w:t>
      </w:r>
      <w:r>
        <w:t>AR</w:t>
      </w:r>
      <w:r>
        <w:rPr>
          <w:rFonts w:hint="eastAsia"/>
        </w:rPr>
        <w:t>Pose getPose()</w:t>
      </w:r>
    </w:p>
    <w:p w:rsidR="002C6BBE" w:rsidRDefault="002C6BBE" w:rsidP="002C6BBE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AF5D39">
        <w:t xml:space="preserve">Returns the </w:t>
      </w:r>
      <w:r>
        <w:t>ARP</w:t>
      </w:r>
      <w:r w:rsidRPr="00AF5D39">
        <w:t xml:space="preserve">ose of the </w:t>
      </w:r>
      <w:r>
        <w:t>ARA</w:t>
      </w:r>
      <w:r w:rsidRPr="00AF5D39">
        <w:t xml:space="preserve">nchor in the world coordinate space. This </w:t>
      </w:r>
      <w:r>
        <w:t>ARP</w:t>
      </w:r>
      <w:r w:rsidRPr="00AF5D39">
        <w:t xml:space="preserve">ose may change each time </w:t>
      </w:r>
      <w:r>
        <w:t>ARSession.</w:t>
      </w:r>
      <w:r w:rsidRPr="00AF5D39">
        <w:rPr>
          <w:i/>
        </w:rPr>
        <w:t>update()</w:t>
      </w:r>
      <w:r w:rsidRPr="00AF5D39">
        <w:t xml:space="preserve"> is called. This </w:t>
      </w:r>
      <w:r>
        <w:t>ARP</w:t>
      </w:r>
      <w:r w:rsidRPr="00AF5D39">
        <w:t xml:space="preserve">ose should only be used for rendering if </w:t>
      </w:r>
      <w:r w:rsidRPr="00AF5D39">
        <w:rPr>
          <w:i/>
        </w:rPr>
        <w:t>getTrackingState()</w:t>
      </w:r>
      <w:r w:rsidRPr="00AF5D39">
        <w:t xml:space="preserve"> returns TRACKING.</w:t>
      </w:r>
      <w:r>
        <w:t xml:space="preserve"> Besides</w:t>
      </w:r>
      <w:r w:rsidR="003C396E">
        <w:t>,</w:t>
      </w:r>
      <w:r>
        <w:t xml:space="preserve"> the anchor’s local coordinate space is actually the coordinate of the virtual object which can be placed on this anchor.</w:t>
      </w:r>
    </w:p>
    <w:p w:rsidR="002C6BBE" w:rsidRDefault="002C6BBE" w:rsidP="00B531DB">
      <w:pPr>
        <w:pStyle w:val="6"/>
      </w:pPr>
      <w:r>
        <w:rPr>
          <w:rFonts w:hint="eastAsia"/>
        </w:rPr>
        <w:lastRenderedPageBreak/>
        <w:t xml:space="preserve">public </w:t>
      </w:r>
      <w:r>
        <w:t>AR</w:t>
      </w:r>
      <w:r>
        <w:rPr>
          <w:rFonts w:hint="eastAsia"/>
        </w:rPr>
        <w:t>Trackable.TrackingState getTrackingState()</w:t>
      </w:r>
      <w:r>
        <w:rPr>
          <w:rFonts w:hint="eastAsia"/>
        </w:rPr>
        <w:tab/>
      </w:r>
    </w:p>
    <w:p w:rsidR="002C6BBE" w:rsidRDefault="002C6BBE" w:rsidP="002C6BBE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AF5D39">
        <w:t xml:space="preserve">Returns the current </w:t>
      </w:r>
      <w:r>
        <w:t xml:space="preserve">tracking </w:t>
      </w:r>
      <w:r w:rsidRPr="00AF5D39">
        <w:t xml:space="preserve">state of this </w:t>
      </w:r>
      <w:r>
        <w:t>ARA</w:t>
      </w:r>
      <w:r w:rsidRPr="00AF5D39">
        <w:t xml:space="preserve">nchor. If this state is anything </w:t>
      </w:r>
      <w:r>
        <w:t xml:space="preserve">but </w:t>
      </w:r>
      <w:r w:rsidRPr="00AF5D39">
        <w:t>TRACKING</w:t>
      </w:r>
      <w:r w:rsidR="003C396E">
        <w:t>,</w:t>
      </w:r>
      <w:r w:rsidRPr="00AF5D39">
        <w:t xml:space="preserve"> the </w:t>
      </w:r>
      <w:r>
        <w:t>ARP</w:t>
      </w:r>
      <w:r w:rsidRPr="00AF5D39">
        <w:t>ose should not be considered useful.</w:t>
      </w:r>
    </w:p>
    <w:p w:rsidR="002C6BBE" w:rsidRDefault="002C6BBE" w:rsidP="00B531DB">
      <w:pPr>
        <w:pStyle w:val="6"/>
      </w:pPr>
      <w:r w:rsidRPr="00D42908">
        <w:t>public boolean equals(Object obj)</w:t>
      </w:r>
    </w:p>
    <w:p w:rsidR="002C6BBE" w:rsidRPr="00D42908" w:rsidRDefault="002C6BBE" w:rsidP="002C6BBE">
      <w:pPr>
        <w:pStyle w:val="7"/>
      </w:pPr>
      <w:r>
        <w:rPr>
          <w:rFonts w:hint="eastAsia"/>
        </w:rPr>
        <w:t>Illustration</w:t>
      </w:r>
      <w:r w:rsidR="00F933DE">
        <w:t>:</w:t>
      </w:r>
      <w:r w:rsidRPr="00D42908">
        <w:t xml:space="preserve"> Indicates whether some other object is an </w:t>
      </w:r>
      <w:r>
        <w:t>AR</w:t>
      </w:r>
      <w:r w:rsidRPr="00D42908">
        <w:t>Anchor referencing the same logical anchor as this one.</w:t>
      </w:r>
    </w:p>
    <w:p w:rsidR="002C6BBE" w:rsidRDefault="002C6BBE" w:rsidP="00B531DB">
      <w:pPr>
        <w:pStyle w:val="6"/>
      </w:pPr>
      <w:r w:rsidRPr="00D42908">
        <w:t>public int hashCode()</w:t>
      </w:r>
    </w:p>
    <w:p w:rsidR="002C6BBE" w:rsidRDefault="002C6BBE" w:rsidP="00E95B6F">
      <w:pPr>
        <w:pStyle w:val="7"/>
      </w:pPr>
      <w:r w:rsidRPr="00F761E0">
        <w:t>Illustration</w:t>
      </w:r>
      <w:r w:rsidR="00F933DE">
        <w:t>:</w:t>
      </w:r>
      <w:r w:rsidRPr="00F761E0">
        <w:t xml:space="preserve"> Returns a hash code value for the object.</w:t>
      </w:r>
    </w:p>
    <w:p w:rsidR="002E16B9" w:rsidRPr="00585DAC" w:rsidRDefault="002E16B9" w:rsidP="002E16B9">
      <w:pPr>
        <w:pStyle w:val="4"/>
        <w:rPr>
          <w:color w:val="000000" w:themeColor="text1"/>
        </w:rPr>
      </w:pPr>
      <w:bookmarkStart w:id="13" w:name="_Toc519198931"/>
      <w:bookmarkStart w:id="14" w:name="_Toc530494029"/>
      <w:r w:rsidRPr="00585DAC">
        <w:rPr>
          <w:color w:val="000000" w:themeColor="text1"/>
        </w:rPr>
        <w:t>ARBody</w:t>
      </w:r>
      <w:bookmarkEnd w:id="13"/>
      <w:bookmarkEnd w:id="14"/>
    </w:p>
    <w:p w:rsidR="002E16B9" w:rsidRPr="00585DAC" w:rsidRDefault="00CE4725" w:rsidP="00BE1545">
      <w:pPr>
        <w:pStyle w:val="5"/>
      </w:pPr>
      <w:r>
        <w:rPr>
          <w:rFonts w:hint="eastAsia"/>
        </w:rPr>
        <w:t>Description</w:t>
      </w:r>
      <w:r w:rsidR="00F933DE">
        <w:t>:</w:t>
      </w:r>
      <w:r w:rsidR="00CE6BAD">
        <w:t xml:space="preserve">Return tracking results for </w:t>
      </w:r>
      <w:r w:rsidR="00F163E8">
        <w:t xml:space="preserve">body </w:t>
      </w:r>
      <w:r w:rsidR="00BE1545" w:rsidRPr="00BE1545">
        <w:t>skeleton tracking</w:t>
      </w:r>
      <w:r w:rsidR="003C396E">
        <w:rPr>
          <w:rFonts w:hint="eastAsia"/>
        </w:rPr>
        <w:t>,</w:t>
      </w:r>
      <w:r w:rsidR="00BE1545">
        <w:rPr>
          <w:color w:val="000000" w:themeColor="text1"/>
        </w:rPr>
        <w:t>i</w:t>
      </w:r>
      <w:r w:rsidR="00BE1545" w:rsidRPr="00BE1545">
        <w:rPr>
          <w:color w:val="000000" w:themeColor="text1"/>
        </w:rPr>
        <w:t xml:space="preserve">nclude </w:t>
      </w:r>
      <w:r w:rsidR="006B187B">
        <w:t xml:space="preserve">body </w:t>
      </w:r>
      <w:r w:rsidR="00BE1545" w:rsidRPr="00BE1545">
        <w:rPr>
          <w:color w:val="000000" w:themeColor="text1"/>
        </w:rPr>
        <w:t>skeleton data</w:t>
      </w:r>
      <w:r w:rsidR="003C396E">
        <w:t>,</w:t>
      </w:r>
      <w:r w:rsidR="00BE1545">
        <w:t>d</w:t>
      </w:r>
      <w:r w:rsidR="00BE1545" w:rsidRPr="00BE1545">
        <w:t>erived from</w:t>
      </w:r>
      <w:r w:rsidR="00BE1545">
        <w:t xml:space="preserve"> </w:t>
      </w:r>
      <w:r w:rsidR="002E16B9" w:rsidRPr="00585DAC">
        <w:t>ARTrackableBase</w:t>
      </w:r>
      <w:r w:rsidR="00C6323E">
        <w:rPr>
          <w:rFonts w:hint="eastAsia"/>
        </w:rPr>
        <w:t>.</w:t>
      </w:r>
    </w:p>
    <w:p w:rsidR="002E16B9" w:rsidRPr="00585DAC" w:rsidRDefault="002A67B4" w:rsidP="002E16B9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2E16B9" w:rsidRPr="00585DAC" w:rsidRDefault="002E16B9" w:rsidP="00B531DB">
      <w:pPr>
        <w:pStyle w:val="6"/>
      </w:pPr>
      <w:r w:rsidRPr="00585DAC">
        <w:t>public int getBodyAction()</w:t>
      </w:r>
    </w:p>
    <w:p w:rsidR="002E16B9" w:rsidRDefault="006C52E8" w:rsidP="006C52E8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0868D0">
        <w:t>R</w:t>
      </w:r>
      <w:r>
        <w:t>eturn</w:t>
      </w:r>
      <w:r w:rsidR="000868D0">
        <w:t>s the</w:t>
      </w:r>
      <w:r>
        <w:t xml:space="preserve"> </w:t>
      </w:r>
      <w:r w:rsidR="00E71A15">
        <w:t xml:space="preserve">body </w:t>
      </w:r>
      <w:r w:rsidRPr="006C52E8">
        <w:rPr>
          <w:color w:val="000000" w:themeColor="text1"/>
        </w:rPr>
        <w:t>posture type</w:t>
      </w:r>
      <w:r>
        <w:rPr>
          <w:color w:val="000000" w:themeColor="text1"/>
        </w:rPr>
        <w:t>.</w:t>
      </w:r>
    </w:p>
    <w:p w:rsidR="002E16B9" w:rsidRPr="00585DAC" w:rsidRDefault="002E16B9" w:rsidP="00B531DB">
      <w:pPr>
        <w:pStyle w:val="6"/>
      </w:pPr>
      <w:r w:rsidRPr="00585DAC">
        <w:t>public int getBodyID</w:t>
      </w:r>
      <w:r w:rsidRPr="00585DAC">
        <w:rPr>
          <w:rFonts w:hint="eastAsia"/>
        </w:rPr>
        <w:t>(</w:t>
      </w:r>
      <w:r w:rsidRPr="00585DAC">
        <w:t>)</w:t>
      </w:r>
    </w:p>
    <w:p w:rsidR="002E16B9" w:rsidRPr="00585DAC" w:rsidRDefault="006C52E8" w:rsidP="002E16B9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0868D0">
        <w:t>Returns</w:t>
      </w:r>
      <w:r w:rsidR="005C50C0">
        <w:t xml:space="preserve"> the</w:t>
      </w:r>
      <w:r w:rsidR="002E16B9" w:rsidRPr="00585DAC">
        <w:rPr>
          <w:rFonts w:hint="eastAsia"/>
          <w:color w:val="000000" w:themeColor="text1"/>
        </w:rPr>
        <w:t xml:space="preserve"> </w:t>
      </w:r>
      <w:r w:rsidR="00251097">
        <w:rPr>
          <w:color w:val="000000" w:themeColor="text1"/>
        </w:rPr>
        <w:t>body ID.</w:t>
      </w:r>
    </w:p>
    <w:p w:rsidR="002E16B9" w:rsidRPr="00585DAC" w:rsidRDefault="002E16B9" w:rsidP="00B531DB">
      <w:pPr>
        <w:pStyle w:val="6"/>
      </w:pPr>
      <w:r w:rsidRPr="00585DAC">
        <w:t>public int[] getBodySkeletonConnection()</w:t>
      </w:r>
    </w:p>
    <w:p w:rsidR="002E16B9" w:rsidRDefault="006C52E8" w:rsidP="00855815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5C50C0" w:rsidRPr="005C50C0">
        <w:t xml:space="preserve"> </w:t>
      </w:r>
      <w:r w:rsidR="005C50C0" w:rsidRPr="005C50C0">
        <w:rPr>
          <w:color w:val="000000" w:themeColor="text1"/>
        </w:rPr>
        <w:t>To obtain</w:t>
      </w:r>
      <w:r w:rsidR="005C50C0">
        <w:rPr>
          <w:color w:val="000000" w:themeColor="text1"/>
        </w:rPr>
        <w:t xml:space="preserve"> the body s</w:t>
      </w:r>
      <w:r w:rsidR="005C50C0" w:rsidRPr="00585DAC">
        <w:rPr>
          <w:color w:val="000000" w:themeColor="text1"/>
        </w:rPr>
        <w:t>keleton</w:t>
      </w:r>
      <w:r w:rsidR="005C50C0">
        <w:rPr>
          <w:color w:val="000000" w:themeColor="text1"/>
        </w:rPr>
        <w:t xml:space="preserve"> c</w:t>
      </w:r>
      <w:r w:rsidR="005C50C0" w:rsidRPr="00585DAC">
        <w:rPr>
          <w:color w:val="000000" w:themeColor="text1"/>
        </w:rPr>
        <w:t>onnection</w:t>
      </w:r>
      <w:r w:rsidR="005C50C0">
        <w:rPr>
          <w:color w:val="000000" w:themeColor="text1"/>
        </w:rPr>
        <w:t xml:space="preserve"> data</w:t>
      </w:r>
      <w:r w:rsidR="003C396E">
        <w:t>,</w:t>
      </w:r>
      <w:r w:rsidR="00855815">
        <w:rPr>
          <w:rFonts w:hint="eastAsia"/>
        </w:rPr>
        <w:t>t</w:t>
      </w:r>
      <w:r w:rsidR="00855815">
        <w:t>he</w:t>
      </w:r>
      <w:r w:rsidR="00855815" w:rsidRPr="00855815">
        <w:rPr>
          <w:color w:val="000000" w:themeColor="text1"/>
        </w:rPr>
        <w:t xml:space="preserve"> </w:t>
      </w:r>
      <w:r w:rsidR="008224F4" w:rsidRPr="00855815">
        <w:rPr>
          <w:color w:val="000000" w:themeColor="text1"/>
        </w:rPr>
        <w:t>sequence</w:t>
      </w:r>
      <w:r w:rsidR="008224F4">
        <w:rPr>
          <w:color w:val="000000" w:themeColor="text1"/>
        </w:rPr>
        <w:t xml:space="preserve"> of the </w:t>
      </w:r>
      <w:r w:rsidR="00855815">
        <w:rPr>
          <w:color w:val="000000" w:themeColor="text1"/>
        </w:rPr>
        <w:t>c</w:t>
      </w:r>
      <w:r w:rsidR="00855815" w:rsidRPr="00585DAC">
        <w:rPr>
          <w:color w:val="000000" w:themeColor="text1"/>
        </w:rPr>
        <w:t>onnection</w:t>
      </w:r>
      <w:r w:rsidR="00855815" w:rsidRPr="00855815">
        <w:t xml:space="preserve"> </w:t>
      </w:r>
      <w:r w:rsidR="008224F4">
        <w:t xml:space="preserve">data </w:t>
      </w:r>
      <w:r w:rsidR="00855815">
        <w:rPr>
          <w:color w:val="000000" w:themeColor="text1"/>
        </w:rPr>
        <w:t>is</w:t>
      </w:r>
      <w:r w:rsidR="00F933DE">
        <w:t>:</w:t>
      </w:r>
      <w:r w:rsidR="002E16B9" w:rsidRPr="00611418">
        <w:t>[p0</w:t>
      </w:r>
      <w:r w:rsidR="003C396E">
        <w:t>,</w:t>
      </w:r>
      <w:r w:rsidR="002E16B9" w:rsidRPr="00611418">
        <w:t>p1</w:t>
      </w:r>
      <w:r w:rsidR="003C396E">
        <w:t>;</w:t>
      </w:r>
      <w:r w:rsidR="002E16B9" w:rsidRPr="00611418">
        <w:t>p0</w:t>
      </w:r>
      <w:r w:rsidR="003C396E">
        <w:t>,</w:t>
      </w:r>
      <w:r w:rsidR="002E16B9" w:rsidRPr="00611418">
        <w:t>p3</w:t>
      </w:r>
      <w:r w:rsidR="003C396E">
        <w:t>;</w:t>
      </w:r>
      <w:r w:rsidR="002E16B9" w:rsidRPr="00611418">
        <w:t>p0</w:t>
      </w:r>
      <w:r w:rsidR="003C396E">
        <w:t>,</w:t>
      </w:r>
      <w:r w:rsidR="002E16B9" w:rsidRPr="00611418">
        <w:t>p5</w:t>
      </w:r>
      <w:r w:rsidR="003C396E">
        <w:t>;</w:t>
      </w:r>
      <w:r w:rsidR="002E16B9" w:rsidRPr="00611418">
        <w:t>p1</w:t>
      </w:r>
      <w:r w:rsidR="003C396E">
        <w:t>,</w:t>
      </w:r>
      <w:r w:rsidR="002E16B9" w:rsidRPr="00611418">
        <w:t>p2</w:t>
      </w:r>
      <w:r w:rsidR="003C396E">
        <w:rPr>
          <w:rFonts w:hint="eastAsia"/>
        </w:rPr>
        <w:t>;</w:t>
      </w:r>
      <w:r w:rsidR="002E16B9" w:rsidRPr="00611418">
        <w:t>…]</w:t>
      </w:r>
    </w:p>
    <w:p w:rsidR="007E7C47" w:rsidRDefault="007E7C47" w:rsidP="00B531DB">
      <w:pPr>
        <w:pStyle w:val="6"/>
      </w:pPr>
      <w:r w:rsidRPr="00B84607">
        <w:t>public ARBodySkeletonType[] getBodySkeletonType()</w:t>
      </w:r>
    </w:p>
    <w:p w:rsidR="007E7C47" w:rsidRDefault="00E06303" w:rsidP="007E7C47">
      <w:pPr>
        <w:pStyle w:val="7"/>
        <w:rPr>
          <w:color w:val="000000" w:themeColor="text1"/>
        </w:rPr>
      </w:pPr>
      <w:r>
        <w:rPr>
          <w:rFonts w:hint="eastAsia"/>
        </w:rPr>
        <w:t>Illustration</w:t>
      </w:r>
      <w:r w:rsidR="00F933DE">
        <w:rPr>
          <w:rFonts w:hint="eastAsia"/>
          <w:color w:val="000000" w:themeColor="text1"/>
        </w:rPr>
        <w:t>:</w:t>
      </w:r>
      <w:r w:rsidRPr="005C50C0">
        <w:rPr>
          <w:color w:val="000000" w:themeColor="text1"/>
        </w:rPr>
        <w:t>To obtain</w:t>
      </w:r>
      <w:r>
        <w:rPr>
          <w:color w:val="000000" w:themeColor="text1"/>
        </w:rPr>
        <w:t xml:space="preserve"> the body s</w:t>
      </w:r>
      <w:r w:rsidRPr="00585DAC">
        <w:rPr>
          <w:color w:val="000000" w:themeColor="text1"/>
        </w:rPr>
        <w:t>keleton</w:t>
      </w:r>
      <w:r>
        <w:rPr>
          <w:color w:val="000000" w:themeColor="text1"/>
        </w:rPr>
        <w:t xml:space="preserve"> t</w:t>
      </w:r>
      <w:r w:rsidRPr="00B84607">
        <w:rPr>
          <w:color w:val="000000" w:themeColor="text1"/>
        </w:rPr>
        <w:t>ype</w:t>
      </w:r>
      <w:r w:rsidR="000C6DCF">
        <w:rPr>
          <w:color w:val="000000" w:themeColor="text1"/>
        </w:rPr>
        <w:t>s</w:t>
      </w:r>
      <w:r w:rsidR="003C396E">
        <w:rPr>
          <w:rFonts w:hint="eastAsia"/>
          <w:color w:val="000000" w:themeColor="text1"/>
        </w:rPr>
        <w:t>.</w:t>
      </w:r>
    </w:p>
    <w:p w:rsidR="002E16B9" w:rsidRPr="00585DAC" w:rsidRDefault="002E16B9" w:rsidP="00B531DB">
      <w:pPr>
        <w:pStyle w:val="6"/>
      </w:pPr>
      <w:r w:rsidRPr="00C31434">
        <w:t xml:space="preserve">public </w:t>
      </w:r>
      <w:r>
        <w:t>int</w:t>
      </w:r>
      <w:r w:rsidRPr="00C31434">
        <w:t xml:space="preserve"> getCoordinateSystemType</w:t>
      </w:r>
      <w:r>
        <w:t>()</w:t>
      </w:r>
    </w:p>
    <w:p w:rsidR="002E16B9" w:rsidRPr="00585DAC" w:rsidRDefault="006C52E8" w:rsidP="00295D48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E97BC1" w:rsidRPr="00E97BC1">
        <w:t xml:space="preserve"> </w:t>
      </w:r>
      <w:r w:rsidR="00E97BC1" w:rsidRPr="005C50C0">
        <w:t>To obtain</w:t>
      </w:r>
      <w:r w:rsidR="002E16B9" w:rsidRPr="00585DAC">
        <w:rPr>
          <w:rFonts w:hint="eastAsia"/>
        </w:rPr>
        <w:t xml:space="preserve"> </w:t>
      </w:r>
      <w:r w:rsidR="00295D48">
        <w:t xml:space="preserve">the </w:t>
      </w:r>
      <w:r w:rsidR="00295D48">
        <w:rPr>
          <w:color w:val="000000" w:themeColor="text1"/>
        </w:rPr>
        <w:t>c</w:t>
      </w:r>
      <w:r w:rsidR="00295D48" w:rsidRPr="00295D48">
        <w:rPr>
          <w:color w:val="000000" w:themeColor="text1"/>
        </w:rPr>
        <w:t xml:space="preserve">oordinate </w:t>
      </w:r>
      <w:r w:rsidR="004F23A5">
        <w:rPr>
          <w:color w:val="000000" w:themeColor="text1"/>
        </w:rPr>
        <w:t>s</w:t>
      </w:r>
      <w:r w:rsidR="00295D48" w:rsidRPr="00295D48">
        <w:rPr>
          <w:color w:val="000000" w:themeColor="text1"/>
        </w:rPr>
        <w:t>ystem</w:t>
      </w:r>
      <w:r w:rsidR="00295D48">
        <w:rPr>
          <w:color w:val="000000" w:themeColor="text1"/>
        </w:rPr>
        <w:t xml:space="preserve"> type.</w:t>
      </w:r>
    </w:p>
    <w:tbl>
      <w:tblPr>
        <w:tblStyle w:val="affc"/>
        <w:tblW w:w="0" w:type="auto"/>
        <w:tblInd w:w="1134" w:type="dxa"/>
        <w:tblLook w:val="04A0" w:firstRow="1" w:lastRow="0" w:firstColumn="1" w:lastColumn="0" w:noHBand="0" w:noVBand="1"/>
      </w:tblPr>
      <w:tblGrid>
        <w:gridCol w:w="4546"/>
        <w:gridCol w:w="3330"/>
      </w:tblGrid>
      <w:tr w:rsidR="002E16B9" w:rsidTr="002A74D0">
        <w:trPr>
          <w:trHeight w:val="373"/>
        </w:trPr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6B9" w:rsidRPr="006D020C" w:rsidRDefault="002E16B9" w:rsidP="006D020C">
            <w:pPr>
              <w:rPr>
                <w:b/>
              </w:rPr>
            </w:pPr>
            <w:r w:rsidRPr="006D020C">
              <w:rPr>
                <w:b/>
              </w:rPr>
              <w:t>ARCoordinateSystemType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6B9" w:rsidRPr="006D020C" w:rsidRDefault="007A5C9B" w:rsidP="006D020C">
            <w:pPr>
              <w:rPr>
                <w:b/>
              </w:rPr>
            </w:pPr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2E16B9" w:rsidTr="002A74D0"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6B9" w:rsidRPr="006D020C" w:rsidRDefault="002E16B9" w:rsidP="006D020C">
            <w:r w:rsidRPr="006D020C">
              <w:t>COORDINATE_SYSTEM_TYPE_3D_WORLD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6B9" w:rsidRPr="006D020C" w:rsidRDefault="002E16B9" w:rsidP="006D020C">
            <w:r w:rsidRPr="006D020C">
              <w:t>3D</w:t>
            </w:r>
            <w:r w:rsidR="004F23A5" w:rsidRPr="006D020C">
              <w:rPr>
                <w:rFonts w:hint="eastAsia"/>
              </w:rPr>
              <w:t xml:space="preserve"> </w:t>
            </w:r>
            <w:r w:rsidR="004F23A5" w:rsidRPr="006D020C">
              <w:t>world coordinate system</w:t>
            </w:r>
          </w:p>
        </w:tc>
      </w:tr>
      <w:tr w:rsidR="002E16B9" w:rsidTr="002A74D0"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6B9" w:rsidRPr="006D020C" w:rsidRDefault="002E16B9" w:rsidP="006D020C">
            <w:r w:rsidRPr="006D020C">
              <w:t>COORDINATE_SYSTEM_TYPE_3D_SELF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6B9" w:rsidRPr="006D020C" w:rsidRDefault="0052006B" w:rsidP="006D020C">
            <w:r w:rsidRPr="006D020C">
              <w:t>3D</w:t>
            </w:r>
            <w:r w:rsidR="009507A9" w:rsidRPr="006D020C">
              <w:t xml:space="preserve"> coordinate system of the object itself</w:t>
            </w:r>
          </w:p>
        </w:tc>
      </w:tr>
      <w:tr w:rsidR="002E16B9" w:rsidTr="002A74D0">
        <w:tc>
          <w:tcPr>
            <w:tcW w:w="4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6B9" w:rsidRPr="006D020C" w:rsidRDefault="002E16B9" w:rsidP="006D020C">
            <w:r w:rsidRPr="006D020C">
              <w:t>COORDINATE_SYSTEM_TYPE_2D_IMAGE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6B9" w:rsidRPr="006D020C" w:rsidRDefault="002E16B9" w:rsidP="006D020C">
            <w:r w:rsidRPr="006D020C">
              <w:t>2D</w:t>
            </w:r>
            <w:r w:rsidR="007C2324" w:rsidRPr="006D020C">
              <w:t xml:space="preserve"> </w:t>
            </w:r>
            <w:r w:rsidR="00C01C23" w:rsidRPr="006D020C">
              <w:t>i</w:t>
            </w:r>
            <w:r w:rsidR="007C2324" w:rsidRPr="006D020C">
              <w:t>mage coordinate system</w:t>
            </w:r>
          </w:p>
        </w:tc>
      </w:tr>
    </w:tbl>
    <w:p w:rsidR="002E16B9" w:rsidRPr="00523D7A" w:rsidRDefault="002E16B9" w:rsidP="00B531DB">
      <w:pPr>
        <w:pStyle w:val="6"/>
      </w:pPr>
      <w:r w:rsidRPr="00523D7A">
        <w:t>public float</w:t>
      </w:r>
      <w:r>
        <w:t>[] getSkeletonPoint</w:t>
      </w:r>
      <w:r w:rsidRPr="00523D7A">
        <w:t>2D()</w:t>
      </w:r>
    </w:p>
    <w:p w:rsidR="002E16B9" w:rsidRDefault="006C52E8" w:rsidP="00414F75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FC341A" w:rsidRPr="00FC341A">
        <w:t xml:space="preserve"> </w:t>
      </w:r>
      <w:r w:rsidR="00FC341A" w:rsidRPr="005C50C0">
        <w:t>To obtain</w:t>
      </w:r>
      <w:r w:rsidR="00FC341A">
        <w:t xml:space="preserve"> the </w:t>
      </w:r>
      <w:r w:rsidR="00FC341A" w:rsidRPr="00FC341A">
        <w:rPr>
          <w:color w:val="000000" w:themeColor="text1"/>
        </w:rPr>
        <w:t xml:space="preserve">2D coordinates </w:t>
      </w:r>
      <w:r w:rsidR="00FC341A">
        <w:rPr>
          <w:color w:val="000000" w:themeColor="text1"/>
        </w:rPr>
        <w:t xml:space="preserve">of </w:t>
      </w:r>
      <w:r w:rsidR="00414F75">
        <w:rPr>
          <w:color w:val="000000" w:themeColor="text1"/>
        </w:rPr>
        <w:t xml:space="preserve">the </w:t>
      </w:r>
      <w:r w:rsidR="00FC341A" w:rsidRPr="00FC341A">
        <w:rPr>
          <w:color w:val="000000" w:themeColor="text1"/>
        </w:rPr>
        <w:t xml:space="preserve">human body </w:t>
      </w:r>
      <w:r w:rsidR="00FC341A">
        <w:rPr>
          <w:color w:val="000000" w:themeColor="text1"/>
        </w:rPr>
        <w:t xml:space="preserve">skeleton </w:t>
      </w:r>
      <w:r w:rsidR="00FC341A" w:rsidRPr="00FC341A">
        <w:rPr>
          <w:color w:val="000000" w:themeColor="text1"/>
        </w:rPr>
        <w:t>point</w:t>
      </w:r>
      <w:r w:rsidR="00724439">
        <w:rPr>
          <w:color w:val="000000" w:themeColor="text1"/>
        </w:rPr>
        <w:t>s</w:t>
      </w:r>
      <w:r w:rsidR="003C396E">
        <w:rPr>
          <w:rFonts w:hint="eastAsia"/>
        </w:rPr>
        <w:t>,</w:t>
      </w:r>
      <w:r w:rsidR="00414F75">
        <w:t xml:space="preserve">the </w:t>
      </w:r>
      <w:r w:rsidR="00227753">
        <w:t xml:space="preserve">data </w:t>
      </w:r>
      <w:r w:rsidR="00414F75" w:rsidRPr="00414F75">
        <w:t>format</w:t>
      </w:r>
      <w:r w:rsidR="00227753">
        <w:t xml:space="preserve"> </w:t>
      </w:r>
      <w:r w:rsidR="00414F75">
        <w:t xml:space="preserve">is </w:t>
      </w:r>
      <w:r w:rsidR="00F933DE">
        <w:t>:</w:t>
      </w:r>
      <w:r w:rsidR="002E16B9" w:rsidRPr="00D5696B">
        <w:rPr>
          <w:rFonts w:hint="eastAsia"/>
        </w:rPr>
        <w:t>[x0</w:t>
      </w:r>
      <w:r w:rsidR="003C396E">
        <w:rPr>
          <w:rFonts w:hint="eastAsia"/>
        </w:rPr>
        <w:t>,</w:t>
      </w:r>
      <w:r w:rsidR="002E16B9" w:rsidRPr="00D5696B">
        <w:rPr>
          <w:rFonts w:hint="eastAsia"/>
        </w:rPr>
        <w:t>y0</w:t>
      </w:r>
      <w:r w:rsidR="003C396E">
        <w:rPr>
          <w:rFonts w:hint="eastAsia"/>
        </w:rPr>
        <w:t>,</w:t>
      </w:r>
      <w:r w:rsidR="002E16B9" w:rsidRPr="00D5696B">
        <w:rPr>
          <w:rFonts w:hint="eastAsia"/>
        </w:rPr>
        <w:t>x1</w:t>
      </w:r>
      <w:r w:rsidR="003C396E">
        <w:rPr>
          <w:rFonts w:hint="eastAsia"/>
        </w:rPr>
        <w:t>,</w:t>
      </w:r>
      <w:r w:rsidR="002E16B9" w:rsidRPr="00D5696B">
        <w:rPr>
          <w:rFonts w:hint="eastAsia"/>
        </w:rPr>
        <w:t>y1</w:t>
      </w:r>
      <w:r w:rsidR="003C396E">
        <w:rPr>
          <w:rFonts w:hint="eastAsia"/>
        </w:rPr>
        <w:t>,</w:t>
      </w:r>
      <w:r w:rsidR="002E16B9" w:rsidRPr="00D5696B">
        <w:rPr>
          <w:rFonts w:hint="eastAsia"/>
        </w:rPr>
        <w:t>…</w:t>
      </w:r>
      <w:r w:rsidR="002E16B9" w:rsidRPr="00D5696B">
        <w:rPr>
          <w:rFonts w:hint="eastAsia"/>
        </w:rPr>
        <w:t>]</w:t>
      </w:r>
      <w:r w:rsidR="003C396E">
        <w:rPr>
          <w:rFonts w:hint="eastAsia"/>
        </w:rPr>
        <w:t>;</w:t>
      </w:r>
    </w:p>
    <w:p w:rsidR="002E16B9" w:rsidRPr="00523D7A" w:rsidRDefault="002E16B9" w:rsidP="00B531DB">
      <w:pPr>
        <w:pStyle w:val="6"/>
      </w:pPr>
      <w:r w:rsidRPr="00523D7A">
        <w:t>public float</w:t>
      </w:r>
      <w:r>
        <w:t>[] getSkeletonPoint</w:t>
      </w:r>
      <w:r w:rsidRPr="00523D7A">
        <w:t>3D()</w:t>
      </w:r>
    </w:p>
    <w:p w:rsidR="002E16B9" w:rsidRDefault="006C52E8" w:rsidP="002E16B9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227753" w:rsidRPr="00227753">
        <w:t xml:space="preserve"> </w:t>
      </w:r>
      <w:r w:rsidR="00227753" w:rsidRPr="005C50C0">
        <w:t>To obtain</w:t>
      </w:r>
      <w:r w:rsidR="00227753">
        <w:t xml:space="preserve"> the </w:t>
      </w:r>
      <w:r w:rsidR="00227753">
        <w:rPr>
          <w:color w:val="000000" w:themeColor="text1"/>
        </w:rPr>
        <w:t>3</w:t>
      </w:r>
      <w:r w:rsidR="00227753" w:rsidRPr="00FC341A">
        <w:rPr>
          <w:color w:val="000000" w:themeColor="text1"/>
        </w:rPr>
        <w:t xml:space="preserve">D coordinates </w:t>
      </w:r>
      <w:r w:rsidR="00227753">
        <w:rPr>
          <w:color w:val="000000" w:themeColor="text1"/>
        </w:rPr>
        <w:t xml:space="preserve">of the </w:t>
      </w:r>
      <w:r w:rsidR="00227753" w:rsidRPr="00FC341A">
        <w:rPr>
          <w:color w:val="000000" w:themeColor="text1"/>
        </w:rPr>
        <w:t xml:space="preserve">human body </w:t>
      </w:r>
      <w:r w:rsidR="00227753">
        <w:rPr>
          <w:color w:val="000000" w:themeColor="text1"/>
        </w:rPr>
        <w:t xml:space="preserve">skeleton </w:t>
      </w:r>
      <w:r w:rsidR="00227753" w:rsidRPr="00FC341A">
        <w:rPr>
          <w:color w:val="000000" w:themeColor="text1"/>
        </w:rPr>
        <w:t>point</w:t>
      </w:r>
      <w:r w:rsidR="00227753">
        <w:rPr>
          <w:color w:val="000000" w:themeColor="text1"/>
        </w:rPr>
        <w:t>s</w:t>
      </w:r>
      <w:r w:rsidR="003C396E">
        <w:rPr>
          <w:rFonts w:hint="eastAsia"/>
        </w:rPr>
        <w:t>,</w:t>
      </w:r>
      <w:r w:rsidR="00227753" w:rsidRPr="00227753">
        <w:t xml:space="preserve"> </w:t>
      </w:r>
      <w:r w:rsidR="00227753">
        <w:t xml:space="preserve">the data </w:t>
      </w:r>
      <w:r w:rsidR="00227753" w:rsidRPr="00414F75">
        <w:t>format</w:t>
      </w:r>
      <w:r w:rsidR="00227753">
        <w:t xml:space="preserve"> is </w:t>
      </w:r>
      <w:r w:rsidR="00F933DE">
        <w:t>:</w:t>
      </w:r>
      <w:r w:rsidR="002E16B9" w:rsidRPr="00585DAC">
        <w:rPr>
          <w:color w:val="000000" w:themeColor="text1"/>
        </w:rPr>
        <w:t>[x0</w:t>
      </w:r>
      <w:r w:rsidR="003C396E">
        <w:rPr>
          <w:color w:val="000000" w:themeColor="text1"/>
        </w:rPr>
        <w:t>,</w:t>
      </w:r>
      <w:r w:rsidR="002E16B9" w:rsidRPr="00585DAC">
        <w:rPr>
          <w:color w:val="000000" w:themeColor="text1"/>
        </w:rPr>
        <w:t>y0</w:t>
      </w:r>
      <w:r w:rsidR="003C396E">
        <w:rPr>
          <w:color w:val="000000" w:themeColor="text1"/>
        </w:rPr>
        <w:t>,</w:t>
      </w:r>
      <w:r w:rsidR="002E16B9" w:rsidRPr="00585DAC">
        <w:rPr>
          <w:color w:val="000000" w:themeColor="text1"/>
        </w:rPr>
        <w:t>z0</w:t>
      </w:r>
      <w:r w:rsidR="003C396E">
        <w:rPr>
          <w:color w:val="000000" w:themeColor="text1"/>
        </w:rPr>
        <w:t>,</w:t>
      </w:r>
      <w:r w:rsidR="002E16B9" w:rsidRPr="00585DAC">
        <w:rPr>
          <w:color w:val="000000" w:themeColor="text1"/>
        </w:rPr>
        <w:t>x1</w:t>
      </w:r>
      <w:r w:rsidR="003C396E">
        <w:rPr>
          <w:color w:val="000000" w:themeColor="text1"/>
        </w:rPr>
        <w:t>,</w:t>
      </w:r>
      <w:r w:rsidR="002E16B9" w:rsidRPr="00585DAC">
        <w:rPr>
          <w:color w:val="000000" w:themeColor="text1"/>
        </w:rPr>
        <w:t>y1</w:t>
      </w:r>
      <w:r w:rsidR="003C396E">
        <w:rPr>
          <w:color w:val="000000" w:themeColor="text1"/>
        </w:rPr>
        <w:t>,</w:t>
      </w:r>
      <w:r w:rsidR="002E16B9" w:rsidRPr="00585DAC">
        <w:rPr>
          <w:color w:val="000000" w:themeColor="text1"/>
        </w:rPr>
        <w:t>z1…]</w:t>
      </w:r>
    </w:p>
    <w:p w:rsidR="002E16B9" w:rsidRPr="00523D7A" w:rsidRDefault="002E16B9" w:rsidP="00B531DB">
      <w:pPr>
        <w:pStyle w:val="6"/>
      </w:pPr>
      <w:r w:rsidRPr="00523D7A">
        <w:t>public int[] getSkeletonPointIsExist2D()</w:t>
      </w:r>
    </w:p>
    <w:p w:rsidR="002E16B9" w:rsidRDefault="006C52E8" w:rsidP="002A67B4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2A67B4" w:rsidRPr="002A67B4">
        <w:t xml:space="preserve"> </w:t>
      </w:r>
      <w:r w:rsidR="002A67B4" w:rsidRPr="005C50C0">
        <w:t>To obtain</w:t>
      </w:r>
      <w:r w:rsidR="002A67B4" w:rsidRPr="002A67B4">
        <w:rPr>
          <w:color w:val="000000" w:themeColor="text1"/>
        </w:rPr>
        <w:t xml:space="preserve"> the existence</w:t>
      </w:r>
      <w:r w:rsidR="00152AEF">
        <w:rPr>
          <w:color w:val="000000" w:themeColor="text1"/>
        </w:rPr>
        <w:t>s</w:t>
      </w:r>
      <w:r w:rsidR="002A67B4" w:rsidRPr="002A67B4">
        <w:rPr>
          <w:color w:val="000000" w:themeColor="text1"/>
        </w:rPr>
        <w:t xml:space="preserve"> of human </w:t>
      </w:r>
      <w:r w:rsidR="002A67B4" w:rsidRPr="00FC341A">
        <w:rPr>
          <w:color w:val="000000" w:themeColor="text1"/>
        </w:rPr>
        <w:t xml:space="preserve">body </w:t>
      </w:r>
      <w:r w:rsidR="002A67B4" w:rsidRPr="002A67B4">
        <w:rPr>
          <w:color w:val="000000" w:themeColor="text1"/>
        </w:rPr>
        <w:t>skeleton</w:t>
      </w:r>
      <w:r w:rsidR="002A67B4">
        <w:rPr>
          <w:color w:val="000000" w:themeColor="text1"/>
        </w:rPr>
        <w:t xml:space="preserve"> point</w:t>
      </w:r>
      <w:r w:rsidR="00152AEF">
        <w:rPr>
          <w:color w:val="000000" w:themeColor="text1"/>
        </w:rPr>
        <w:t>s</w:t>
      </w:r>
      <w:r w:rsidR="003C396E">
        <w:rPr>
          <w:color w:val="000000" w:themeColor="text1"/>
        </w:rPr>
        <w:t>,</w:t>
      </w:r>
      <w:r w:rsidR="004E2BF3">
        <w:t xml:space="preserve">the data </w:t>
      </w:r>
      <w:r w:rsidR="004E2BF3" w:rsidRPr="00414F75">
        <w:t>format</w:t>
      </w:r>
      <w:r w:rsidR="004E2BF3">
        <w:t xml:space="preserve"> is</w:t>
      </w:r>
      <w:r w:rsidR="00F933DE">
        <w:rPr>
          <w:color w:val="000000" w:themeColor="text1"/>
        </w:rPr>
        <w:t>:</w:t>
      </w:r>
      <w:r w:rsidR="002E16B9" w:rsidRPr="00585DAC">
        <w:rPr>
          <w:color w:val="000000" w:themeColor="text1"/>
        </w:rPr>
        <w:t>[0</w:t>
      </w:r>
      <w:r w:rsidR="003C396E">
        <w:rPr>
          <w:color w:val="000000" w:themeColor="text1"/>
        </w:rPr>
        <w:t>,</w:t>
      </w:r>
      <w:r w:rsidR="002E16B9" w:rsidRPr="00585DAC">
        <w:rPr>
          <w:color w:val="000000" w:themeColor="text1"/>
        </w:rPr>
        <w:t>1</w:t>
      </w:r>
      <w:r w:rsidR="003C396E">
        <w:rPr>
          <w:rFonts w:hint="eastAsia"/>
          <w:color w:val="000000" w:themeColor="text1"/>
        </w:rPr>
        <w:t>,</w:t>
      </w:r>
      <w:r w:rsidR="002E16B9" w:rsidRPr="00585DAC">
        <w:rPr>
          <w:color w:val="000000" w:themeColor="text1"/>
        </w:rPr>
        <w:t>0</w:t>
      </w:r>
      <w:r w:rsidR="003C396E">
        <w:rPr>
          <w:rFonts w:hint="eastAsia"/>
          <w:color w:val="000000" w:themeColor="text1"/>
        </w:rPr>
        <w:t>,</w:t>
      </w:r>
      <w:r w:rsidR="002E16B9" w:rsidRPr="00585DAC">
        <w:rPr>
          <w:rFonts w:hint="eastAsia"/>
          <w:color w:val="000000" w:themeColor="text1"/>
        </w:rPr>
        <w:t>0</w:t>
      </w:r>
      <w:r w:rsidR="002E16B9" w:rsidRPr="00585DAC">
        <w:rPr>
          <w:color w:val="000000" w:themeColor="text1"/>
        </w:rPr>
        <w:t>…</w:t>
      </w:r>
      <w:r w:rsidR="002E16B9" w:rsidRPr="00585DAC">
        <w:rPr>
          <w:rFonts w:hint="eastAsia"/>
          <w:color w:val="000000" w:themeColor="text1"/>
        </w:rPr>
        <w:t>]</w:t>
      </w:r>
    </w:p>
    <w:p w:rsidR="002E16B9" w:rsidRPr="00523D7A" w:rsidRDefault="002E16B9" w:rsidP="00B531DB">
      <w:pPr>
        <w:pStyle w:val="6"/>
      </w:pPr>
      <w:r w:rsidRPr="00523D7A">
        <w:lastRenderedPageBreak/>
        <w:t>public int[] getSkeletonPointIsExist3D()</w:t>
      </w:r>
    </w:p>
    <w:p w:rsidR="002E16B9" w:rsidRDefault="006C52E8" w:rsidP="002E16B9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3F2946" w:rsidRPr="003F2946">
        <w:t xml:space="preserve"> </w:t>
      </w:r>
      <w:r w:rsidR="003F2946" w:rsidRPr="005C50C0">
        <w:t>To obtain</w:t>
      </w:r>
      <w:r w:rsidR="003F2946" w:rsidRPr="002A67B4">
        <w:rPr>
          <w:color w:val="000000" w:themeColor="text1"/>
        </w:rPr>
        <w:t xml:space="preserve"> the existence</w:t>
      </w:r>
      <w:r w:rsidR="003F2946">
        <w:rPr>
          <w:color w:val="000000" w:themeColor="text1"/>
        </w:rPr>
        <w:t>s</w:t>
      </w:r>
      <w:r w:rsidR="003F2946" w:rsidRPr="002A67B4">
        <w:rPr>
          <w:color w:val="000000" w:themeColor="text1"/>
        </w:rPr>
        <w:t xml:space="preserve"> of human </w:t>
      </w:r>
      <w:r w:rsidR="003F2946" w:rsidRPr="00FC341A">
        <w:rPr>
          <w:color w:val="000000" w:themeColor="text1"/>
        </w:rPr>
        <w:t xml:space="preserve">body </w:t>
      </w:r>
      <w:r w:rsidR="003F2946" w:rsidRPr="002A67B4">
        <w:rPr>
          <w:color w:val="000000" w:themeColor="text1"/>
        </w:rPr>
        <w:t>skeleton</w:t>
      </w:r>
      <w:r w:rsidR="003F2946">
        <w:rPr>
          <w:color w:val="000000" w:themeColor="text1"/>
        </w:rPr>
        <w:t xml:space="preserve"> points</w:t>
      </w:r>
      <w:r w:rsidR="003C396E">
        <w:rPr>
          <w:color w:val="000000" w:themeColor="text1"/>
        </w:rPr>
        <w:t>,</w:t>
      </w:r>
      <w:r w:rsidR="003F2946">
        <w:t xml:space="preserve">the data </w:t>
      </w:r>
      <w:r w:rsidR="003F2946" w:rsidRPr="00414F75">
        <w:t>format</w:t>
      </w:r>
      <w:r w:rsidR="003F2946">
        <w:t xml:space="preserve"> is</w:t>
      </w:r>
      <w:r w:rsidR="00F933DE">
        <w:rPr>
          <w:color w:val="000000" w:themeColor="text1"/>
        </w:rPr>
        <w:t>:</w:t>
      </w:r>
      <w:r w:rsidR="002E16B9" w:rsidRPr="00585DAC">
        <w:rPr>
          <w:color w:val="000000" w:themeColor="text1"/>
        </w:rPr>
        <w:t>[0</w:t>
      </w:r>
      <w:r w:rsidR="003C396E">
        <w:rPr>
          <w:color w:val="000000" w:themeColor="text1"/>
        </w:rPr>
        <w:t>,</w:t>
      </w:r>
      <w:r w:rsidR="002E16B9" w:rsidRPr="00585DAC">
        <w:rPr>
          <w:color w:val="000000" w:themeColor="text1"/>
        </w:rPr>
        <w:t>1</w:t>
      </w:r>
      <w:r w:rsidR="003C396E">
        <w:rPr>
          <w:rFonts w:hint="eastAsia"/>
          <w:color w:val="000000" w:themeColor="text1"/>
        </w:rPr>
        <w:t>,</w:t>
      </w:r>
      <w:r w:rsidR="002E16B9" w:rsidRPr="00585DAC">
        <w:rPr>
          <w:color w:val="000000" w:themeColor="text1"/>
        </w:rPr>
        <w:t>0</w:t>
      </w:r>
      <w:r w:rsidR="003C396E">
        <w:rPr>
          <w:rFonts w:hint="eastAsia"/>
          <w:color w:val="000000" w:themeColor="text1"/>
        </w:rPr>
        <w:t>,</w:t>
      </w:r>
      <w:r w:rsidR="002E16B9" w:rsidRPr="00585DAC">
        <w:rPr>
          <w:rFonts w:hint="eastAsia"/>
          <w:color w:val="000000" w:themeColor="text1"/>
        </w:rPr>
        <w:t>0</w:t>
      </w:r>
      <w:r w:rsidR="002E16B9" w:rsidRPr="00585DAC">
        <w:rPr>
          <w:color w:val="000000" w:themeColor="text1"/>
        </w:rPr>
        <w:t>…</w:t>
      </w:r>
      <w:r w:rsidR="002E16B9" w:rsidRPr="00585DAC">
        <w:rPr>
          <w:rFonts w:hint="eastAsia"/>
          <w:color w:val="000000" w:themeColor="text1"/>
        </w:rPr>
        <w:t>]</w:t>
      </w:r>
    </w:p>
    <w:p w:rsidR="000E7DBC" w:rsidRPr="00585DAC" w:rsidRDefault="000E7DBC" w:rsidP="000E7DBC">
      <w:pPr>
        <w:pStyle w:val="6"/>
        <w:rPr>
          <w:color w:val="000000" w:themeColor="text1"/>
        </w:rPr>
      </w:pPr>
      <w:r>
        <w:t xml:space="preserve">public </w:t>
      </w:r>
      <w:r>
        <w:rPr>
          <w:rFonts w:hint="eastAsia"/>
        </w:rPr>
        <w:t>float[]</w:t>
      </w:r>
      <w:r w:rsidRPr="00DD25E1">
        <w:t xml:space="preserve"> </w:t>
      </w:r>
      <w:r w:rsidRPr="00677C7E">
        <w:t xml:space="preserve">GetSkeletonConfidence </w:t>
      </w:r>
      <w:r w:rsidRPr="00DD25E1">
        <w:t>()</w:t>
      </w:r>
    </w:p>
    <w:p w:rsidR="000E7DBC" w:rsidRPr="000E7DBC" w:rsidRDefault="000E7DBC" w:rsidP="000E7DBC">
      <w:pPr>
        <w:pStyle w:val="7"/>
        <w:rPr>
          <w:color w:val="000000" w:themeColor="text1"/>
        </w:rPr>
      </w:pPr>
      <w:r>
        <w:rPr>
          <w:rFonts w:hint="eastAsia"/>
        </w:rPr>
        <w:t>Illustration</w:t>
      </w:r>
      <w:r>
        <w:t>:get every confidence of Skeletons,the value is from 0 to 1.</w:t>
      </w:r>
    </w:p>
    <w:p w:rsidR="000E7DBC" w:rsidRDefault="00110544" w:rsidP="000E7DBC">
      <w:pPr>
        <w:pStyle w:val="6"/>
      </w:pPr>
      <w:r>
        <w:rPr>
          <w:rFonts w:hint="eastAsia"/>
        </w:rPr>
        <w:t xml:space="preserve">public </w:t>
      </w:r>
      <w:r w:rsidRPr="00E45A66">
        <w:t xml:space="preserve">FloatBuffer GetMaskConfidence </w:t>
      </w:r>
      <w:r>
        <w:t>()</w:t>
      </w:r>
    </w:p>
    <w:p w:rsidR="000E7DBC" w:rsidRDefault="000E7DBC" w:rsidP="000E7DBC">
      <w:pPr>
        <w:pStyle w:val="6"/>
      </w:pPr>
      <w:r>
        <w:rPr>
          <w:rFonts w:hint="eastAsia"/>
        </w:rPr>
        <w:t>Illustration</w:t>
      </w:r>
      <w:r>
        <w:t>:</w:t>
      </w:r>
      <w:r w:rsidRPr="00931540">
        <w:t xml:space="preserve"> </w:t>
      </w:r>
      <w:r>
        <w:t>get every confidence of Mask Body,array size is TextureDimension_width*</w:t>
      </w:r>
      <w:r w:rsidRPr="00777B9E">
        <w:t xml:space="preserve"> </w:t>
      </w:r>
      <w:r>
        <w:t>TextureDimension_height,</w:t>
      </w:r>
      <w:r w:rsidRPr="008576AC">
        <w:t xml:space="preserve"> </w:t>
      </w:r>
      <w:r>
        <w:t>the value is from 0 to 1.</w:t>
      </w:r>
    </w:p>
    <w:p w:rsidR="000E7DBC" w:rsidRDefault="000A55EE" w:rsidP="000E7DBC">
      <w:pPr>
        <w:pStyle w:val="6"/>
      </w:pPr>
      <w:r>
        <w:rPr>
          <w:rFonts w:hint="eastAsia"/>
        </w:rPr>
        <w:t xml:space="preserve">public </w:t>
      </w:r>
      <w:r w:rsidRPr="00AD1507">
        <w:t xml:space="preserve">ShortBuffer GetMaskDepth </w:t>
      </w:r>
      <w:r>
        <w:t>()</w:t>
      </w:r>
    </w:p>
    <w:p w:rsidR="000E7DBC" w:rsidRDefault="000E7DBC" w:rsidP="000E7DBC">
      <w:pPr>
        <w:pStyle w:val="7"/>
        <w:rPr>
          <w:color w:val="000000" w:themeColor="text1"/>
        </w:rPr>
      </w:pPr>
      <w:r>
        <w:rPr>
          <w:rFonts w:hint="eastAsia"/>
        </w:rPr>
        <w:t>Illustration</w:t>
      </w:r>
      <w:r>
        <w:t>:</w:t>
      </w:r>
      <w:r w:rsidRPr="008576AC">
        <w:t xml:space="preserve"> </w:t>
      </w:r>
      <w:r>
        <w:t>get every depth of Mask Body,array size is TextureDimension_width*</w:t>
      </w:r>
      <w:r w:rsidRPr="00777B9E">
        <w:t xml:space="preserve"> </w:t>
      </w:r>
      <w:r>
        <w:t>TextureDimension_height,the format of each value is depth16,refer to:</w:t>
      </w:r>
      <w:r w:rsidRPr="008A2087">
        <w:t xml:space="preserve"> </w:t>
      </w:r>
      <w:r w:rsidRPr="007B7113">
        <w:t>https://developer.android.com/reference/android/graphics/ImageFormat#DEPTH16</w:t>
      </w:r>
    </w:p>
    <w:p w:rsidR="002E16B9" w:rsidRPr="00605300" w:rsidRDefault="002E16B9" w:rsidP="002E16B9">
      <w:pPr>
        <w:pStyle w:val="4"/>
        <w:rPr>
          <w:color w:val="000000" w:themeColor="text1"/>
        </w:rPr>
      </w:pPr>
      <w:bookmarkStart w:id="15" w:name="_Toc519198932"/>
      <w:bookmarkStart w:id="16" w:name="_Toc530494030"/>
      <w:r w:rsidRPr="00605300">
        <w:rPr>
          <w:color w:val="000000" w:themeColor="text1"/>
        </w:rPr>
        <w:t>ARBodyTracking</w:t>
      </w:r>
      <w:r w:rsidRPr="00605300">
        <w:rPr>
          <w:rFonts w:hint="eastAsia"/>
          <w:color w:val="000000" w:themeColor="text1"/>
        </w:rPr>
        <w:t>Config</w:t>
      </w:r>
      <w:bookmarkEnd w:id="15"/>
      <w:bookmarkEnd w:id="16"/>
    </w:p>
    <w:p w:rsidR="002E16B9" w:rsidRPr="00605300" w:rsidRDefault="00CE4725" w:rsidP="003F2946">
      <w:pPr>
        <w:pStyle w:val="5"/>
      </w:pPr>
      <w:r>
        <w:rPr>
          <w:rFonts w:hint="eastAsia"/>
        </w:rPr>
        <w:t>Description</w:t>
      </w:r>
      <w:r w:rsidR="00F933DE">
        <w:t>:</w:t>
      </w:r>
      <w:r w:rsidR="00895B5D">
        <w:rPr>
          <w:rFonts w:hint="eastAsia"/>
        </w:rPr>
        <w:t xml:space="preserve">Used to </w:t>
      </w:r>
      <w:r w:rsidR="003F2946">
        <w:rPr>
          <w:color w:val="000000" w:themeColor="text1"/>
        </w:rPr>
        <w:t>c</w:t>
      </w:r>
      <w:r w:rsidR="003F2946" w:rsidRPr="003F2946">
        <w:rPr>
          <w:color w:val="000000" w:themeColor="text1"/>
        </w:rPr>
        <w:t>onfigur</w:t>
      </w:r>
      <w:r w:rsidR="003F2946">
        <w:rPr>
          <w:color w:val="000000" w:themeColor="text1"/>
        </w:rPr>
        <w:t>e</w:t>
      </w:r>
      <w:r w:rsidR="003F2946" w:rsidRPr="003F2946">
        <w:rPr>
          <w:color w:val="000000" w:themeColor="text1"/>
        </w:rPr>
        <w:t xml:space="preserve"> session for human </w:t>
      </w:r>
      <w:r w:rsidR="00895B5D">
        <w:rPr>
          <w:color w:val="000000" w:themeColor="text1"/>
        </w:rPr>
        <w:t xml:space="preserve">body </w:t>
      </w:r>
      <w:r w:rsidR="003F2946" w:rsidRPr="003F2946">
        <w:rPr>
          <w:color w:val="000000" w:themeColor="text1"/>
        </w:rPr>
        <w:t>tracking</w:t>
      </w:r>
      <w:r w:rsidR="003C396E">
        <w:rPr>
          <w:rFonts w:hint="eastAsia"/>
        </w:rPr>
        <w:t>,</w:t>
      </w:r>
      <w:r w:rsidR="009B6FD0">
        <w:t>d</w:t>
      </w:r>
      <w:r w:rsidR="009B6FD0" w:rsidRPr="00BE1545">
        <w:t>erived from</w:t>
      </w:r>
      <w:r w:rsidR="009B6FD0">
        <w:t xml:space="preserve">  </w:t>
      </w:r>
      <w:r w:rsidR="002E16B9" w:rsidRPr="00605300">
        <w:t>ARConfigBase</w:t>
      </w:r>
      <w:r w:rsidR="003C396E">
        <w:rPr>
          <w:rFonts w:hint="eastAsia"/>
        </w:rPr>
        <w:t>.</w:t>
      </w:r>
    </w:p>
    <w:p w:rsidR="002E16B9" w:rsidRPr="00605300" w:rsidRDefault="002A67B4" w:rsidP="002E16B9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2E16B9" w:rsidRPr="00605300" w:rsidRDefault="002E16B9" w:rsidP="00B531DB">
      <w:pPr>
        <w:pStyle w:val="6"/>
      </w:pPr>
      <w:r w:rsidRPr="00605300">
        <w:t>public </w:t>
      </w:r>
      <w:hyperlink r:id="rId10" w:tooltip="com.huawei.hiar中的枚举" w:history="1">
        <w:r w:rsidRPr="00605300">
          <w:t>ARConfigBase.CameraLensFacing</w:t>
        </w:r>
      </w:hyperlink>
      <w:r w:rsidRPr="00605300">
        <w:t> getCameraLensFacing()</w:t>
      </w:r>
    </w:p>
    <w:p w:rsidR="002E16B9" w:rsidRPr="00605300" w:rsidRDefault="006C52E8" w:rsidP="0062033A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B11F69" w:rsidRPr="00B11F69">
        <w:rPr>
          <w:rFonts w:hint="eastAsia"/>
        </w:rPr>
        <w:t xml:space="preserve"> </w:t>
      </w:r>
      <w:r w:rsidR="00B11F69">
        <w:rPr>
          <w:rFonts w:hint="eastAsia"/>
        </w:rPr>
        <w:t>R</w:t>
      </w:r>
      <w:r w:rsidR="00B11F69">
        <w:t xml:space="preserve">eturn </w:t>
      </w:r>
      <w:r w:rsidR="008F6463">
        <w:t xml:space="preserve">the </w:t>
      </w:r>
      <w:r w:rsidR="0062033A">
        <w:t>d</w:t>
      </w:r>
      <w:r w:rsidR="0062033A" w:rsidRPr="0062033A">
        <w:t>irection the camera faces relative to device screen</w:t>
      </w:r>
      <w:r w:rsidR="003C396E">
        <w:t>.</w:t>
      </w:r>
    </w:p>
    <w:p w:rsidR="002E16B9" w:rsidRPr="00605300" w:rsidRDefault="002E16B9" w:rsidP="00B531DB">
      <w:pPr>
        <w:pStyle w:val="6"/>
      </w:pPr>
      <w:r w:rsidRPr="00605300">
        <w:t>public void setCameraLensFacing(</w:t>
      </w:r>
      <w:hyperlink r:id="rId11" w:tooltip="com.huawei.hiar中的枚举" w:history="1">
        <w:r w:rsidRPr="00605300">
          <w:t>ARConfigBase.CameraLensFacing</w:t>
        </w:r>
      </w:hyperlink>
      <w:r w:rsidRPr="00605300">
        <w:t> lensFacing)</w:t>
      </w:r>
    </w:p>
    <w:p w:rsidR="002E16B9" w:rsidRDefault="006C52E8" w:rsidP="00B531DB">
      <w:pPr>
        <w:pStyle w:val="6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B11F69" w:rsidRPr="00B11F69">
        <w:rPr>
          <w:color w:val="000000" w:themeColor="text1"/>
        </w:rPr>
        <w:t xml:space="preserve"> </w:t>
      </w:r>
      <w:r w:rsidR="00B11F69">
        <w:rPr>
          <w:color w:val="000000" w:themeColor="text1"/>
        </w:rPr>
        <w:t>C</w:t>
      </w:r>
      <w:r w:rsidR="00B11F69" w:rsidRPr="003F2946">
        <w:rPr>
          <w:color w:val="000000" w:themeColor="text1"/>
        </w:rPr>
        <w:t>onfigur</w:t>
      </w:r>
      <w:r w:rsidR="00B11F69">
        <w:rPr>
          <w:color w:val="000000" w:themeColor="text1"/>
        </w:rPr>
        <w:t xml:space="preserve">e </w:t>
      </w:r>
      <w:r w:rsidR="008F6463">
        <w:t xml:space="preserve">the </w:t>
      </w:r>
      <w:r w:rsidR="00816395">
        <w:t>d</w:t>
      </w:r>
      <w:r w:rsidR="00816395" w:rsidRPr="0062033A">
        <w:t>irection the camera faces relative to device screen</w:t>
      </w:r>
      <w:r w:rsidR="003C396E">
        <w:rPr>
          <w:color w:val="000000" w:themeColor="text1"/>
        </w:rPr>
        <w:t>.</w:t>
      </w:r>
    </w:p>
    <w:p w:rsidR="00211DDF" w:rsidRPr="00585DAC" w:rsidRDefault="00211DDF" w:rsidP="00211DDF">
      <w:pPr>
        <w:pStyle w:val="4"/>
        <w:rPr>
          <w:color w:val="000000" w:themeColor="text1"/>
        </w:rPr>
      </w:pPr>
      <w:bookmarkStart w:id="17" w:name="_Toc519198933"/>
      <w:bookmarkStart w:id="18" w:name="_Toc530494031"/>
      <w:r w:rsidRPr="00585DAC">
        <w:rPr>
          <w:color w:val="000000" w:themeColor="text1"/>
        </w:rPr>
        <w:t>ARCamera</w:t>
      </w:r>
      <w:bookmarkEnd w:id="17"/>
      <w:bookmarkEnd w:id="18"/>
    </w:p>
    <w:p w:rsidR="00211DDF" w:rsidRPr="00585DAC" w:rsidRDefault="00CE4725" w:rsidP="00740C88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Description</w:t>
      </w:r>
      <w:r w:rsidR="00F933DE">
        <w:rPr>
          <w:rFonts w:hint="eastAsia"/>
          <w:color w:val="000000" w:themeColor="text1"/>
        </w:rPr>
        <w:t>:</w:t>
      </w:r>
      <w:r w:rsidR="00740C88" w:rsidRPr="00740C88">
        <w:rPr>
          <w:color w:val="000000" w:themeColor="text1"/>
        </w:rPr>
        <w:t xml:space="preserve">Provides information about the camera that is used to capture images. The Camera is a long-lived object and the properties of Camera are updated every time </w:t>
      </w:r>
      <w:r w:rsidR="00564110" w:rsidRPr="00585DAC">
        <w:rPr>
          <w:rFonts w:hint="eastAsia"/>
          <w:color w:val="000000" w:themeColor="text1"/>
        </w:rPr>
        <w:t>AR</w:t>
      </w:r>
      <w:r w:rsidR="00564110" w:rsidRPr="00585DAC">
        <w:rPr>
          <w:color w:val="000000" w:themeColor="text1"/>
        </w:rPr>
        <w:t>Session</w:t>
      </w:r>
      <w:r w:rsidR="00740C88" w:rsidRPr="00740C88">
        <w:rPr>
          <w:color w:val="000000" w:themeColor="text1"/>
        </w:rPr>
        <w:t>.update() is called.</w:t>
      </w:r>
    </w:p>
    <w:p w:rsidR="00211DDF" w:rsidRPr="00585DAC" w:rsidRDefault="002A67B4" w:rsidP="00211DDF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211DDF" w:rsidRPr="00585DAC" w:rsidRDefault="00211DDF" w:rsidP="00B531DB">
      <w:pPr>
        <w:pStyle w:val="6"/>
      </w:pPr>
      <w:r w:rsidRPr="00585DAC">
        <w:t>public boolean equals(Object obj)</w:t>
      </w:r>
    </w:p>
    <w:p w:rsidR="00211DDF" w:rsidRPr="00585DAC" w:rsidRDefault="006C52E8" w:rsidP="00D13B4B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D13B4B" w:rsidRPr="00D13B4B">
        <w:t xml:space="preserve"> </w:t>
      </w:r>
      <w:r w:rsidR="00D13B4B" w:rsidRPr="00D13B4B">
        <w:rPr>
          <w:color w:val="000000" w:themeColor="text1"/>
        </w:rPr>
        <w:t>Indicates whether some other object is a Camera referencing the same logical camera as this one.</w:t>
      </w:r>
    </w:p>
    <w:p w:rsidR="00211DDF" w:rsidRPr="00585DAC" w:rsidRDefault="00211DDF" w:rsidP="00B531DB">
      <w:pPr>
        <w:pStyle w:val="6"/>
      </w:pPr>
      <w:r w:rsidRPr="00585DAC">
        <w:t>public ARPose getDisplayOrientedPose()</w:t>
      </w:r>
    </w:p>
    <w:p w:rsidR="00211DDF" w:rsidRPr="00585DAC" w:rsidRDefault="006C52E8" w:rsidP="00885E22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F177EE" w:rsidRPr="00F177EE">
        <w:t xml:space="preserve"> Returns the pose of the user's device in the world coordinate frame at the time of capture of the current camera texture.</w:t>
      </w:r>
      <w:r w:rsidR="00885E22" w:rsidRPr="00885E22">
        <w:t xml:space="preserve"> </w:t>
      </w:r>
      <w:r w:rsidR="00885E22" w:rsidRPr="00885E22">
        <w:rPr>
          <w:color w:val="000000" w:themeColor="text1"/>
        </w:rPr>
        <w:t>The pose is located at the camera of the device</w:t>
      </w:r>
      <w:r w:rsidR="003C396E">
        <w:rPr>
          <w:color w:val="000000" w:themeColor="text1"/>
        </w:rPr>
        <w:t>,</w:t>
      </w:r>
      <w:r w:rsidR="00885E22" w:rsidRPr="00885E22">
        <w:rPr>
          <w:color w:val="000000" w:themeColor="text1"/>
        </w:rPr>
        <w:t xml:space="preserve"> and the direction matches the direction of the display (considering rotation).</w:t>
      </w:r>
    </w:p>
    <w:p w:rsidR="00211DDF" w:rsidRPr="00585DAC" w:rsidRDefault="00211DDF" w:rsidP="00B531DB">
      <w:pPr>
        <w:pStyle w:val="6"/>
      </w:pPr>
      <w:r w:rsidRPr="00585DAC">
        <w:t>public ARPose getPose()</w:t>
      </w:r>
    </w:p>
    <w:p w:rsidR="00211DDF" w:rsidRPr="00585DAC" w:rsidRDefault="006C52E8" w:rsidP="00C72BFB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9953FE" w:rsidRPr="009953FE">
        <w:t xml:space="preserve"> Returns the pose of the user's device in the world coordinate frame at the time of capture of the current camera texture.</w:t>
      </w:r>
      <w:r w:rsidR="00C72BFB" w:rsidRPr="00C72BFB">
        <w:t xml:space="preserve"> </w:t>
      </w:r>
      <w:r w:rsidR="00C72BFB" w:rsidRPr="00C72BFB">
        <w:rPr>
          <w:color w:val="000000" w:themeColor="text1"/>
        </w:rPr>
        <w:t>The position and direction of the pose follow the physical camera of the device (they are not affected by the direction of the display)</w:t>
      </w:r>
      <w:r w:rsidR="00FE4ECC">
        <w:rPr>
          <w:rFonts w:hint="eastAsia"/>
        </w:rPr>
        <w:t>.</w:t>
      </w:r>
    </w:p>
    <w:p w:rsidR="00211DDF" w:rsidRPr="00585DAC" w:rsidRDefault="00211DDF" w:rsidP="00B531DB">
      <w:pPr>
        <w:pStyle w:val="6"/>
      </w:pPr>
      <w:r w:rsidRPr="00585DAC">
        <w:lastRenderedPageBreak/>
        <w:t>public void getProjectionMatrix</w:t>
      </w:r>
    </w:p>
    <w:p w:rsidR="00211DDF" w:rsidRPr="00585DAC" w:rsidRDefault="006C52E8" w:rsidP="00F326AD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F326AD" w:rsidRPr="00F326AD">
        <w:t xml:space="preserve"> </w:t>
      </w:r>
      <w:r w:rsidR="00F326AD" w:rsidRPr="00F326AD">
        <w:rPr>
          <w:color w:val="000000" w:themeColor="text1"/>
        </w:rPr>
        <w:t>Returns a projection matrix for rendering virtual content on top of the camera image.</w:t>
      </w:r>
    </w:p>
    <w:p w:rsidR="00211DDF" w:rsidRPr="00585DAC" w:rsidRDefault="00211DDF" w:rsidP="00B531DB">
      <w:pPr>
        <w:pStyle w:val="6"/>
      </w:pPr>
      <w:r w:rsidRPr="00585DAC">
        <w:t>public ARTrackable.TrackingState getTrackingState()</w:t>
      </w:r>
    </w:p>
    <w:p w:rsidR="00211DDF" w:rsidRPr="00585DAC" w:rsidRDefault="006C52E8" w:rsidP="00E94037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E94037" w:rsidRPr="00E94037">
        <w:t xml:space="preserve"> </w:t>
      </w:r>
      <w:r w:rsidR="00E94037" w:rsidRPr="00E94037">
        <w:rPr>
          <w:color w:val="000000" w:themeColor="text1"/>
        </w:rPr>
        <w:t>Gets the current state of the pose of this camera.</w:t>
      </w:r>
    </w:p>
    <w:p w:rsidR="00211DDF" w:rsidRPr="00585DAC" w:rsidRDefault="00211DDF" w:rsidP="00B531DB">
      <w:pPr>
        <w:pStyle w:val="6"/>
      </w:pPr>
      <w:r w:rsidRPr="00585DAC">
        <w:t>public void getViewMatrix(float[] viewMatrix</w:t>
      </w:r>
      <w:r w:rsidR="003C396E">
        <w:t>,</w:t>
      </w:r>
      <w:r w:rsidRPr="00585DAC">
        <w:t xml:space="preserve"> int offset)</w:t>
      </w:r>
    </w:p>
    <w:p w:rsidR="00211DDF" w:rsidRPr="00585DAC" w:rsidRDefault="006C52E8" w:rsidP="00702AC0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702AC0" w:rsidRPr="00702AC0">
        <w:t xml:space="preserve"> </w:t>
      </w:r>
      <w:r w:rsidR="00702AC0" w:rsidRPr="00702AC0">
        <w:rPr>
          <w:color w:val="000000" w:themeColor="text1"/>
        </w:rPr>
        <w:t>Returns the view matrix for the camera for this frame.</w:t>
      </w:r>
      <w:r w:rsidR="000E439F" w:rsidRPr="00585DAC">
        <w:rPr>
          <w:color w:val="000000" w:themeColor="text1"/>
        </w:rPr>
        <w:t xml:space="preserve"> </w:t>
      </w:r>
    </w:p>
    <w:p w:rsidR="00211DDF" w:rsidRPr="00585DAC" w:rsidRDefault="00211DDF" w:rsidP="00B531DB">
      <w:pPr>
        <w:pStyle w:val="6"/>
      </w:pPr>
      <w:r w:rsidRPr="00585DAC">
        <w:t>public int hashCode()</w:t>
      </w:r>
    </w:p>
    <w:p w:rsidR="00211DDF" w:rsidRDefault="006C52E8" w:rsidP="00B531DB">
      <w:pPr>
        <w:pStyle w:val="6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1536DB" w:rsidRPr="001536DB">
        <w:t xml:space="preserve"> Returns a hash code value for the object.</w:t>
      </w:r>
    </w:p>
    <w:p w:rsidR="00DC5632" w:rsidRDefault="0090708B" w:rsidP="00DC5632">
      <w:pPr>
        <w:pStyle w:val="4"/>
        <w:tabs>
          <w:tab w:val="clear" w:pos="765"/>
          <w:tab w:val="num" w:pos="736"/>
        </w:tabs>
        <w:ind w:left="1105"/>
      </w:pPr>
      <w:bookmarkStart w:id="19" w:name="_Toc528766098"/>
      <w:bookmarkStart w:id="20" w:name="_Toc528766411"/>
      <w:bookmarkStart w:id="21" w:name="_Toc530494032"/>
      <w:r>
        <w:t>AR</w:t>
      </w:r>
      <w:r w:rsidR="00DC5632">
        <w:t>CameraConfig</w:t>
      </w:r>
      <w:bookmarkEnd w:id="19"/>
      <w:bookmarkEnd w:id="20"/>
      <w:bookmarkEnd w:id="21"/>
    </w:p>
    <w:p w:rsidR="00DC5632" w:rsidRDefault="00DC5632" w:rsidP="00DC5632">
      <w:pPr>
        <w:pStyle w:val="5"/>
      </w:pPr>
      <w:r>
        <w:rPr>
          <w:rFonts w:hint="eastAsia"/>
        </w:rPr>
        <w:t>D</w:t>
      </w:r>
      <w:r>
        <w:t xml:space="preserve">escription: </w:t>
      </w:r>
      <w:r>
        <w:rPr>
          <w:rFonts w:ascii="Roboto" w:hAnsi="Roboto"/>
          <w:color w:val="212121"/>
        </w:rPr>
        <w:t>Camera configuration</w:t>
      </w:r>
    </w:p>
    <w:p w:rsidR="00DC5632" w:rsidRDefault="00217F4A" w:rsidP="00DC5632">
      <w:pPr>
        <w:pStyle w:val="5"/>
      </w:pPr>
      <w:r>
        <w:t>Method</w:t>
      </w:r>
      <w:r w:rsidR="00DC5632">
        <w:t>：</w:t>
      </w:r>
    </w:p>
    <w:p w:rsidR="00DC5632" w:rsidRDefault="00640CFB" w:rsidP="00DC5632">
      <w:pPr>
        <w:pStyle w:val="6"/>
      </w:pPr>
      <w:r w:rsidRPr="009A0ECB">
        <w:t>public Size GetImageDimensions</w:t>
      </w:r>
      <w:r>
        <w:t>()</w:t>
      </w:r>
    </w:p>
    <w:p w:rsidR="00DC5632" w:rsidRDefault="00DC5632" w:rsidP="00DC5632">
      <w:pPr>
        <w:pStyle w:val="6"/>
      </w:pPr>
      <w:r>
        <w:rPr>
          <w:rFonts w:hint="eastAsia"/>
        </w:rPr>
        <w:t>Illustration:</w:t>
      </w:r>
      <w:r w:rsidRPr="00FE3BEF"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Obtains the camera image dimensions for the given camera config.</w:t>
      </w:r>
    </w:p>
    <w:p w:rsidR="00DC5632" w:rsidRDefault="00640CFB" w:rsidP="00DC5632">
      <w:pPr>
        <w:pStyle w:val="6"/>
      </w:pPr>
      <w:r w:rsidRPr="00EB47EE">
        <w:t>public Size GetTextureDimensions()</w:t>
      </w:r>
    </w:p>
    <w:p w:rsidR="00DC5632" w:rsidRPr="00DC5632" w:rsidRDefault="00DC5632" w:rsidP="00DC5632">
      <w:pPr>
        <w:pStyle w:val="6"/>
      </w:pPr>
      <w:r>
        <w:rPr>
          <w:rFonts w:hint="eastAsia"/>
        </w:rPr>
        <w:t>Illustration:</w:t>
      </w:r>
      <w:r w:rsidRPr="00FE3BEF"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Obtains the texture dimensions for the given camera config.</w:t>
      </w:r>
    </w:p>
    <w:p w:rsidR="00E96C4C" w:rsidRPr="006052E1" w:rsidRDefault="00E96C4C" w:rsidP="00E96C4C">
      <w:pPr>
        <w:pStyle w:val="4"/>
        <w:rPr>
          <w:color w:val="000000" w:themeColor="text1"/>
        </w:rPr>
      </w:pPr>
      <w:bookmarkStart w:id="22" w:name="_Toc517212873"/>
      <w:bookmarkStart w:id="23" w:name="_Toc519198934"/>
      <w:bookmarkStart w:id="24" w:name="_Toc504566067"/>
      <w:bookmarkStart w:id="25" w:name="_Toc530494033"/>
      <w:r w:rsidRPr="006052E1">
        <w:rPr>
          <w:color w:val="000000" w:themeColor="text1"/>
        </w:rPr>
        <w:t>AR</w:t>
      </w:r>
      <w:r w:rsidRPr="006052E1">
        <w:rPr>
          <w:rFonts w:hint="eastAsia"/>
          <w:color w:val="000000" w:themeColor="text1"/>
        </w:rPr>
        <w:t>Config</w:t>
      </w:r>
      <w:r w:rsidRPr="006052E1">
        <w:rPr>
          <w:color w:val="000000" w:themeColor="text1"/>
        </w:rPr>
        <w:t>Base</w:t>
      </w:r>
      <w:bookmarkEnd w:id="22"/>
      <w:bookmarkEnd w:id="23"/>
      <w:bookmarkEnd w:id="25"/>
    </w:p>
    <w:p w:rsidR="00E96C4C" w:rsidRPr="006052E1" w:rsidRDefault="00CE4725" w:rsidP="00E861DB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Description</w:t>
      </w:r>
      <w:r w:rsidR="00F933DE">
        <w:rPr>
          <w:color w:val="000000" w:themeColor="text1"/>
        </w:rPr>
        <w:t>:</w:t>
      </w:r>
      <w:r w:rsidR="00E861DB" w:rsidRPr="00E861DB">
        <w:rPr>
          <w:color w:val="000000" w:themeColor="text1"/>
        </w:rPr>
        <w:t>Base classes of all ARConfigXXX classes</w:t>
      </w:r>
      <w:r w:rsidR="003C396E">
        <w:rPr>
          <w:rFonts w:hint="eastAsia"/>
          <w:color w:val="000000" w:themeColor="text1"/>
        </w:rPr>
        <w:t>.</w:t>
      </w:r>
    </w:p>
    <w:p w:rsidR="00E96C4C" w:rsidRDefault="002A67B4" w:rsidP="00E96C4C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CC7A3B" w:rsidRPr="00763658" w:rsidRDefault="00CC7A3B" w:rsidP="00B531DB">
      <w:pPr>
        <w:pStyle w:val="6"/>
      </w:pPr>
      <w:r w:rsidRPr="00763658">
        <w:t>public ARAugmentedImageDatabase getAugmentedImageDatabase()</w:t>
      </w:r>
    </w:p>
    <w:p w:rsidR="00CC7A3B" w:rsidRPr="006052E1" w:rsidRDefault="00B506F6" w:rsidP="00CC7A3B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633D93">
        <w:rPr>
          <w:rFonts w:hint="eastAsia"/>
          <w:color w:val="000000" w:themeColor="text1"/>
        </w:rPr>
        <w:t>:</w:t>
      </w:r>
      <w:r w:rsidR="0091416F">
        <w:rPr>
          <w:rFonts w:hint="eastAsia"/>
          <w:color w:val="000000" w:themeColor="text1"/>
        </w:rPr>
        <w:t xml:space="preserve"> Return the </w:t>
      </w:r>
      <w:r w:rsidR="0091416F">
        <w:rPr>
          <w:color w:val="000000" w:themeColor="text1"/>
        </w:rPr>
        <w:t xml:space="preserve">setted </w:t>
      </w:r>
      <w:r w:rsidR="0091416F" w:rsidRPr="00763658">
        <w:t>AugmentedImageDatabase</w:t>
      </w:r>
      <w:r w:rsidR="0091416F">
        <w:rPr>
          <w:rFonts w:hint="eastAsia"/>
          <w:color w:val="000000" w:themeColor="text1"/>
        </w:rPr>
        <w:t>.</w:t>
      </w:r>
    </w:p>
    <w:p w:rsidR="00CC7A3B" w:rsidRPr="00763658" w:rsidRDefault="00CC7A3B" w:rsidP="00B531DB">
      <w:pPr>
        <w:pStyle w:val="6"/>
      </w:pPr>
      <w:r w:rsidRPr="00763658">
        <w:t>public long getEnableItem()</w:t>
      </w:r>
    </w:p>
    <w:p w:rsidR="00CC7A3B" w:rsidRPr="006052E1" w:rsidRDefault="00B506F6" w:rsidP="00CC7A3B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633D93">
        <w:rPr>
          <w:color w:val="000000" w:themeColor="text1"/>
        </w:rPr>
        <w:t>:</w:t>
      </w:r>
      <w:r w:rsidR="00F6668C">
        <w:rPr>
          <w:rFonts w:hint="eastAsia"/>
          <w:color w:val="000000" w:themeColor="text1"/>
        </w:rPr>
        <w:t>Return the capability of the camera.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4678"/>
        <w:gridCol w:w="3203"/>
      </w:tblGrid>
      <w:tr w:rsidR="00CC7A3B" w:rsidRPr="006052E1" w:rsidTr="00A8225B">
        <w:tc>
          <w:tcPr>
            <w:tcW w:w="4678" w:type="dxa"/>
          </w:tcPr>
          <w:p w:rsidR="00CC7A3B" w:rsidRPr="001E61F7" w:rsidRDefault="00CC7A3B" w:rsidP="00A8225B">
            <w:pPr>
              <w:rPr>
                <w:b/>
              </w:rPr>
            </w:pPr>
            <w:r w:rsidRPr="00DE0017">
              <w:rPr>
                <w:b/>
              </w:rPr>
              <w:t>EnableItem</w:t>
            </w:r>
          </w:p>
        </w:tc>
        <w:tc>
          <w:tcPr>
            <w:tcW w:w="3203" w:type="dxa"/>
          </w:tcPr>
          <w:p w:rsidR="00CC7A3B" w:rsidRPr="006052E1" w:rsidRDefault="00E601A3" w:rsidP="00A8225B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CC7A3B" w:rsidRPr="006052E1" w:rsidTr="00A8225B">
        <w:tc>
          <w:tcPr>
            <w:tcW w:w="4678" w:type="dxa"/>
          </w:tcPr>
          <w:p w:rsidR="00CC7A3B" w:rsidRPr="006052E1" w:rsidRDefault="00CC7A3B" w:rsidP="00A8225B">
            <w:r w:rsidRPr="004844D3">
              <w:t>ENABLE_NULL = 0</w:t>
            </w:r>
          </w:p>
        </w:tc>
        <w:tc>
          <w:tcPr>
            <w:tcW w:w="3203" w:type="dxa"/>
          </w:tcPr>
          <w:p w:rsidR="00CC7A3B" w:rsidRPr="006052E1" w:rsidRDefault="00633D93" w:rsidP="00A8225B">
            <w:r>
              <w:rPr>
                <w:rFonts w:hint="eastAsia"/>
              </w:rPr>
              <w:t>None</w:t>
            </w:r>
          </w:p>
        </w:tc>
      </w:tr>
      <w:tr w:rsidR="00CC7A3B" w:rsidRPr="006052E1" w:rsidTr="00A8225B">
        <w:tc>
          <w:tcPr>
            <w:tcW w:w="4678" w:type="dxa"/>
          </w:tcPr>
          <w:p w:rsidR="00CC7A3B" w:rsidRPr="006052E1" w:rsidRDefault="00CC7A3B" w:rsidP="00A8225B">
            <w:r w:rsidRPr="003624AF">
              <w:t>ENABLE_DEPTH = 1 &lt;&lt; 0</w:t>
            </w:r>
          </w:p>
        </w:tc>
        <w:tc>
          <w:tcPr>
            <w:tcW w:w="3203" w:type="dxa"/>
          </w:tcPr>
          <w:p w:rsidR="00CC7A3B" w:rsidRPr="006052E1" w:rsidRDefault="00BF1DBF" w:rsidP="00A8225B">
            <w:r>
              <w:rPr>
                <w:rFonts w:hint="eastAsia"/>
              </w:rPr>
              <w:t>E</w:t>
            </w:r>
            <w:r>
              <w:t>nable depth capability, enable by default</w:t>
            </w:r>
          </w:p>
        </w:tc>
      </w:tr>
      <w:tr w:rsidR="00CC7A3B" w:rsidRPr="006052E1" w:rsidTr="00A8225B">
        <w:tc>
          <w:tcPr>
            <w:tcW w:w="4678" w:type="dxa"/>
          </w:tcPr>
          <w:p w:rsidR="00CC7A3B" w:rsidRPr="003624AF" w:rsidRDefault="00CC7A3B" w:rsidP="00A8225B">
            <w:r>
              <w:t>ENABLE_MASK</w:t>
            </w:r>
            <w:r w:rsidRPr="003624AF">
              <w:t xml:space="preserve"> = 1 &lt;&lt; </w:t>
            </w:r>
            <w:r>
              <w:t>1</w:t>
            </w:r>
          </w:p>
        </w:tc>
        <w:tc>
          <w:tcPr>
            <w:tcW w:w="3203" w:type="dxa"/>
          </w:tcPr>
          <w:p w:rsidR="00CC7A3B" w:rsidRDefault="00124650" w:rsidP="00124650">
            <w:r>
              <w:rPr>
                <w:rFonts w:hint="eastAsia"/>
              </w:rPr>
              <w:t>E</w:t>
            </w:r>
            <w:r>
              <w:t>nable Mask capability</w:t>
            </w:r>
          </w:p>
        </w:tc>
      </w:tr>
    </w:tbl>
    <w:p w:rsidR="002977F1" w:rsidRPr="00763658" w:rsidRDefault="002977F1" w:rsidP="002977F1">
      <w:pPr>
        <w:pStyle w:val="6"/>
      </w:pPr>
      <w:r w:rsidRPr="00763658">
        <w:t xml:space="preserve">public </w:t>
      </w:r>
      <w:r>
        <w:t>FocusMode</w:t>
      </w:r>
      <w:r w:rsidRPr="00763658">
        <w:t xml:space="preserve"> get</w:t>
      </w:r>
      <w:r>
        <w:t>FocusMode</w:t>
      </w:r>
      <w:r w:rsidRPr="00763658">
        <w:t>()</w:t>
      </w:r>
    </w:p>
    <w:p w:rsidR="002977F1" w:rsidRPr="006052E1" w:rsidRDefault="002977F1" w:rsidP="002977F1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 xml:space="preserve">Return the </w:t>
      </w:r>
      <w:r w:rsidR="00D15D2B">
        <w:rPr>
          <w:color w:val="000000" w:themeColor="text1"/>
        </w:rPr>
        <w:t>focus mode</w:t>
      </w:r>
      <w:r>
        <w:rPr>
          <w:rFonts w:hint="eastAsia"/>
          <w:color w:val="000000" w:themeColor="text1"/>
        </w:rPr>
        <w:t>.</w:t>
      </w:r>
      <w:r w:rsidR="002C17F6" w:rsidRPr="002C17F6">
        <w:rPr>
          <w:rFonts w:hint="eastAsia"/>
          <w:color w:val="FF0000"/>
        </w:rPr>
        <w:t xml:space="preserve"> </w:t>
      </w:r>
      <w:r w:rsidR="002C17F6" w:rsidRPr="006C3F38">
        <w:rPr>
          <w:rFonts w:hint="eastAsia"/>
          <w:color w:val="FF0000"/>
        </w:rPr>
        <w:t>B</w:t>
      </w:r>
      <w:r w:rsidR="002C17F6" w:rsidRPr="006C3F38">
        <w:rPr>
          <w:color w:val="FF0000"/>
        </w:rPr>
        <w:t>odyAR</w:t>
      </w:r>
      <w:r w:rsidR="002C17F6">
        <w:rPr>
          <w:color w:val="FF0000"/>
        </w:rPr>
        <w:t xml:space="preserve">, </w:t>
      </w:r>
      <w:r w:rsidR="002C17F6" w:rsidRPr="006C3F38">
        <w:rPr>
          <w:rFonts w:hint="eastAsia"/>
          <w:color w:val="FF0000"/>
        </w:rPr>
        <w:t>H</w:t>
      </w:r>
      <w:r w:rsidR="002C17F6" w:rsidRPr="006C3F38">
        <w:rPr>
          <w:color w:val="FF0000"/>
        </w:rPr>
        <w:t>andAR</w:t>
      </w:r>
      <w:r w:rsidR="002C17F6">
        <w:rPr>
          <w:rFonts w:hint="eastAsia"/>
          <w:color w:val="FF0000"/>
        </w:rPr>
        <w:t xml:space="preserve">, </w:t>
      </w:r>
      <w:r w:rsidR="002C17F6" w:rsidRPr="006C3F38">
        <w:rPr>
          <w:rFonts w:hint="eastAsia"/>
          <w:color w:val="FF0000"/>
        </w:rPr>
        <w:t>F</w:t>
      </w:r>
      <w:r w:rsidR="002C17F6" w:rsidRPr="006C3F38">
        <w:rPr>
          <w:color w:val="FF0000"/>
        </w:rPr>
        <w:t>aceAR</w:t>
      </w:r>
      <w:r w:rsidR="00835C16">
        <w:rPr>
          <w:rFonts w:hint="eastAsia"/>
          <w:color w:val="FF0000"/>
        </w:rPr>
        <w:t>,</w:t>
      </w:r>
      <w:r w:rsidR="00835C16" w:rsidRPr="00835C16">
        <w:rPr>
          <w:color w:val="FF0000"/>
        </w:rPr>
        <w:t xml:space="preserve"> AugmentedImageAR</w:t>
      </w:r>
      <w:r w:rsidR="00835C16">
        <w:rPr>
          <w:color w:val="FF0000"/>
        </w:rPr>
        <w:t xml:space="preserve"> </w:t>
      </w:r>
      <w:r w:rsidR="002C17F6">
        <w:rPr>
          <w:color w:val="FF0000"/>
        </w:rPr>
        <w:t>before version 1.4.0, default focus mode is fix</w:t>
      </w:r>
      <w:r w:rsidR="00DD1DA8">
        <w:rPr>
          <w:color w:val="FF0000"/>
        </w:rPr>
        <w:t>ed</w:t>
      </w:r>
      <w:r w:rsidR="002C17F6">
        <w:rPr>
          <w:color w:val="FF0000"/>
        </w:rPr>
        <w:t xml:space="preserve"> focus mode, after version 1.4.0, default focus mode is </w:t>
      </w:r>
      <w:r w:rsidR="00DD1DA8">
        <w:rPr>
          <w:color w:val="FF0000"/>
        </w:rPr>
        <w:t xml:space="preserve">auto </w:t>
      </w:r>
      <w:r w:rsidR="002C17F6">
        <w:rPr>
          <w:color w:val="FF0000"/>
        </w:rPr>
        <w:t xml:space="preserve"> focus mode</w:t>
      </w:r>
      <w:r w:rsidR="0054641D">
        <w:rPr>
          <w:color w:val="FF0000"/>
        </w:rPr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4678"/>
        <w:gridCol w:w="3203"/>
      </w:tblGrid>
      <w:tr w:rsidR="00156D95" w:rsidRPr="006052E1" w:rsidTr="002A7B23">
        <w:tc>
          <w:tcPr>
            <w:tcW w:w="4678" w:type="dxa"/>
          </w:tcPr>
          <w:p w:rsidR="00156D95" w:rsidRPr="001E61F7" w:rsidRDefault="00156D95" w:rsidP="00156D95">
            <w:pPr>
              <w:rPr>
                <w:b/>
              </w:rPr>
            </w:pPr>
            <w:r>
              <w:rPr>
                <w:b/>
              </w:rPr>
              <w:t>FocusMode</w:t>
            </w:r>
          </w:p>
        </w:tc>
        <w:tc>
          <w:tcPr>
            <w:tcW w:w="3203" w:type="dxa"/>
          </w:tcPr>
          <w:p w:rsidR="00156D95" w:rsidRPr="006052E1" w:rsidRDefault="00E601A3" w:rsidP="00156D95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156D95" w:rsidRPr="006052E1" w:rsidTr="002A7B23">
        <w:tc>
          <w:tcPr>
            <w:tcW w:w="4678" w:type="dxa"/>
          </w:tcPr>
          <w:p w:rsidR="00156D95" w:rsidRPr="006052E1" w:rsidRDefault="00156D95" w:rsidP="00156D95">
            <w:r>
              <w:t>FIXED_FOCUS = 0</w:t>
            </w:r>
          </w:p>
        </w:tc>
        <w:tc>
          <w:tcPr>
            <w:tcW w:w="3203" w:type="dxa"/>
          </w:tcPr>
          <w:p w:rsidR="00156D95" w:rsidRPr="006052E1" w:rsidRDefault="00156D95" w:rsidP="00156D95">
            <w:r>
              <w:t>Fixed focus mode</w:t>
            </w:r>
          </w:p>
        </w:tc>
      </w:tr>
      <w:tr w:rsidR="00156D95" w:rsidRPr="006052E1" w:rsidTr="002A7B23">
        <w:tc>
          <w:tcPr>
            <w:tcW w:w="4678" w:type="dxa"/>
          </w:tcPr>
          <w:p w:rsidR="00156D95" w:rsidRPr="006052E1" w:rsidRDefault="00156D95" w:rsidP="00156D95">
            <w:r>
              <w:t>AUTO_FOCUS = 1</w:t>
            </w:r>
          </w:p>
        </w:tc>
        <w:tc>
          <w:tcPr>
            <w:tcW w:w="3203" w:type="dxa"/>
          </w:tcPr>
          <w:p w:rsidR="00156D95" w:rsidRPr="006052E1" w:rsidRDefault="00156D95" w:rsidP="00156D95">
            <w:r>
              <w:rPr>
                <w:rFonts w:hint="eastAsia"/>
              </w:rPr>
              <w:t>A</w:t>
            </w:r>
            <w:r>
              <w:t>uto focus mode</w:t>
            </w:r>
          </w:p>
        </w:tc>
      </w:tr>
    </w:tbl>
    <w:p w:rsidR="00E96C4C" w:rsidRPr="006052E1" w:rsidRDefault="00E96C4C" w:rsidP="00B531DB">
      <w:pPr>
        <w:pStyle w:val="6"/>
      </w:pPr>
      <w:r w:rsidRPr="006052E1">
        <w:t>public ImageInputMode getImageInputMode ()</w:t>
      </w:r>
    </w:p>
    <w:p w:rsidR="00E96C4C" w:rsidRPr="006052E1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Illustration</w:t>
      </w:r>
      <w:r w:rsidR="00F933DE">
        <w:rPr>
          <w:rFonts w:hint="eastAsia"/>
          <w:color w:val="000000" w:themeColor="text1"/>
        </w:rPr>
        <w:t>:</w:t>
      </w:r>
      <w:r w:rsidR="00315581">
        <w:rPr>
          <w:color w:val="000000" w:themeColor="text1"/>
        </w:rPr>
        <w:t xml:space="preserve">Return the </w:t>
      </w:r>
      <w:r w:rsidR="00315581">
        <w:t>i</w:t>
      </w:r>
      <w:r w:rsidR="00315581" w:rsidRPr="006052E1">
        <w:t>mage</w:t>
      </w:r>
      <w:r w:rsidR="00315581">
        <w:t xml:space="preserve"> i</w:t>
      </w:r>
      <w:r w:rsidR="00315581" w:rsidRPr="006052E1">
        <w:t>nput</w:t>
      </w:r>
      <w:r w:rsidR="00315581">
        <w:t xml:space="preserve"> m</w:t>
      </w:r>
      <w:r w:rsidR="00315581" w:rsidRPr="006052E1">
        <w:t>ode</w:t>
      </w:r>
      <w:r w:rsidR="00315581">
        <w:t xml:space="preserve"> of AR session</w:t>
      </w:r>
      <w:r w:rsidR="00AA10A9">
        <w:rPr>
          <w:rFonts w:hint="eastAsia"/>
          <w:color w:val="000000" w:themeColor="text1"/>
        </w:rPr>
        <w:t>.</w:t>
      </w:r>
      <w:r w:rsidR="00AA10A9" w:rsidRPr="006052E1">
        <w:rPr>
          <w:color w:val="000000" w:themeColor="text1"/>
        </w:rPr>
        <w:t xml:space="preserve"> 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4678"/>
        <w:gridCol w:w="3203"/>
      </w:tblGrid>
      <w:tr w:rsidR="00E96C4C" w:rsidRPr="006052E1" w:rsidTr="002A74D0">
        <w:tc>
          <w:tcPr>
            <w:tcW w:w="4678" w:type="dxa"/>
          </w:tcPr>
          <w:p w:rsidR="00E96C4C" w:rsidRPr="001E61F7" w:rsidRDefault="00E96C4C" w:rsidP="002A74D0">
            <w:pPr>
              <w:rPr>
                <w:b/>
              </w:rPr>
            </w:pPr>
            <w:r w:rsidRPr="001E61F7">
              <w:rPr>
                <w:b/>
              </w:rPr>
              <w:t>ImageInputMode</w:t>
            </w:r>
          </w:p>
        </w:tc>
        <w:tc>
          <w:tcPr>
            <w:tcW w:w="3203" w:type="dxa"/>
          </w:tcPr>
          <w:p w:rsidR="00E96C4C" w:rsidRPr="006052E1" w:rsidRDefault="00E601A3" w:rsidP="002A74D0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E96C4C" w:rsidRPr="006052E1" w:rsidTr="002A74D0">
        <w:tc>
          <w:tcPr>
            <w:tcW w:w="4678" w:type="dxa"/>
          </w:tcPr>
          <w:p w:rsidR="00E96C4C" w:rsidRPr="006052E1" w:rsidRDefault="00E96C4C" w:rsidP="002A74D0">
            <w:r w:rsidRPr="006052E1">
              <w:t>NON_INPUT = 0</w:t>
            </w:r>
          </w:p>
        </w:tc>
        <w:tc>
          <w:tcPr>
            <w:tcW w:w="3203" w:type="dxa"/>
          </w:tcPr>
          <w:p w:rsidR="00E96C4C" w:rsidRPr="006052E1" w:rsidRDefault="00AA10A9" w:rsidP="002A74D0">
            <w:r>
              <w:rPr>
                <w:rFonts w:hint="eastAsia"/>
              </w:rPr>
              <w:t>N</w:t>
            </w:r>
            <w:r>
              <w:t>o input</w:t>
            </w:r>
            <w:r w:rsidR="00A919D5">
              <w:t>.</w:t>
            </w:r>
          </w:p>
        </w:tc>
      </w:tr>
      <w:tr w:rsidR="00E96C4C" w:rsidRPr="006052E1" w:rsidTr="002A74D0">
        <w:tc>
          <w:tcPr>
            <w:tcW w:w="4678" w:type="dxa"/>
          </w:tcPr>
          <w:p w:rsidR="00E96C4C" w:rsidRPr="006052E1" w:rsidRDefault="00E96C4C" w:rsidP="002A74D0">
            <w:r w:rsidRPr="002D6CE1">
              <w:t>EXTERNAL_INPUT_ALL</w:t>
            </w:r>
            <w:r w:rsidRPr="006052E1">
              <w:t xml:space="preserve"> = </w:t>
            </w:r>
            <w:r>
              <w:t>-</w:t>
            </w:r>
            <w:r w:rsidRPr="006052E1">
              <w:t>1</w:t>
            </w:r>
          </w:p>
        </w:tc>
        <w:tc>
          <w:tcPr>
            <w:tcW w:w="3203" w:type="dxa"/>
          </w:tcPr>
          <w:p w:rsidR="00E96C4C" w:rsidRPr="006052E1" w:rsidRDefault="00AA10A9" w:rsidP="00AA10A9">
            <w:r w:rsidRPr="00AA10A9">
              <w:t xml:space="preserve">External input preview </w:t>
            </w:r>
            <w:r>
              <w:t>stream</w:t>
            </w:r>
          </w:p>
        </w:tc>
      </w:tr>
    </w:tbl>
    <w:p w:rsidR="00E96C4C" w:rsidRPr="006052E1" w:rsidRDefault="00E96C4C" w:rsidP="00B531DB">
      <w:pPr>
        <w:pStyle w:val="6"/>
      </w:pPr>
      <w:r w:rsidRPr="006052E1">
        <w:t>public List&lt;Surface&gt; getImageInputSurfaces()</w:t>
      </w:r>
    </w:p>
    <w:p w:rsidR="00E96C4C" w:rsidRPr="006052E1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3E789D" w:rsidRPr="003E789D">
        <w:t xml:space="preserve"> </w:t>
      </w:r>
      <w:r w:rsidR="003E789D" w:rsidRPr="005C50C0">
        <w:t>To obtain</w:t>
      </w:r>
      <w:r w:rsidR="003E789D" w:rsidRPr="002A67B4">
        <w:rPr>
          <w:color w:val="000000" w:themeColor="text1"/>
        </w:rPr>
        <w:t xml:space="preserve"> </w:t>
      </w:r>
      <w:r w:rsidR="003E789D" w:rsidRPr="003E789D">
        <w:rPr>
          <w:color w:val="000000" w:themeColor="text1"/>
        </w:rPr>
        <w:t xml:space="preserve">the </w:t>
      </w:r>
      <w:r w:rsidR="003E789D">
        <w:rPr>
          <w:color w:val="000000" w:themeColor="text1"/>
        </w:rPr>
        <w:t>s</w:t>
      </w:r>
      <w:r w:rsidR="003E789D" w:rsidRPr="003E789D">
        <w:rPr>
          <w:color w:val="000000" w:themeColor="text1"/>
        </w:rPr>
        <w:t>urface</w:t>
      </w:r>
      <w:r w:rsidR="003E789D">
        <w:rPr>
          <w:color w:val="000000" w:themeColor="text1"/>
        </w:rPr>
        <w:t>s</w:t>
      </w:r>
      <w:r w:rsidR="003E789D" w:rsidRPr="003E789D">
        <w:rPr>
          <w:color w:val="000000" w:themeColor="text1"/>
        </w:rPr>
        <w:t xml:space="preserve"> for external input preview stream</w:t>
      </w:r>
      <w:r w:rsidR="003C396E">
        <w:rPr>
          <w:rFonts w:hint="eastAsia"/>
          <w:color w:val="000000" w:themeColor="text1"/>
        </w:rPr>
        <w:t>.</w:t>
      </w:r>
    </w:p>
    <w:p w:rsidR="00E96C4C" w:rsidRPr="006052E1" w:rsidRDefault="00E96C4C" w:rsidP="00B531DB">
      <w:pPr>
        <w:pStyle w:val="6"/>
      </w:pPr>
      <w:r w:rsidRPr="003651C2">
        <w:t>public List&lt;SurfaceType&gt; getImageInputSurfaceTypes()</w:t>
      </w:r>
    </w:p>
    <w:p w:rsidR="00E96C4C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3E789D" w:rsidRPr="003E789D">
        <w:t xml:space="preserve"> </w:t>
      </w:r>
      <w:r w:rsidR="003E789D" w:rsidRPr="005C50C0">
        <w:t>To obtain</w:t>
      </w:r>
      <w:r w:rsidR="003E789D" w:rsidRPr="002A67B4">
        <w:rPr>
          <w:color w:val="000000" w:themeColor="text1"/>
        </w:rPr>
        <w:t xml:space="preserve"> </w:t>
      </w:r>
      <w:r w:rsidR="003E789D" w:rsidRPr="003E789D">
        <w:rPr>
          <w:color w:val="000000" w:themeColor="text1"/>
        </w:rPr>
        <w:t xml:space="preserve">the </w:t>
      </w:r>
      <w:r w:rsidR="003E789D">
        <w:rPr>
          <w:color w:val="000000" w:themeColor="text1"/>
        </w:rPr>
        <w:t>s</w:t>
      </w:r>
      <w:r w:rsidR="003E789D" w:rsidRPr="003E789D">
        <w:rPr>
          <w:color w:val="000000" w:themeColor="text1"/>
        </w:rPr>
        <w:t>urface</w:t>
      </w:r>
      <w:r w:rsidR="003E789D">
        <w:rPr>
          <w:color w:val="000000" w:themeColor="text1"/>
        </w:rPr>
        <w:t xml:space="preserve"> types</w:t>
      </w:r>
      <w:r w:rsidR="003E789D" w:rsidRPr="003E789D">
        <w:rPr>
          <w:color w:val="000000" w:themeColor="text1"/>
        </w:rPr>
        <w:t xml:space="preserve"> for external input preview stream</w:t>
      </w:r>
      <w:r w:rsidR="003C396E">
        <w:rPr>
          <w:color w:val="000000" w:themeColor="text1"/>
        </w:rPr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4678"/>
        <w:gridCol w:w="3203"/>
      </w:tblGrid>
      <w:tr w:rsidR="00E96C4C" w:rsidRPr="006052E1" w:rsidTr="002A74D0">
        <w:tc>
          <w:tcPr>
            <w:tcW w:w="4678" w:type="dxa"/>
          </w:tcPr>
          <w:p w:rsidR="00E96C4C" w:rsidRPr="001D42F0" w:rsidRDefault="00E96C4C" w:rsidP="002A74D0">
            <w:pPr>
              <w:rPr>
                <w:b/>
              </w:rPr>
            </w:pPr>
            <w:r w:rsidRPr="001D42F0">
              <w:rPr>
                <w:b/>
              </w:rPr>
              <w:t>SurfaceType</w:t>
            </w:r>
          </w:p>
        </w:tc>
        <w:tc>
          <w:tcPr>
            <w:tcW w:w="3203" w:type="dxa"/>
          </w:tcPr>
          <w:p w:rsidR="00E96C4C" w:rsidRPr="006052E1" w:rsidRDefault="00E601A3" w:rsidP="002A74D0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E96C4C" w:rsidRPr="006052E1" w:rsidTr="002A74D0">
        <w:tc>
          <w:tcPr>
            <w:tcW w:w="4678" w:type="dxa"/>
          </w:tcPr>
          <w:p w:rsidR="00E96C4C" w:rsidRPr="006052E1" w:rsidRDefault="00E96C4C" w:rsidP="002A74D0">
            <w:r w:rsidRPr="008722AE">
              <w:t>PREVIEW</w:t>
            </w:r>
            <w:r w:rsidRPr="006052E1">
              <w:t xml:space="preserve"> = 0</w:t>
            </w:r>
          </w:p>
        </w:tc>
        <w:tc>
          <w:tcPr>
            <w:tcW w:w="3203" w:type="dxa"/>
          </w:tcPr>
          <w:p w:rsidR="00E96C4C" w:rsidRPr="006052E1" w:rsidRDefault="003E789D" w:rsidP="002A74D0">
            <w:r w:rsidRPr="003E789D">
              <w:rPr>
                <w:color w:val="000000" w:themeColor="text1"/>
              </w:rPr>
              <w:t>Preview</w:t>
            </w:r>
            <w:r>
              <w:rPr>
                <w:color w:val="000000" w:themeColor="text1"/>
              </w:rPr>
              <w:t xml:space="preserve"> </w:t>
            </w:r>
            <w:r w:rsidRPr="003E789D">
              <w:rPr>
                <w:color w:val="000000" w:themeColor="text1"/>
              </w:rPr>
              <w:t>stream</w:t>
            </w:r>
          </w:p>
        </w:tc>
      </w:tr>
      <w:tr w:rsidR="00E96C4C" w:rsidRPr="006052E1" w:rsidTr="002A74D0">
        <w:tc>
          <w:tcPr>
            <w:tcW w:w="4678" w:type="dxa"/>
          </w:tcPr>
          <w:p w:rsidR="00E96C4C" w:rsidRPr="006052E1" w:rsidRDefault="00E96C4C" w:rsidP="002A74D0">
            <w:r w:rsidRPr="008722AE">
              <w:t>VGA</w:t>
            </w:r>
            <w:r w:rsidRPr="006052E1">
              <w:t xml:space="preserve"> = 1</w:t>
            </w:r>
          </w:p>
        </w:tc>
        <w:tc>
          <w:tcPr>
            <w:tcW w:w="3203" w:type="dxa"/>
          </w:tcPr>
          <w:p w:rsidR="00E96C4C" w:rsidRPr="006052E1" w:rsidRDefault="00D1771D" w:rsidP="003E789D">
            <w:r>
              <w:t>L</w:t>
            </w:r>
            <w:r w:rsidR="003E789D" w:rsidRPr="003E789D">
              <w:t>ow resolution</w:t>
            </w:r>
            <w:r w:rsidR="003E789D">
              <w:t xml:space="preserve"> </w:t>
            </w:r>
            <w:r w:rsidR="003E789D">
              <w:rPr>
                <w:color w:val="000000" w:themeColor="text1"/>
              </w:rPr>
              <w:t>p</w:t>
            </w:r>
            <w:r w:rsidR="003E789D" w:rsidRPr="003E789D">
              <w:rPr>
                <w:color w:val="000000" w:themeColor="text1"/>
              </w:rPr>
              <w:t>review</w:t>
            </w:r>
            <w:r w:rsidR="003E789D">
              <w:rPr>
                <w:color w:val="000000" w:themeColor="text1"/>
              </w:rPr>
              <w:t xml:space="preserve"> </w:t>
            </w:r>
            <w:r w:rsidR="003E789D" w:rsidRPr="003E789D">
              <w:rPr>
                <w:color w:val="000000" w:themeColor="text1"/>
              </w:rPr>
              <w:t>stream</w:t>
            </w:r>
          </w:p>
        </w:tc>
      </w:tr>
      <w:tr w:rsidR="00E96C4C" w:rsidRPr="006052E1" w:rsidTr="002A74D0">
        <w:tc>
          <w:tcPr>
            <w:tcW w:w="4678" w:type="dxa"/>
          </w:tcPr>
          <w:p w:rsidR="00E96C4C" w:rsidRPr="002D6CE1" w:rsidRDefault="00E96C4C" w:rsidP="002A74D0">
            <w:r w:rsidRPr="008722AE">
              <w:t>METADATA</w:t>
            </w:r>
            <w:r>
              <w:t>=2</w:t>
            </w:r>
          </w:p>
        </w:tc>
        <w:tc>
          <w:tcPr>
            <w:tcW w:w="3203" w:type="dxa"/>
          </w:tcPr>
          <w:p w:rsidR="00E96C4C" w:rsidRPr="006052E1" w:rsidRDefault="00E96C4C" w:rsidP="003E789D">
            <w:r w:rsidRPr="008722AE">
              <w:t>METADATA</w:t>
            </w:r>
            <w:r w:rsidR="003E789D">
              <w:rPr>
                <w:rFonts w:hint="eastAsia"/>
              </w:rPr>
              <w:t xml:space="preserve"> </w:t>
            </w:r>
            <w:r w:rsidR="003E789D" w:rsidRPr="003E789D">
              <w:rPr>
                <w:color w:val="000000" w:themeColor="text1"/>
              </w:rPr>
              <w:t>stream</w:t>
            </w:r>
          </w:p>
        </w:tc>
      </w:tr>
      <w:tr w:rsidR="00E96C4C" w:rsidRPr="006052E1" w:rsidTr="002A74D0">
        <w:tc>
          <w:tcPr>
            <w:tcW w:w="4678" w:type="dxa"/>
          </w:tcPr>
          <w:p w:rsidR="00E96C4C" w:rsidRPr="002D6CE1" w:rsidRDefault="00E96C4C" w:rsidP="002A74D0">
            <w:r w:rsidRPr="008722AE">
              <w:t>DEPTH</w:t>
            </w:r>
            <w:r>
              <w:t>=4</w:t>
            </w:r>
          </w:p>
        </w:tc>
        <w:tc>
          <w:tcPr>
            <w:tcW w:w="3203" w:type="dxa"/>
          </w:tcPr>
          <w:p w:rsidR="00E96C4C" w:rsidRPr="006052E1" w:rsidRDefault="003E789D" w:rsidP="002A74D0">
            <w:r>
              <w:t xml:space="preserve">Depth </w:t>
            </w:r>
            <w:r w:rsidRPr="003E789D">
              <w:rPr>
                <w:color w:val="000000" w:themeColor="text1"/>
              </w:rPr>
              <w:t>stream</w:t>
            </w:r>
          </w:p>
        </w:tc>
      </w:tr>
    </w:tbl>
    <w:p w:rsidR="00E96C4C" w:rsidRPr="006052E1" w:rsidRDefault="00E96C4C" w:rsidP="00B531DB">
      <w:pPr>
        <w:pStyle w:val="6"/>
      </w:pPr>
      <w:r w:rsidRPr="006052E1">
        <w:t>public LightingMode getLightingMode()</w:t>
      </w:r>
    </w:p>
    <w:p w:rsidR="00E96C4C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E25612" w:rsidRPr="00E25612">
        <w:t xml:space="preserve"> </w:t>
      </w:r>
      <w:r w:rsidR="002E7581" w:rsidRPr="005C50C0">
        <w:t>To obtain</w:t>
      </w:r>
      <w:r w:rsidR="002E7581" w:rsidRPr="002A67B4">
        <w:rPr>
          <w:color w:val="000000" w:themeColor="text1"/>
        </w:rPr>
        <w:t xml:space="preserve"> </w:t>
      </w:r>
      <w:r w:rsidR="00E25612" w:rsidRPr="00E25612">
        <w:rPr>
          <w:color w:val="000000" w:themeColor="text1"/>
        </w:rPr>
        <w:t xml:space="preserve">the current </w:t>
      </w:r>
      <w:r w:rsidR="00E25612">
        <w:t>l</w:t>
      </w:r>
      <w:r w:rsidR="00E25612" w:rsidRPr="006052E1">
        <w:t>ighting</w:t>
      </w:r>
      <w:r w:rsidR="00E25612">
        <w:t xml:space="preserve"> </w:t>
      </w:r>
      <w:r w:rsidR="00E25612" w:rsidRPr="00E25612">
        <w:rPr>
          <w:color w:val="000000" w:themeColor="text1"/>
        </w:rPr>
        <w:t>estimation model</w:t>
      </w:r>
      <w:r w:rsidR="00877950">
        <w:rPr>
          <w:color w:val="000000" w:themeColor="text1"/>
        </w:rPr>
        <w:t>.</w:t>
      </w:r>
    </w:p>
    <w:p w:rsidR="004740AF" w:rsidRPr="001342D2" w:rsidRDefault="004740AF" w:rsidP="00B531DB">
      <w:pPr>
        <w:pStyle w:val="6"/>
      </w:pPr>
      <w:r w:rsidRPr="001342D2">
        <w:t>public PowerMode getPowerMode()</w:t>
      </w:r>
    </w:p>
    <w:p w:rsidR="004740AF" w:rsidRDefault="000744F8" w:rsidP="004740AF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3C7E6D">
        <w:rPr>
          <w:color w:val="000000" w:themeColor="text1"/>
        </w:rPr>
        <w:t xml:space="preserve">: </w:t>
      </w:r>
      <w:r w:rsidR="003C7E6D">
        <w:rPr>
          <w:rFonts w:hint="eastAsia"/>
          <w:color w:val="000000" w:themeColor="text1"/>
        </w:rPr>
        <w:t>Return the</w:t>
      </w:r>
      <w:r w:rsidR="003C7E6D">
        <w:rPr>
          <w:color w:val="000000" w:themeColor="text1"/>
        </w:rPr>
        <w:t xml:space="preserve"> power mode</w:t>
      </w:r>
      <w:r w:rsidR="001E7906">
        <w:rPr>
          <w:rFonts w:hint="eastAsia"/>
          <w:color w:val="000000" w:themeColor="text1"/>
        </w:rPr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5046"/>
      </w:tblGrid>
      <w:tr w:rsidR="004740AF" w:rsidRPr="006052E1" w:rsidTr="00A8225B">
        <w:tc>
          <w:tcPr>
            <w:tcW w:w="2835" w:type="dxa"/>
          </w:tcPr>
          <w:p w:rsidR="004740AF" w:rsidRPr="00625CE1" w:rsidRDefault="004740AF" w:rsidP="00A8225B">
            <w:pPr>
              <w:rPr>
                <w:b/>
              </w:rPr>
            </w:pPr>
            <w:r>
              <w:rPr>
                <w:b/>
              </w:rPr>
              <w:t>Power</w:t>
            </w:r>
            <w:r w:rsidRPr="00CF50CF">
              <w:rPr>
                <w:b/>
              </w:rPr>
              <w:t xml:space="preserve">Mode  </w:t>
            </w:r>
          </w:p>
        </w:tc>
        <w:tc>
          <w:tcPr>
            <w:tcW w:w="5046" w:type="dxa"/>
          </w:tcPr>
          <w:p w:rsidR="004740AF" w:rsidRPr="006052E1" w:rsidRDefault="00E601A3" w:rsidP="00A8225B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4740AF" w:rsidRPr="006052E1" w:rsidTr="00A8225B">
        <w:tc>
          <w:tcPr>
            <w:tcW w:w="2835" w:type="dxa"/>
          </w:tcPr>
          <w:p w:rsidR="004740AF" w:rsidRPr="006052E1" w:rsidRDefault="004740AF" w:rsidP="00A8225B">
            <w:r>
              <w:t>NORMAL</w:t>
            </w:r>
          </w:p>
        </w:tc>
        <w:tc>
          <w:tcPr>
            <w:tcW w:w="5046" w:type="dxa"/>
          </w:tcPr>
          <w:p w:rsidR="004740AF" w:rsidRPr="006052E1" w:rsidRDefault="00720FBE" w:rsidP="00A8225B">
            <w:r>
              <w:t>Normal mode</w:t>
            </w:r>
          </w:p>
        </w:tc>
      </w:tr>
      <w:tr w:rsidR="004740AF" w:rsidRPr="006052E1" w:rsidTr="00A8225B">
        <w:tc>
          <w:tcPr>
            <w:tcW w:w="2835" w:type="dxa"/>
          </w:tcPr>
          <w:p w:rsidR="004740AF" w:rsidRPr="006052E1" w:rsidRDefault="004740AF" w:rsidP="00A8225B">
            <w:r>
              <w:t>POWER_SAVING</w:t>
            </w:r>
          </w:p>
        </w:tc>
        <w:tc>
          <w:tcPr>
            <w:tcW w:w="5046" w:type="dxa"/>
          </w:tcPr>
          <w:p w:rsidR="004740AF" w:rsidRPr="006052E1" w:rsidRDefault="004E3883" w:rsidP="00A8225B">
            <w:r w:rsidRPr="004E3883">
              <w:t>Power saving mode</w:t>
            </w:r>
          </w:p>
        </w:tc>
      </w:tr>
      <w:tr w:rsidR="004740AF" w:rsidRPr="006052E1" w:rsidTr="00A8225B">
        <w:tc>
          <w:tcPr>
            <w:tcW w:w="2835" w:type="dxa"/>
          </w:tcPr>
          <w:p w:rsidR="004740AF" w:rsidRPr="00ED4458" w:rsidRDefault="004740AF" w:rsidP="00A8225B">
            <w:r>
              <w:t>ULTRA_POWER_SAVING</w:t>
            </w:r>
          </w:p>
        </w:tc>
        <w:tc>
          <w:tcPr>
            <w:tcW w:w="5046" w:type="dxa"/>
          </w:tcPr>
          <w:p w:rsidR="004740AF" w:rsidRPr="00ED4458" w:rsidRDefault="00F60496" w:rsidP="00A8225B">
            <w:r w:rsidRPr="00F60496">
              <w:t>Ultra Power Saving Mode</w:t>
            </w:r>
          </w:p>
        </w:tc>
      </w:tr>
    </w:tbl>
    <w:p w:rsidR="00E96C4C" w:rsidRPr="006052E1" w:rsidRDefault="00E96C4C" w:rsidP="00B531DB">
      <w:pPr>
        <w:pStyle w:val="6"/>
      </w:pPr>
      <w:r w:rsidRPr="006052E1">
        <w:t>public UpdateMode getUpdateMode()</w:t>
      </w:r>
    </w:p>
    <w:p w:rsidR="00E96C4C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1B47F9" w:rsidRPr="001B47F9">
        <w:t xml:space="preserve"> </w:t>
      </w:r>
      <w:r w:rsidR="001B47F9" w:rsidRPr="005C50C0">
        <w:t>To obtain</w:t>
      </w:r>
      <w:r w:rsidR="001B47F9" w:rsidRPr="002A67B4">
        <w:rPr>
          <w:color w:val="000000" w:themeColor="text1"/>
        </w:rPr>
        <w:t xml:space="preserve"> </w:t>
      </w:r>
      <w:r w:rsidR="001B47F9" w:rsidRPr="00E25612">
        <w:rPr>
          <w:color w:val="000000" w:themeColor="text1"/>
        </w:rPr>
        <w:t xml:space="preserve">the current </w:t>
      </w:r>
      <w:r w:rsidR="001B47F9" w:rsidRPr="006052E1">
        <w:rPr>
          <w:rFonts w:hint="eastAsia"/>
          <w:color w:val="000000" w:themeColor="text1"/>
        </w:rPr>
        <w:t>ARSession</w:t>
      </w:r>
      <w:r w:rsidR="001B47F9">
        <w:rPr>
          <w:color w:val="000000" w:themeColor="text1"/>
        </w:rPr>
        <w:t xml:space="preserve"> update</w:t>
      </w:r>
      <w:r w:rsidR="001B47F9" w:rsidRPr="00E25612">
        <w:rPr>
          <w:color w:val="000000" w:themeColor="text1"/>
        </w:rPr>
        <w:t xml:space="preserve"> model</w:t>
      </w:r>
      <w:r w:rsidR="001B47F9">
        <w:rPr>
          <w:color w:val="000000" w:themeColor="text1"/>
        </w:rPr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5046"/>
      </w:tblGrid>
      <w:tr w:rsidR="00E96C4C" w:rsidRPr="006052E1" w:rsidTr="002A74D0">
        <w:tc>
          <w:tcPr>
            <w:tcW w:w="2835" w:type="dxa"/>
          </w:tcPr>
          <w:p w:rsidR="00E96C4C" w:rsidRPr="00625CE1" w:rsidRDefault="00E96C4C" w:rsidP="002A74D0">
            <w:pPr>
              <w:rPr>
                <w:b/>
              </w:rPr>
            </w:pPr>
            <w:r w:rsidRPr="00625CE1">
              <w:rPr>
                <w:b/>
              </w:rPr>
              <w:t>SurfaceType</w:t>
            </w:r>
          </w:p>
        </w:tc>
        <w:tc>
          <w:tcPr>
            <w:tcW w:w="5046" w:type="dxa"/>
          </w:tcPr>
          <w:p w:rsidR="00E96C4C" w:rsidRPr="006052E1" w:rsidRDefault="00E601A3" w:rsidP="002A74D0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E96C4C" w:rsidRPr="006052E1" w:rsidTr="002A74D0">
        <w:tc>
          <w:tcPr>
            <w:tcW w:w="2835" w:type="dxa"/>
          </w:tcPr>
          <w:p w:rsidR="00E96C4C" w:rsidRPr="006052E1" w:rsidRDefault="00E96C4C" w:rsidP="002A74D0">
            <w:r w:rsidRPr="00ED4458">
              <w:rPr>
                <w:rFonts w:hint="eastAsia"/>
              </w:rPr>
              <w:t>BLOCKING</w:t>
            </w:r>
          </w:p>
        </w:tc>
        <w:tc>
          <w:tcPr>
            <w:tcW w:w="5046" w:type="dxa"/>
          </w:tcPr>
          <w:p w:rsidR="00E96C4C" w:rsidRPr="006052E1" w:rsidRDefault="00106019" w:rsidP="005F2F45">
            <w:r w:rsidRPr="00106019">
              <w:t>The update</w:t>
            </w:r>
            <w:r>
              <w:t>()</w:t>
            </w:r>
            <w:r w:rsidRPr="00106019">
              <w:t xml:space="preserve"> method of ARsession returns only when </w:t>
            </w:r>
            <w:r w:rsidR="005F2F45">
              <w:t>a</w:t>
            </w:r>
            <w:r w:rsidRPr="00106019">
              <w:t xml:space="preserve"> new frame is available.</w:t>
            </w:r>
          </w:p>
        </w:tc>
      </w:tr>
      <w:tr w:rsidR="00E96C4C" w:rsidRPr="006052E1" w:rsidTr="002A74D0">
        <w:tc>
          <w:tcPr>
            <w:tcW w:w="2835" w:type="dxa"/>
          </w:tcPr>
          <w:p w:rsidR="00E96C4C" w:rsidRPr="006052E1" w:rsidRDefault="00E96C4C" w:rsidP="002A74D0">
            <w:r w:rsidRPr="00ED4458">
              <w:rPr>
                <w:rFonts w:hint="eastAsia"/>
              </w:rPr>
              <w:t>LATEST_CAMERA_IMAGE</w:t>
            </w:r>
          </w:p>
        </w:tc>
        <w:tc>
          <w:tcPr>
            <w:tcW w:w="5046" w:type="dxa"/>
          </w:tcPr>
          <w:p w:rsidR="00E96C4C" w:rsidRPr="006052E1" w:rsidRDefault="00E36F7D" w:rsidP="00E36F7D">
            <w:r w:rsidRPr="00E36F7D">
              <w:t>The update</w:t>
            </w:r>
            <w:r w:rsidR="00AC0D10">
              <w:t>()</w:t>
            </w:r>
            <w:r w:rsidRPr="00E36F7D">
              <w:t xml:space="preserve"> method of ARsession returns immediately (if th</w:t>
            </w:r>
            <w:r>
              <w:t>ere is no new frame</w:t>
            </w:r>
            <w:r w:rsidR="003C396E">
              <w:t>,</w:t>
            </w:r>
            <w:r>
              <w:t xml:space="preserve"> it returns </w:t>
            </w:r>
            <w:r w:rsidRPr="00E36F7D">
              <w:t>the previous frame).</w:t>
            </w:r>
            <w:r w:rsidRPr="006052E1">
              <w:t xml:space="preserve"> </w:t>
            </w:r>
          </w:p>
        </w:tc>
      </w:tr>
    </w:tbl>
    <w:p w:rsidR="00B531DB" w:rsidRPr="00091F59" w:rsidRDefault="00B531DB" w:rsidP="00B531DB">
      <w:pPr>
        <w:pStyle w:val="6"/>
      </w:pPr>
      <w:r w:rsidRPr="00091F59">
        <w:t>public void setAugmentedImageDatabase(ARAugmentedImageDatabase augImgDatabase)</w:t>
      </w:r>
    </w:p>
    <w:p w:rsidR="00B531DB" w:rsidRPr="003651C2" w:rsidRDefault="00B531DB" w:rsidP="00B531DB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Illustration:</w:t>
      </w:r>
      <w:r w:rsidR="00905D4E">
        <w:rPr>
          <w:rFonts w:hint="eastAsia"/>
          <w:color w:val="000000" w:themeColor="text1"/>
        </w:rPr>
        <w:t>S</w:t>
      </w:r>
      <w:r w:rsidR="00D214F0">
        <w:rPr>
          <w:rFonts w:hint="eastAsia"/>
          <w:color w:val="000000" w:themeColor="text1"/>
        </w:rPr>
        <w:t>et</w:t>
      </w:r>
      <w:r w:rsidR="00D214F0">
        <w:rPr>
          <w:color w:val="000000" w:themeColor="text1"/>
        </w:rPr>
        <w:t xml:space="preserve"> the </w:t>
      </w:r>
      <w:r w:rsidR="00D214F0" w:rsidRPr="00091F59">
        <w:t>AugmentedImageDatabase</w:t>
      </w:r>
      <w:r w:rsidR="00D214F0">
        <w:t xml:space="preserve"> of the detecting and tracking images.</w:t>
      </w:r>
    </w:p>
    <w:p w:rsidR="00B531DB" w:rsidRPr="00091F59" w:rsidRDefault="00B531DB" w:rsidP="00B531DB">
      <w:pPr>
        <w:pStyle w:val="6"/>
      </w:pPr>
      <w:r w:rsidRPr="00091F59">
        <w:t>public void setEnableItem(long enableItem)</w:t>
      </w:r>
    </w:p>
    <w:p w:rsidR="00B531DB" w:rsidRPr="006052E1" w:rsidRDefault="00B531DB" w:rsidP="00B531DB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>
        <w:rPr>
          <w:color w:val="000000" w:themeColor="text1"/>
        </w:rPr>
        <w:t>:</w:t>
      </w:r>
      <w:r w:rsidR="00905D4E">
        <w:rPr>
          <w:rFonts w:hint="eastAsia"/>
          <w:color w:val="000000" w:themeColor="text1"/>
        </w:rPr>
        <w:t>S</w:t>
      </w:r>
      <w:r w:rsidR="00A12C64">
        <w:rPr>
          <w:color w:val="000000" w:themeColor="text1"/>
        </w:rPr>
        <w:t>et the capability of the camera</w:t>
      </w:r>
      <w:r w:rsidR="008B4E24">
        <w:rPr>
          <w:color w:val="000000" w:themeColor="text1"/>
        </w:rPr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4678"/>
        <w:gridCol w:w="3203"/>
      </w:tblGrid>
      <w:tr w:rsidR="00B531DB" w:rsidRPr="006052E1" w:rsidTr="00A8225B">
        <w:tc>
          <w:tcPr>
            <w:tcW w:w="4678" w:type="dxa"/>
          </w:tcPr>
          <w:p w:rsidR="00B531DB" w:rsidRPr="001E61F7" w:rsidRDefault="00B531DB" w:rsidP="00A8225B">
            <w:pPr>
              <w:rPr>
                <w:b/>
              </w:rPr>
            </w:pPr>
            <w:r w:rsidRPr="00DE0017">
              <w:rPr>
                <w:b/>
              </w:rPr>
              <w:t>EnableItem</w:t>
            </w:r>
          </w:p>
        </w:tc>
        <w:tc>
          <w:tcPr>
            <w:tcW w:w="3203" w:type="dxa"/>
          </w:tcPr>
          <w:p w:rsidR="00B531DB" w:rsidRPr="006052E1" w:rsidRDefault="00E601A3" w:rsidP="00A8225B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3536B9" w:rsidRPr="006052E1" w:rsidTr="00A8225B">
        <w:tc>
          <w:tcPr>
            <w:tcW w:w="4678" w:type="dxa"/>
          </w:tcPr>
          <w:p w:rsidR="003536B9" w:rsidRPr="006052E1" w:rsidRDefault="003536B9" w:rsidP="003536B9">
            <w:r w:rsidRPr="004844D3">
              <w:t>ENABLE_NULL = 0</w:t>
            </w:r>
          </w:p>
        </w:tc>
        <w:tc>
          <w:tcPr>
            <w:tcW w:w="3203" w:type="dxa"/>
          </w:tcPr>
          <w:p w:rsidR="003536B9" w:rsidRPr="006052E1" w:rsidRDefault="003536B9" w:rsidP="003536B9">
            <w:r>
              <w:rPr>
                <w:rFonts w:hint="eastAsia"/>
              </w:rPr>
              <w:t>None</w:t>
            </w:r>
          </w:p>
        </w:tc>
      </w:tr>
      <w:tr w:rsidR="003536B9" w:rsidRPr="006052E1" w:rsidTr="00A8225B">
        <w:tc>
          <w:tcPr>
            <w:tcW w:w="4678" w:type="dxa"/>
          </w:tcPr>
          <w:p w:rsidR="003536B9" w:rsidRPr="006052E1" w:rsidRDefault="003536B9" w:rsidP="003536B9">
            <w:r w:rsidRPr="003624AF">
              <w:t>ENABLE_DEPTH = 1 &lt;&lt; 0</w:t>
            </w:r>
          </w:p>
        </w:tc>
        <w:tc>
          <w:tcPr>
            <w:tcW w:w="3203" w:type="dxa"/>
          </w:tcPr>
          <w:p w:rsidR="003536B9" w:rsidRPr="006052E1" w:rsidRDefault="003536B9" w:rsidP="003536B9">
            <w:r>
              <w:rPr>
                <w:rFonts w:hint="eastAsia"/>
              </w:rPr>
              <w:t>E</w:t>
            </w:r>
            <w:r>
              <w:t>nable depth capability, enable by default</w:t>
            </w:r>
          </w:p>
        </w:tc>
      </w:tr>
      <w:tr w:rsidR="003536B9" w:rsidRPr="006052E1" w:rsidTr="00A8225B">
        <w:tc>
          <w:tcPr>
            <w:tcW w:w="4678" w:type="dxa"/>
          </w:tcPr>
          <w:p w:rsidR="003536B9" w:rsidRPr="003624AF" w:rsidRDefault="003536B9" w:rsidP="003536B9">
            <w:r>
              <w:t>ENABLE_MASK</w:t>
            </w:r>
            <w:r w:rsidRPr="003624AF">
              <w:t xml:space="preserve"> = 1 &lt;&lt; </w:t>
            </w:r>
            <w:r>
              <w:t>1</w:t>
            </w:r>
          </w:p>
        </w:tc>
        <w:tc>
          <w:tcPr>
            <w:tcW w:w="3203" w:type="dxa"/>
          </w:tcPr>
          <w:p w:rsidR="003536B9" w:rsidRDefault="003536B9" w:rsidP="003536B9">
            <w:r>
              <w:rPr>
                <w:rFonts w:hint="eastAsia"/>
              </w:rPr>
              <w:t>E</w:t>
            </w:r>
            <w:r>
              <w:t>nable Mask capability</w:t>
            </w:r>
          </w:p>
        </w:tc>
      </w:tr>
    </w:tbl>
    <w:p w:rsidR="00671971" w:rsidRPr="00763658" w:rsidRDefault="00671971" w:rsidP="00671971">
      <w:pPr>
        <w:pStyle w:val="6"/>
      </w:pPr>
      <w:r w:rsidRPr="00763658">
        <w:lastRenderedPageBreak/>
        <w:t xml:space="preserve">public </w:t>
      </w:r>
      <w:r>
        <w:t>FocusMode</w:t>
      </w:r>
      <w:r w:rsidR="009A57E1">
        <w:t xml:space="preserve"> s</w:t>
      </w:r>
      <w:r w:rsidRPr="00763658">
        <w:t>et</w:t>
      </w:r>
      <w:r>
        <w:t>FocusMode</w:t>
      </w:r>
      <w:r w:rsidRPr="00763658">
        <w:t>()</w:t>
      </w:r>
    </w:p>
    <w:p w:rsidR="00671971" w:rsidRPr="006052E1" w:rsidRDefault="00671971" w:rsidP="00671971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>
        <w:rPr>
          <w:color w:val="000000" w:themeColor="text1"/>
        </w:rPr>
        <w:t>:Set</w:t>
      </w:r>
      <w:r>
        <w:rPr>
          <w:rFonts w:hint="eastAsia"/>
          <w:color w:val="000000" w:themeColor="text1"/>
        </w:rPr>
        <w:t xml:space="preserve"> the </w:t>
      </w:r>
      <w:r>
        <w:rPr>
          <w:color w:val="000000" w:themeColor="text1"/>
        </w:rPr>
        <w:t>focus mode.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4678"/>
        <w:gridCol w:w="3203"/>
      </w:tblGrid>
      <w:tr w:rsidR="00671971" w:rsidRPr="006052E1" w:rsidTr="002A7B23">
        <w:tc>
          <w:tcPr>
            <w:tcW w:w="4678" w:type="dxa"/>
          </w:tcPr>
          <w:p w:rsidR="00671971" w:rsidRPr="001E61F7" w:rsidRDefault="00671971" w:rsidP="002A7B23">
            <w:pPr>
              <w:rPr>
                <w:b/>
              </w:rPr>
            </w:pPr>
            <w:r>
              <w:rPr>
                <w:b/>
              </w:rPr>
              <w:t>FocusMode</w:t>
            </w:r>
          </w:p>
        </w:tc>
        <w:tc>
          <w:tcPr>
            <w:tcW w:w="3203" w:type="dxa"/>
          </w:tcPr>
          <w:p w:rsidR="00671971" w:rsidRPr="006052E1" w:rsidRDefault="00E601A3" w:rsidP="002A7B23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671971" w:rsidRPr="006052E1" w:rsidTr="002A7B23">
        <w:tc>
          <w:tcPr>
            <w:tcW w:w="4678" w:type="dxa"/>
          </w:tcPr>
          <w:p w:rsidR="00671971" w:rsidRPr="006052E1" w:rsidRDefault="00671971" w:rsidP="002A7B23">
            <w:r>
              <w:t>FIXED_FOCUS = 0</w:t>
            </w:r>
          </w:p>
        </w:tc>
        <w:tc>
          <w:tcPr>
            <w:tcW w:w="3203" w:type="dxa"/>
          </w:tcPr>
          <w:p w:rsidR="00671971" w:rsidRPr="006052E1" w:rsidRDefault="00671971" w:rsidP="002A7B23">
            <w:r>
              <w:t>Fixed focus mode</w:t>
            </w:r>
          </w:p>
        </w:tc>
      </w:tr>
      <w:tr w:rsidR="00671971" w:rsidRPr="006052E1" w:rsidTr="002A7B23">
        <w:tc>
          <w:tcPr>
            <w:tcW w:w="4678" w:type="dxa"/>
          </w:tcPr>
          <w:p w:rsidR="00671971" w:rsidRPr="006052E1" w:rsidRDefault="00671971" w:rsidP="002A7B23">
            <w:r>
              <w:t>AUTO_FOCUS = 1</w:t>
            </w:r>
          </w:p>
        </w:tc>
        <w:tc>
          <w:tcPr>
            <w:tcW w:w="3203" w:type="dxa"/>
          </w:tcPr>
          <w:p w:rsidR="00671971" w:rsidRPr="006052E1" w:rsidRDefault="00671971" w:rsidP="002A7B23">
            <w:r>
              <w:rPr>
                <w:rFonts w:hint="eastAsia"/>
              </w:rPr>
              <w:t>A</w:t>
            </w:r>
            <w:r>
              <w:t>uto focus mode</w:t>
            </w:r>
          </w:p>
        </w:tc>
      </w:tr>
    </w:tbl>
    <w:p w:rsidR="00E96C4C" w:rsidRPr="006052E1" w:rsidRDefault="00E96C4C" w:rsidP="00B531DB">
      <w:pPr>
        <w:pStyle w:val="6"/>
      </w:pPr>
      <w:r w:rsidRPr="003651C2">
        <w:t>public void setImageInputMode(ImageInputMode mode)</w:t>
      </w:r>
    </w:p>
    <w:p w:rsidR="00E96C4C" w:rsidRPr="003651C2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2C008A" w:rsidRPr="002C008A">
        <w:rPr>
          <w:color w:val="000000" w:themeColor="text1"/>
        </w:rPr>
        <w:t xml:space="preserve"> </w:t>
      </w:r>
      <w:r w:rsidR="002C008A">
        <w:rPr>
          <w:color w:val="000000" w:themeColor="text1"/>
        </w:rPr>
        <w:t xml:space="preserve">Set the </w:t>
      </w:r>
      <w:r w:rsidR="002C008A">
        <w:t>i</w:t>
      </w:r>
      <w:r w:rsidR="002C008A" w:rsidRPr="006052E1">
        <w:t>mage</w:t>
      </w:r>
      <w:r w:rsidR="002C008A">
        <w:t xml:space="preserve"> i</w:t>
      </w:r>
      <w:r w:rsidR="002C008A" w:rsidRPr="006052E1">
        <w:t>nput</w:t>
      </w:r>
      <w:r w:rsidR="002C008A">
        <w:t xml:space="preserve"> m</w:t>
      </w:r>
      <w:r w:rsidR="002C008A" w:rsidRPr="006052E1">
        <w:t>ode</w:t>
      </w:r>
      <w:r w:rsidR="002C008A">
        <w:t xml:space="preserve"> of AR session</w:t>
      </w:r>
      <w:r w:rsidR="003C396E">
        <w:rPr>
          <w:rFonts w:hint="eastAsia"/>
          <w:color w:val="000000" w:themeColor="text1"/>
        </w:rPr>
        <w:t>.</w:t>
      </w:r>
    </w:p>
    <w:p w:rsidR="00E96C4C" w:rsidRPr="006052E1" w:rsidRDefault="00E96C4C" w:rsidP="00B531DB">
      <w:pPr>
        <w:pStyle w:val="6"/>
      </w:pPr>
      <w:r w:rsidRPr="003651C2">
        <w:t>public void setLightingMode(LightingMode lightingMode)</w:t>
      </w:r>
    </w:p>
    <w:p w:rsidR="00E96C4C" w:rsidRPr="006052E1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EE4F3B">
        <w:rPr>
          <w:rFonts w:hint="eastAsia"/>
          <w:color w:val="000000" w:themeColor="text1"/>
        </w:rPr>
        <w:t>S</w:t>
      </w:r>
      <w:r w:rsidR="00EE4F3B">
        <w:rPr>
          <w:color w:val="000000" w:themeColor="text1"/>
        </w:rPr>
        <w:t xml:space="preserve">et the </w:t>
      </w:r>
      <w:r w:rsidR="00EE4F3B">
        <w:t>l</w:t>
      </w:r>
      <w:r w:rsidR="00EE4F3B" w:rsidRPr="006052E1">
        <w:t>ighting</w:t>
      </w:r>
      <w:r w:rsidR="00EE4F3B">
        <w:t xml:space="preserve"> </w:t>
      </w:r>
      <w:r w:rsidR="00EE4F3B" w:rsidRPr="00E25612">
        <w:rPr>
          <w:color w:val="000000" w:themeColor="text1"/>
        </w:rPr>
        <w:t>estimation model</w:t>
      </w:r>
      <w:r w:rsidR="003C396E">
        <w:rPr>
          <w:color w:val="000000" w:themeColor="text1"/>
        </w:rPr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2272"/>
        <w:gridCol w:w="5609"/>
      </w:tblGrid>
      <w:tr w:rsidR="00E96C4C" w:rsidRPr="006052E1" w:rsidTr="0020026C">
        <w:tc>
          <w:tcPr>
            <w:tcW w:w="2272" w:type="dxa"/>
          </w:tcPr>
          <w:p w:rsidR="00E96C4C" w:rsidRPr="004730D2" w:rsidRDefault="00E96C4C" w:rsidP="002A74D0">
            <w:pPr>
              <w:rPr>
                <w:b/>
              </w:rPr>
            </w:pPr>
            <w:r w:rsidRPr="004730D2">
              <w:rPr>
                <w:b/>
              </w:rPr>
              <w:t xml:space="preserve">LightingMode  </w:t>
            </w:r>
          </w:p>
        </w:tc>
        <w:tc>
          <w:tcPr>
            <w:tcW w:w="5609" w:type="dxa"/>
          </w:tcPr>
          <w:p w:rsidR="00E96C4C" w:rsidRPr="006052E1" w:rsidRDefault="00DC499C" w:rsidP="002A74D0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E96C4C" w:rsidRPr="006052E1" w:rsidTr="0020026C">
        <w:tc>
          <w:tcPr>
            <w:tcW w:w="2272" w:type="dxa"/>
          </w:tcPr>
          <w:p w:rsidR="00E96C4C" w:rsidRPr="001B1683" w:rsidRDefault="00E96C4C" w:rsidP="002A74D0">
            <w:r w:rsidRPr="001B1683">
              <w:t>DISABLED</w:t>
            </w:r>
          </w:p>
        </w:tc>
        <w:tc>
          <w:tcPr>
            <w:tcW w:w="5609" w:type="dxa"/>
          </w:tcPr>
          <w:p w:rsidR="00E96C4C" w:rsidRPr="001B1683" w:rsidRDefault="00D5347D" w:rsidP="002A74D0">
            <w:r w:rsidRPr="00D5347D">
              <w:t>Close light estimation</w:t>
            </w:r>
          </w:p>
        </w:tc>
      </w:tr>
      <w:tr w:rsidR="00E96C4C" w:rsidRPr="006052E1" w:rsidTr="0020026C">
        <w:tc>
          <w:tcPr>
            <w:tcW w:w="2272" w:type="dxa"/>
          </w:tcPr>
          <w:p w:rsidR="00E96C4C" w:rsidRPr="001B1683" w:rsidRDefault="00E96C4C" w:rsidP="002A74D0">
            <w:r w:rsidRPr="001B1683">
              <w:t>AMBIENT_INTENSITY</w:t>
            </w:r>
          </w:p>
        </w:tc>
        <w:tc>
          <w:tcPr>
            <w:tcW w:w="5609" w:type="dxa"/>
          </w:tcPr>
          <w:p w:rsidR="00E96C4C" w:rsidRPr="001B1683" w:rsidRDefault="00D5347D" w:rsidP="00016593">
            <w:r>
              <w:t>Open</w:t>
            </w:r>
            <w:r w:rsidRPr="00D5347D">
              <w:t xml:space="preserve"> light estimation</w:t>
            </w:r>
            <w:r w:rsidR="003C396E">
              <w:t>,</w:t>
            </w:r>
            <w:r w:rsidR="00E96C4C" w:rsidRPr="001B1683">
              <w:t>ARFrame. getLightEstimate()</w:t>
            </w:r>
            <w:r w:rsidR="00016593">
              <w:rPr>
                <w:rFonts w:hint="eastAsia"/>
              </w:rPr>
              <w:t>w</w:t>
            </w:r>
            <w:r w:rsidR="00016593">
              <w:t>ill return the ambient l</w:t>
            </w:r>
            <w:r w:rsidR="00016593" w:rsidRPr="00016593">
              <w:t>ight</w:t>
            </w:r>
            <w:r w:rsidR="00016593">
              <w:t xml:space="preserve"> </w:t>
            </w:r>
            <w:r w:rsidR="00016593" w:rsidRPr="00016593">
              <w:t>intensity</w:t>
            </w:r>
          </w:p>
        </w:tc>
      </w:tr>
    </w:tbl>
    <w:p w:rsidR="0020026C" w:rsidRPr="00091F59" w:rsidRDefault="0020026C" w:rsidP="0020026C">
      <w:pPr>
        <w:pStyle w:val="6"/>
      </w:pPr>
      <w:r w:rsidRPr="00091F59">
        <w:t>public void setPowerMode(PowerMode powerMode)</w:t>
      </w:r>
    </w:p>
    <w:p w:rsidR="0020026C" w:rsidRDefault="00AC072B" w:rsidP="0020026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467FFA">
        <w:rPr>
          <w:rFonts w:hint="eastAsia"/>
          <w:color w:val="000000" w:themeColor="text1"/>
        </w:rPr>
        <w:t>:</w:t>
      </w:r>
      <w:r w:rsidR="00D51E42">
        <w:rPr>
          <w:rFonts w:hint="eastAsia"/>
          <w:color w:val="000000" w:themeColor="text1"/>
        </w:rPr>
        <w:t xml:space="preserve">Set </w:t>
      </w:r>
      <w:r w:rsidR="00AF59E9">
        <w:rPr>
          <w:color w:val="000000" w:themeColor="text1"/>
        </w:rPr>
        <w:t xml:space="preserve">the </w:t>
      </w:r>
      <w:r w:rsidR="00D51E42">
        <w:rPr>
          <w:rFonts w:hint="eastAsia"/>
          <w:color w:val="000000" w:themeColor="text1"/>
        </w:rPr>
        <w:t>power mode.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5046"/>
      </w:tblGrid>
      <w:tr w:rsidR="0020026C" w:rsidRPr="006052E1" w:rsidTr="00A8225B">
        <w:tc>
          <w:tcPr>
            <w:tcW w:w="2835" w:type="dxa"/>
          </w:tcPr>
          <w:p w:rsidR="0020026C" w:rsidRPr="00625CE1" w:rsidRDefault="0020026C" w:rsidP="00A8225B">
            <w:pPr>
              <w:rPr>
                <w:b/>
              </w:rPr>
            </w:pPr>
            <w:r>
              <w:rPr>
                <w:b/>
              </w:rPr>
              <w:t>Power</w:t>
            </w:r>
            <w:r w:rsidRPr="00CF50CF">
              <w:rPr>
                <w:b/>
              </w:rPr>
              <w:t xml:space="preserve">Mode  </w:t>
            </w:r>
          </w:p>
        </w:tc>
        <w:tc>
          <w:tcPr>
            <w:tcW w:w="5046" w:type="dxa"/>
          </w:tcPr>
          <w:p w:rsidR="0020026C" w:rsidRPr="006052E1" w:rsidRDefault="00DC499C" w:rsidP="00A8225B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9F0FFE" w:rsidRPr="006052E1" w:rsidTr="00A8225B">
        <w:tc>
          <w:tcPr>
            <w:tcW w:w="2835" w:type="dxa"/>
          </w:tcPr>
          <w:p w:rsidR="009F0FFE" w:rsidRPr="006052E1" w:rsidRDefault="009F0FFE" w:rsidP="009F0FFE">
            <w:r>
              <w:t>NORMAL</w:t>
            </w:r>
          </w:p>
        </w:tc>
        <w:tc>
          <w:tcPr>
            <w:tcW w:w="5046" w:type="dxa"/>
          </w:tcPr>
          <w:p w:rsidR="009F0FFE" w:rsidRPr="006052E1" w:rsidRDefault="009F0FFE" w:rsidP="009F0FFE">
            <w:r>
              <w:t>Normal mode</w:t>
            </w:r>
          </w:p>
        </w:tc>
      </w:tr>
      <w:tr w:rsidR="009F0FFE" w:rsidRPr="006052E1" w:rsidTr="00A8225B">
        <w:tc>
          <w:tcPr>
            <w:tcW w:w="2835" w:type="dxa"/>
          </w:tcPr>
          <w:p w:rsidR="009F0FFE" w:rsidRPr="006052E1" w:rsidRDefault="009F0FFE" w:rsidP="009F0FFE">
            <w:r>
              <w:t>POWER_SAVING</w:t>
            </w:r>
          </w:p>
        </w:tc>
        <w:tc>
          <w:tcPr>
            <w:tcW w:w="5046" w:type="dxa"/>
          </w:tcPr>
          <w:p w:rsidR="009F0FFE" w:rsidRPr="006052E1" w:rsidRDefault="009F0FFE" w:rsidP="009F0FFE">
            <w:r w:rsidRPr="004E3883">
              <w:t>Power saving mode</w:t>
            </w:r>
          </w:p>
        </w:tc>
      </w:tr>
      <w:tr w:rsidR="009F0FFE" w:rsidRPr="006052E1" w:rsidTr="00A8225B">
        <w:tc>
          <w:tcPr>
            <w:tcW w:w="2835" w:type="dxa"/>
          </w:tcPr>
          <w:p w:rsidR="009F0FFE" w:rsidRPr="00ED4458" w:rsidRDefault="009F0FFE" w:rsidP="009F0FFE">
            <w:r>
              <w:t>ULTRA_POWER_SAVING</w:t>
            </w:r>
          </w:p>
        </w:tc>
        <w:tc>
          <w:tcPr>
            <w:tcW w:w="5046" w:type="dxa"/>
          </w:tcPr>
          <w:p w:rsidR="009F0FFE" w:rsidRPr="00ED4458" w:rsidRDefault="009F0FFE" w:rsidP="009F0FFE">
            <w:r w:rsidRPr="00F60496">
              <w:t>Ultra Power Saving Mode</w:t>
            </w:r>
          </w:p>
        </w:tc>
      </w:tr>
    </w:tbl>
    <w:p w:rsidR="00E96C4C" w:rsidRPr="006052E1" w:rsidRDefault="00E96C4C" w:rsidP="00B531DB">
      <w:pPr>
        <w:pStyle w:val="6"/>
      </w:pPr>
      <w:r w:rsidRPr="003651C2">
        <w:t>public void setPreviewSize(int width</w:t>
      </w:r>
      <w:r w:rsidR="003C396E">
        <w:t>,</w:t>
      </w:r>
      <w:r w:rsidRPr="003651C2">
        <w:t>int height)</w:t>
      </w:r>
    </w:p>
    <w:p w:rsidR="00E96C4C" w:rsidRPr="003651C2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0224F0">
        <w:rPr>
          <w:color w:val="000000" w:themeColor="text1"/>
        </w:rPr>
        <w:t xml:space="preserve">Set </w:t>
      </w:r>
      <w:r w:rsidR="000224F0">
        <w:t>p</w:t>
      </w:r>
      <w:r w:rsidR="000224F0" w:rsidRPr="003651C2">
        <w:t>review</w:t>
      </w:r>
      <w:r w:rsidR="000224F0">
        <w:t xml:space="preserve"> s</w:t>
      </w:r>
      <w:r w:rsidR="000224F0" w:rsidRPr="003651C2">
        <w:t>ize</w:t>
      </w:r>
      <w:r w:rsidR="00D82A5E">
        <w:rPr>
          <w:rFonts w:hint="eastAsia"/>
          <w:color w:val="000000" w:themeColor="text1"/>
        </w:rPr>
        <w:t>.</w:t>
      </w:r>
    </w:p>
    <w:p w:rsidR="00E96C4C" w:rsidRPr="006052E1" w:rsidRDefault="00E96C4C" w:rsidP="00B531DB">
      <w:pPr>
        <w:pStyle w:val="6"/>
      </w:pPr>
      <w:r w:rsidRPr="003651C2">
        <w:t>public void setUpdateMode(UpdateMode updateMode)</w:t>
      </w:r>
    </w:p>
    <w:p w:rsidR="00E96C4C" w:rsidRPr="003651C2" w:rsidRDefault="006C52E8" w:rsidP="00E96C4C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D467C1" w:rsidRPr="002A67B4">
        <w:rPr>
          <w:color w:val="000000" w:themeColor="text1"/>
        </w:rPr>
        <w:t xml:space="preserve"> </w:t>
      </w:r>
      <w:r w:rsidR="00D467C1">
        <w:rPr>
          <w:color w:val="000000" w:themeColor="text1"/>
        </w:rPr>
        <w:t xml:space="preserve">Set </w:t>
      </w:r>
      <w:r w:rsidR="00D467C1" w:rsidRPr="00E25612">
        <w:rPr>
          <w:color w:val="000000" w:themeColor="text1"/>
        </w:rPr>
        <w:t xml:space="preserve">the current </w:t>
      </w:r>
      <w:r w:rsidR="00D467C1" w:rsidRPr="006052E1">
        <w:rPr>
          <w:rFonts w:hint="eastAsia"/>
          <w:color w:val="000000" w:themeColor="text1"/>
        </w:rPr>
        <w:t>ARSession</w:t>
      </w:r>
      <w:r w:rsidR="00D467C1">
        <w:rPr>
          <w:color w:val="000000" w:themeColor="text1"/>
        </w:rPr>
        <w:t xml:space="preserve"> update</w:t>
      </w:r>
      <w:r w:rsidR="00D467C1" w:rsidRPr="00E25612">
        <w:rPr>
          <w:color w:val="000000" w:themeColor="text1"/>
        </w:rPr>
        <w:t xml:space="preserve"> model</w:t>
      </w:r>
      <w:r w:rsidR="00787F11">
        <w:rPr>
          <w:rFonts w:hint="eastAsia"/>
          <w:color w:val="000000" w:themeColor="text1"/>
        </w:rPr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2819"/>
        <w:gridCol w:w="5062"/>
      </w:tblGrid>
      <w:tr w:rsidR="00E96C4C" w:rsidRPr="006052E1" w:rsidTr="002A74D0">
        <w:tc>
          <w:tcPr>
            <w:tcW w:w="2819" w:type="dxa"/>
          </w:tcPr>
          <w:p w:rsidR="00E96C4C" w:rsidRPr="00CF50CF" w:rsidRDefault="00E96C4C" w:rsidP="002A74D0">
            <w:pPr>
              <w:rPr>
                <w:b/>
              </w:rPr>
            </w:pPr>
            <w:r w:rsidRPr="00CF50CF">
              <w:rPr>
                <w:b/>
              </w:rPr>
              <w:t xml:space="preserve">UpdateMode  </w:t>
            </w:r>
          </w:p>
        </w:tc>
        <w:tc>
          <w:tcPr>
            <w:tcW w:w="5062" w:type="dxa"/>
          </w:tcPr>
          <w:p w:rsidR="00E96C4C" w:rsidRPr="006052E1" w:rsidRDefault="00DC499C" w:rsidP="002A74D0"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3E706B" w:rsidRPr="006052E1" w:rsidTr="002A74D0">
        <w:tc>
          <w:tcPr>
            <w:tcW w:w="2819" w:type="dxa"/>
          </w:tcPr>
          <w:p w:rsidR="003E706B" w:rsidRPr="006052E1" w:rsidRDefault="003E706B" w:rsidP="003E706B">
            <w:r w:rsidRPr="006052E1">
              <w:t>BLOCKING</w:t>
            </w:r>
          </w:p>
        </w:tc>
        <w:tc>
          <w:tcPr>
            <w:tcW w:w="5062" w:type="dxa"/>
          </w:tcPr>
          <w:p w:rsidR="003E706B" w:rsidRPr="006052E1" w:rsidRDefault="003E706B" w:rsidP="003E706B">
            <w:r w:rsidRPr="00106019">
              <w:t>The update</w:t>
            </w:r>
            <w:r>
              <w:t>()</w:t>
            </w:r>
            <w:r w:rsidRPr="00106019">
              <w:t xml:space="preserve"> method of ARsession returns only when </w:t>
            </w:r>
            <w:r>
              <w:t>a</w:t>
            </w:r>
            <w:r w:rsidRPr="00106019">
              <w:t xml:space="preserve"> new frame is available.</w:t>
            </w:r>
          </w:p>
        </w:tc>
      </w:tr>
      <w:tr w:rsidR="003E706B" w:rsidRPr="006052E1" w:rsidTr="002A74D0">
        <w:tc>
          <w:tcPr>
            <w:tcW w:w="2819" w:type="dxa"/>
          </w:tcPr>
          <w:p w:rsidR="003E706B" w:rsidRPr="006052E1" w:rsidRDefault="003E706B" w:rsidP="003E706B">
            <w:r w:rsidRPr="006052E1">
              <w:t>LATEST_CAMERA_IMAGE</w:t>
            </w:r>
          </w:p>
        </w:tc>
        <w:tc>
          <w:tcPr>
            <w:tcW w:w="5062" w:type="dxa"/>
          </w:tcPr>
          <w:p w:rsidR="003E706B" w:rsidRPr="006052E1" w:rsidRDefault="003E706B" w:rsidP="003E706B">
            <w:r w:rsidRPr="00E36F7D">
              <w:t>The update</w:t>
            </w:r>
            <w:r>
              <w:t>()</w:t>
            </w:r>
            <w:r w:rsidRPr="00E36F7D">
              <w:t xml:space="preserve"> method of ARsession returns immediately (if th</w:t>
            </w:r>
            <w:r>
              <w:t>ere is no new frame</w:t>
            </w:r>
            <w:r w:rsidR="003C396E">
              <w:t>,</w:t>
            </w:r>
            <w:r>
              <w:t xml:space="preserve"> it returns </w:t>
            </w:r>
            <w:r w:rsidRPr="00E36F7D">
              <w:t>the previous frame).</w:t>
            </w:r>
            <w:r w:rsidRPr="006052E1">
              <w:t xml:space="preserve"> </w:t>
            </w:r>
          </w:p>
        </w:tc>
      </w:tr>
    </w:tbl>
    <w:p w:rsidR="00E96C4C" w:rsidRPr="00BB1CFF" w:rsidRDefault="00E96C4C" w:rsidP="00E96C4C">
      <w:pPr>
        <w:pStyle w:val="4"/>
        <w:numPr>
          <w:ilvl w:val="3"/>
          <w:numId w:val="13"/>
        </w:numPr>
        <w:rPr>
          <w:color w:val="000000" w:themeColor="text1"/>
        </w:rPr>
      </w:pPr>
      <w:bookmarkStart w:id="26" w:name="_Toc519198935"/>
      <w:bookmarkStart w:id="27" w:name="_Toc530494034"/>
      <w:r w:rsidRPr="00BB1CFF">
        <w:rPr>
          <w:color w:val="000000" w:themeColor="text1"/>
        </w:rPr>
        <w:t>AREnginesApk</w:t>
      </w:r>
      <w:bookmarkEnd w:id="26"/>
      <w:bookmarkEnd w:id="27"/>
    </w:p>
    <w:p w:rsidR="00E96C4C" w:rsidRPr="00BB1CFF" w:rsidRDefault="00CE4725" w:rsidP="00631B45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Description</w:t>
      </w:r>
      <w:r w:rsidR="00F933DE">
        <w:rPr>
          <w:rFonts w:hint="eastAsia"/>
          <w:color w:val="000000" w:themeColor="text1"/>
        </w:rPr>
        <w:t>:</w:t>
      </w:r>
      <w:r w:rsidR="00631B45" w:rsidRPr="00631B45">
        <w:rPr>
          <w:color w:val="000000" w:themeColor="text1"/>
        </w:rPr>
        <w:t>Used to manage</w:t>
      </w:r>
      <w:r w:rsidR="004F2619">
        <w:rPr>
          <w:color w:val="000000" w:themeColor="text1"/>
        </w:rPr>
        <w:t xml:space="preserve"> </w:t>
      </w:r>
      <w:r w:rsidR="00631B45" w:rsidRPr="00631B45">
        <w:rPr>
          <w:color w:val="000000" w:themeColor="text1"/>
        </w:rPr>
        <w:t xml:space="preserve"> ARCore </w:t>
      </w:r>
      <w:r w:rsidR="006E07E8" w:rsidRPr="00631B45">
        <w:rPr>
          <w:color w:val="000000" w:themeColor="text1"/>
        </w:rPr>
        <w:t xml:space="preserve">server </w:t>
      </w:r>
      <w:r w:rsidR="00631B45" w:rsidRPr="00631B45">
        <w:rPr>
          <w:color w:val="000000" w:themeColor="text1"/>
        </w:rPr>
        <w:t>and HUAWEI AR Engine server</w:t>
      </w:r>
      <w:r w:rsidR="003C396E">
        <w:rPr>
          <w:rFonts w:hint="eastAsia"/>
          <w:color w:val="000000" w:themeColor="text1"/>
        </w:rPr>
        <w:t>.</w:t>
      </w:r>
    </w:p>
    <w:p w:rsidR="00E96C4C" w:rsidRPr="00BB1CFF" w:rsidRDefault="002A67B4" w:rsidP="00E96C4C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E96C4C" w:rsidRPr="00BB1CFF" w:rsidRDefault="00E96C4C" w:rsidP="00B531DB">
      <w:pPr>
        <w:pStyle w:val="6"/>
      </w:pPr>
      <w:r w:rsidRPr="00BB1CFF">
        <w:t>public static ARAvailability checkAvailability (Context applicationContext)</w:t>
      </w:r>
    </w:p>
    <w:p w:rsidR="00E96C4C" w:rsidRPr="00BB1CFF" w:rsidRDefault="006C52E8" w:rsidP="004E54FC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4E54FC" w:rsidRPr="004E54FC">
        <w:t xml:space="preserve"> </w:t>
      </w:r>
      <w:r w:rsidR="004E54FC" w:rsidRPr="004E54FC">
        <w:rPr>
          <w:color w:val="000000" w:themeColor="text1"/>
        </w:rPr>
        <w:t>Check if the device supports the currently set engine (set by the AREnginesSelector.setAREngine</w:t>
      </w:r>
      <w:r w:rsidR="00E33E2D">
        <w:rPr>
          <w:rFonts w:hint="eastAsia"/>
          <w:color w:val="000000" w:themeColor="text1"/>
        </w:rPr>
        <w:t>()</w:t>
      </w:r>
      <w:r w:rsidR="004E54FC" w:rsidRPr="004E54FC">
        <w:rPr>
          <w:color w:val="000000" w:themeColor="text1"/>
        </w:rPr>
        <w:t xml:space="preserve"> method)</w:t>
      </w:r>
      <w:r w:rsidR="00C84254">
        <w:rPr>
          <w:rFonts w:hint="eastAsia"/>
          <w:color w:val="000000" w:themeColor="text1"/>
        </w:rPr>
        <w:t>.</w:t>
      </w:r>
    </w:p>
    <w:p w:rsidR="00E96C4C" w:rsidRPr="00BB1CFF" w:rsidRDefault="00E96C4C" w:rsidP="00B531DB">
      <w:pPr>
        <w:pStyle w:val="6"/>
      </w:pPr>
      <w:r w:rsidRPr="00BB1CFF">
        <w:t>public static ARInstallStatus requestInstall (Activity applicationActivity</w:t>
      </w:r>
      <w:r w:rsidR="003C396E">
        <w:t>,</w:t>
      </w:r>
      <w:r w:rsidRPr="00BB1CFF">
        <w:t xml:space="preserve"> boolean userRequestedInstall)</w:t>
      </w:r>
    </w:p>
    <w:p w:rsidR="00E96C4C" w:rsidRPr="00BB1CFF" w:rsidRDefault="006C52E8" w:rsidP="00163BAF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Illustration</w:t>
      </w:r>
      <w:r w:rsidR="00F933DE">
        <w:rPr>
          <w:rFonts w:hint="eastAsia"/>
          <w:color w:val="000000" w:themeColor="text1"/>
        </w:rPr>
        <w:t>:</w:t>
      </w:r>
      <w:r w:rsidR="00163BAF" w:rsidRPr="00163BAF">
        <w:t xml:space="preserve"> </w:t>
      </w:r>
      <w:r w:rsidR="00163BAF" w:rsidRPr="00163BAF">
        <w:rPr>
          <w:color w:val="000000" w:themeColor="text1"/>
        </w:rPr>
        <w:t xml:space="preserve">Initialize the installation function if you need to install </w:t>
      </w:r>
      <w:r w:rsidR="00163BAF">
        <w:rPr>
          <w:color w:val="000000" w:themeColor="text1"/>
        </w:rPr>
        <w:t>the server</w:t>
      </w:r>
      <w:r w:rsidR="00163BAF" w:rsidRPr="00163BAF">
        <w:rPr>
          <w:color w:val="000000" w:themeColor="text1"/>
        </w:rPr>
        <w:t>. This method is called when userRequestedInstall is true</w:t>
      </w:r>
      <w:r w:rsidR="00163BAF">
        <w:rPr>
          <w:color w:val="000000" w:themeColor="text1"/>
        </w:rPr>
        <w:t>.</w:t>
      </w:r>
    </w:p>
    <w:p w:rsidR="00E96C4C" w:rsidRPr="006052E1" w:rsidRDefault="00E96C4C" w:rsidP="00E96C4C">
      <w:pPr>
        <w:pStyle w:val="4"/>
        <w:numPr>
          <w:ilvl w:val="3"/>
          <w:numId w:val="13"/>
        </w:numPr>
        <w:rPr>
          <w:color w:val="000000" w:themeColor="text1"/>
        </w:rPr>
      </w:pPr>
      <w:bookmarkStart w:id="28" w:name="_Toc517212875"/>
      <w:bookmarkStart w:id="29" w:name="_Toc519198936"/>
      <w:bookmarkStart w:id="30" w:name="_Toc530494035"/>
      <w:r w:rsidRPr="006052E1">
        <w:rPr>
          <w:color w:val="000000" w:themeColor="text1"/>
        </w:rPr>
        <w:t>AREnginesSelector</w:t>
      </w:r>
      <w:bookmarkEnd w:id="28"/>
      <w:bookmarkEnd w:id="29"/>
      <w:bookmarkEnd w:id="30"/>
    </w:p>
    <w:p w:rsidR="00E96C4C" w:rsidRPr="006052E1" w:rsidRDefault="00CE4725" w:rsidP="00706F9E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Description</w:t>
      </w:r>
      <w:r w:rsidR="00F933DE">
        <w:rPr>
          <w:rFonts w:hint="eastAsia"/>
          <w:color w:val="000000" w:themeColor="text1"/>
        </w:rPr>
        <w:t>:</w:t>
      </w:r>
      <w:r w:rsidR="00706F9E" w:rsidRPr="00706F9E">
        <w:rPr>
          <w:color w:val="000000" w:themeColor="text1"/>
        </w:rPr>
        <w:t xml:space="preserve">Used to query </w:t>
      </w:r>
      <w:r w:rsidR="00706F9E">
        <w:rPr>
          <w:color w:val="000000" w:themeColor="text1"/>
        </w:rPr>
        <w:t xml:space="preserve">and set </w:t>
      </w:r>
      <w:r w:rsidR="00706F9E" w:rsidRPr="00706F9E">
        <w:rPr>
          <w:color w:val="000000" w:themeColor="text1"/>
        </w:rPr>
        <w:t xml:space="preserve">the engine supported by this </w:t>
      </w:r>
      <w:r w:rsidR="00706F9E" w:rsidRPr="004E54FC">
        <w:rPr>
          <w:color w:val="000000" w:themeColor="text1"/>
        </w:rPr>
        <w:t>device</w:t>
      </w:r>
      <w:r w:rsidR="008737E3">
        <w:rPr>
          <w:color w:val="000000" w:themeColor="text1"/>
        </w:rPr>
        <w:t>.</w:t>
      </w:r>
    </w:p>
    <w:p w:rsidR="00E96C4C" w:rsidRPr="006052E1" w:rsidRDefault="002A67B4" w:rsidP="00E96C4C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E96C4C" w:rsidRPr="00A94E2D" w:rsidRDefault="00E96C4C" w:rsidP="00B531DB">
      <w:pPr>
        <w:pStyle w:val="6"/>
      </w:pPr>
      <w:r w:rsidRPr="00A94E2D">
        <w:t>public static AREnginesAvaliblity checkAllAvailableEngines(Context context)</w:t>
      </w:r>
    </w:p>
    <w:p w:rsidR="00E96C4C" w:rsidRDefault="006C52E8" w:rsidP="004D6CEF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4D6CEF" w:rsidRPr="004D6CEF">
        <w:t xml:space="preserve"> Get the type of engine supported by this terminal</w:t>
      </w:r>
      <w:r w:rsidR="004D6CEF"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3896"/>
        <w:gridCol w:w="3985"/>
      </w:tblGrid>
      <w:tr w:rsidR="00E96C4C" w:rsidRPr="006052E1" w:rsidTr="002A74D0">
        <w:tc>
          <w:tcPr>
            <w:tcW w:w="2116" w:type="dxa"/>
          </w:tcPr>
          <w:p w:rsidR="00E96C4C" w:rsidRPr="00DC499C" w:rsidRDefault="00E96C4C" w:rsidP="002A74D0">
            <w:pPr>
              <w:rPr>
                <w:b/>
              </w:rPr>
            </w:pPr>
            <w:r w:rsidRPr="00DC499C">
              <w:rPr>
                <w:b/>
              </w:rPr>
              <w:t xml:space="preserve">AREnginesAvaliblity </w:t>
            </w:r>
          </w:p>
        </w:tc>
        <w:tc>
          <w:tcPr>
            <w:tcW w:w="5765" w:type="dxa"/>
          </w:tcPr>
          <w:p w:rsidR="00E96C4C" w:rsidRPr="00DC499C" w:rsidRDefault="00EE2939" w:rsidP="002A74D0">
            <w:pPr>
              <w:rPr>
                <w:b/>
              </w:rPr>
            </w:pPr>
            <w:r w:rsidRPr="00DC499C">
              <w:rPr>
                <w:b/>
              </w:rPr>
              <w:t>AR engine capability</w:t>
            </w:r>
          </w:p>
        </w:tc>
      </w:tr>
      <w:tr w:rsidR="00E96C4C" w:rsidRPr="006052E1" w:rsidTr="002A74D0">
        <w:tc>
          <w:tcPr>
            <w:tcW w:w="2116" w:type="dxa"/>
          </w:tcPr>
          <w:p w:rsidR="00E96C4C" w:rsidRPr="006052E1" w:rsidRDefault="00E96C4C" w:rsidP="002A74D0">
            <w:r w:rsidRPr="00A96C08">
              <w:t>HWAR_NONE_ENGINES_SUPPORTED</w:t>
            </w:r>
            <w:r>
              <w:t>=0</w:t>
            </w:r>
          </w:p>
        </w:tc>
        <w:tc>
          <w:tcPr>
            <w:tcW w:w="5765" w:type="dxa"/>
          </w:tcPr>
          <w:p w:rsidR="00E96C4C" w:rsidRPr="006052E1" w:rsidRDefault="00AF6D29" w:rsidP="002A74D0">
            <w:r w:rsidRPr="00AF6D29">
              <w:t>The device does not support any engine</w:t>
            </w:r>
            <w:r w:rsidR="002C6984" w:rsidRPr="002C6984">
              <w:t>.</w:t>
            </w:r>
          </w:p>
        </w:tc>
      </w:tr>
      <w:tr w:rsidR="00E96C4C" w:rsidRPr="006052E1" w:rsidTr="002A74D0">
        <w:tc>
          <w:tcPr>
            <w:tcW w:w="2116" w:type="dxa"/>
          </w:tcPr>
          <w:p w:rsidR="00E96C4C" w:rsidRPr="006052E1" w:rsidRDefault="00E96C4C" w:rsidP="002A74D0">
            <w:r w:rsidRPr="00A96C08">
              <w:t>HWAR_ENGINE_SUPPORTED</w:t>
            </w:r>
            <w:r>
              <w:t>=1</w:t>
            </w:r>
          </w:p>
        </w:tc>
        <w:tc>
          <w:tcPr>
            <w:tcW w:w="5765" w:type="dxa"/>
          </w:tcPr>
          <w:p w:rsidR="00E96C4C" w:rsidRPr="006052E1" w:rsidRDefault="002C6984" w:rsidP="002A74D0">
            <w:r w:rsidRPr="002C6984">
              <w:t>Only Huawei AREngine is supported.</w:t>
            </w:r>
          </w:p>
        </w:tc>
      </w:tr>
      <w:tr w:rsidR="00E96C4C" w:rsidRPr="006052E1" w:rsidTr="002A74D0">
        <w:tc>
          <w:tcPr>
            <w:tcW w:w="2116" w:type="dxa"/>
          </w:tcPr>
          <w:p w:rsidR="00E96C4C" w:rsidRPr="006052E1" w:rsidRDefault="00E96C4C" w:rsidP="002A74D0">
            <w:r w:rsidRPr="00A96C08">
              <w:t>GOOGLE_ARCORE_SUPPORTED</w:t>
            </w:r>
            <w:r>
              <w:t>=2</w:t>
            </w:r>
          </w:p>
        </w:tc>
        <w:tc>
          <w:tcPr>
            <w:tcW w:w="5765" w:type="dxa"/>
          </w:tcPr>
          <w:p w:rsidR="00E96C4C" w:rsidRPr="006052E1" w:rsidRDefault="005E4179" w:rsidP="005E4179">
            <w:r w:rsidRPr="005E4179">
              <w:t xml:space="preserve">Only </w:t>
            </w:r>
            <w:r>
              <w:t>Google</w:t>
            </w:r>
            <w:r w:rsidRPr="00A96C08">
              <w:t xml:space="preserve"> ARC</w:t>
            </w:r>
            <w:r>
              <w:t>ore</w:t>
            </w:r>
            <w:r w:rsidRPr="005E4179">
              <w:t xml:space="preserve"> is supported. </w:t>
            </w:r>
          </w:p>
        </w:tc>
      </w:tr>
      <w:tr w:rsidR="00E96C4C" w:rsidRPr="006052E1" w:rsidTr="002A74D0">
        <w:tc>
          <w:tcPr>
            <w:tcW w:w="2116" w:type="dxa"/>
          </w:tcPr>
          <w:p w:rsidR="00E96C4C" w:rsidRPr="006052E1" w:rsidRDefault="00E96C4C" w:rsidP="002A74D0">
            <w:r w:rsidRPr="00A96C08">
              <w:t>HWAR_BOTH_ENGINES_SUPPORTED</w:t>
            </w:r>
            <w:r>
              <w:t>=3</w:t>
            </w:r>
          </w:p>
        </w:tc>
        <w:tc>
          <w:tcPr>
            <w:tcW w:w="5765" w:type="dxa"/>
          </w:tcPr>
          <w:p w:rsidR="00E96C4C" w:rsidRPr="006052E1" w:rsidRDefault="00106ED7" w:rsidP="00106ED7">
            <w:r w:rsidRPr="00106ED7">
              <w:t xml:space="preserve">Support both Huawei AREngine and </w:t>
            </w:r>
            <w:r>
              <w:t>G</w:t>
            </w:r>
            <w:r w:rsidRPr="00106ED7">
              <w:t>oogle ARCore</w:t>
            </w:r>
          </w:p>
        </w:tc>
      </w:tr>
    </w:tbl>
    <w:p w:rsidR="00E96C4C" w:rsidRPr="00A94E2D" w:rsidRDefault="00E96C4C" w:rsidP="00B531DB">
      <w:pPr>
        <w:pStyle w:val="6"/>
      </w:pPr>
      <w:r w:rsidRPr="00A94E2D">
        <w:t>public static AREnginesType setAREngine(AREnginesType enginestype)</w:t>
      </w:r>
    </w:p>
    <w:p w:rsidR="00E96C4C" w:rsidRDefault="006C52E8" w:rsidP="00B52C41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B52C41" w:rsidRPr="00B52C41">
        <w:t xml:space="preserve"> Specify the engine to call</w:t>
      </w:r>
      <w:r w:rsidR="003C396E">
        <w:rPr>
          <w:rFonts w:hint="eastAsia"/>
        </w:rPr>
        <w:t>.</w:t>
      </w:r>
    </w:p>
    <w:tbl>
      <w:tblPr>
        <w:tblStyle w:val="affc"/>
        <w:tblW w:w="0" w:type="auto"/>
        <w:tblInd w:w="1129" w:type="dxa"/>
        <w:tblLook w:val="04A0" w:firstRow="1" w:lastRow="0" w:firstColumn="1" w:lastColumn="0" w:noHBand="0" w:noVBand="1"/>
      </w:tblPr>
      <w:tblGrid>
        <w:gridCol w:w="4111"/>
        <w:gridCol w:w="3770"/>
      </w:tblGrid>
      <w:tr w:rsidR="00E96C4C" w:rsidRPr="006052E1" w:rsidTr="002A74D0">
        <w:tc>
          <w:tcPr>
            <w:tcW w:w="4111" w:type="dxa"/>
          </w:tcPr>
          <w:p w:rsidR="00E96C4C" w:rsidRPr="00DC499C" w:rsidRDefault="00E96C4C" w:rsidP="002A74D0">
            <w:pPr>
              <w:rPr>
                <w:b/>
              </w:rPr>
            </w:pPr>
            <w:r w:rsidRPr="00DC499C">
              <w:rPr>
                <w:b/>
              </w:rPr>
              <w:t>AREnginesType</w:t>
            </w:r>
          </w:p>
        </w:tc>
        <w:tc>
          <w:tcPr>
            <w:tcW w:w="3770" w:type="dxa"/>
          </w:tcPr>
          <w:p w:rsidR="00E96C4C" w:rsidRPr="00DC499C" w:rsidRDefault="0001443B" w:rsidP="002A74D0">
            <w:pPr>
              <w:rPr>
                <w:b/>
              </w:rPr>
            </w:pPr>
            <w:r w:rsidRPr="00DC499C">
              <w:rPr>
                <w:b/>
              </w:rPr>
              <w:t>AR engine type</w:t>
            </w:r>
          </w:p>
        </w:tc>
      </w:tr>
      <w:tr w:rsidR="00E96C4C" w:rsidRPr="006052E1" w:rsidTr="002A74D0">
        <w:tc>
          <w:tcPr>
            <w:tcW w:w="4111" w:type="dxa"/>
          </w:tcPr>
          <w:p w:rsidR="00E96C4C" w:rsidRPr="006052E1" w:rsidRDefault="00E96C4C" w:rsidP="002A74D0">
            <w:r w:rsidRPr="00C13225">
              <w:t>HWAR_NONE</w:t>
            </w:r>
            <w:r>
              <w:t>=0</w:t>
            </w:r>
          </w:p>
        </w:tc>
        <w:tc>
          <w:tcPr>
            <w:tcW w:w="3770" w:type="dxa"/>
          </w:tcPr>
          <w:p w:rsidR="00E96C4C" w:rsidRPr="006052E1" w:rsidRDefault="003527DC" w:rsidP="002B2E8B">
            <w:r>
              <w:t>NO</w:t>
            </w:r>
            <w:r w:rsidR="00F4306E">
              <w:rPr>
                <w:rFonts w:hint="eastAsia"/>
              </w:rPr>
              <w:t xml:space="preserve"> </w:t>
            </w:r>
            <w:r w:rsidR="00F4306E" w:rsidRPr="00EE2939">
              <w:t>engine</w:t>
            </w:r>
            <w:r w:rsidR="00F4306E" w:rsidRPr="002C6984">
              <w:t xml:space="preserve"> is supported</w:t>
            </w:r>
          </w:p>
        </w:tc>
      </w:tr>
      <w:tr w:rsidR="00E96C4C" w:rsidRPr="006052E1" w:rsidTr="002A74D0">
        <w:tc>
          <w:tcPr>
            <w:tcW w:w="4111" w:type="dxa"/>
          </w:tcPr>
          <w:p w:rsidR="00E96C4C" w:rsidRPr="006052E1" w:rsidRDefault="00E96C4C" w:rsidP="002A74D0">
            <w:r w:rsidRPr="00C13225">
              <w:t>HWAR_ENGINE</w:t>
            </w:r>
            <w:r>
              <w:t>=1</w:t>
            </w:r>
          </w:p>
        </w:tc>
        <w:tc>
          <w:tcPr>
            <w:tcW w:w="3770" w:type="dxa"/>
          </w:tcPr>
          <w:p w:rsidR="00E96C4C" w:rsidRPr="006052E1" w:rsidRDefault="00361050" w:rsidP="00C539FF">
            <w:r w:rsidRPr="002C6984">
              <w:t xml:space="preserve">Huawei </w:t>
            </w:r>
            <w:r w:rsidR="00E96C4C">
              <w:rPr>
                <w:rFonts w:hint="eastAsia"/>
              </w:rPr>
              <w:t>A</w:t>
            </w:r>
            <w:r w:rsidR="00E96C4C">
              <w:t>R</w:t>
            </w:r>
            <w:r w:rsidR="00E96C4C" w:rsidRPr="00E1525C">
              <w:t>Engine</w:t>
            </w:r>
          </w:p>
        </w:tc>
      </w:tr>
      <w:tr w:rsidR="00E96C4C" w:rsidRPr="006052E1" w:rsidTr="002A74D0">
        <w:tc>
          <w:tcPr>
            <w:tcW w:w="4111" w:type="dxa"/>
          </w:tcPr>
          <w:p w:rsidR="00E96C4C" w:rsidRPr="006052E1" w:rsidRDefault="00E96C4C" w:rsidP="002A74D0">
            <w:r w:rsidRPr="00C13225">
              <w:t>GOOGLE_ARCORE</w:t>
            </w:r>
            <w:r>
              <w:t>=2</w:t>
            </w:r>
          </w:p>
        </w:tc>
        <w:tc>
          <w:tcPr>
            <w:tcW w:w="3770" w:type="dxa"/>
          </w:tcPr>
          <w:p w:rsidR="00E96C4C" w:rsidRPr="006052E1" w:rsidRDefault="00AF3AF0" w:rsidP="00C539FF">
            <w:r>
              <w:t>G</w:t>
            </w:r>
            <w:r w:rsidR="00E96C4C">
              <w:t>oogle</w:t>
            </w:r>
            <w:r w:rsidR="00E96C4C" w:rsidRPr="00A96C08">
              <w:t xml:space="preserve"> ARC</w:t>
            </w:r>
            <w:r w:rsidR="00E96C4C">
              <w:t>ore</w:t>
            </w:r>
          </w:p>
        </w:tc>
      </w:tr>
    </w:tbl>
    <w:p w:rsidR="00E96C4C" w:rsidRPr="00A94E2D" w:rsidRDefault="00E96C4C" w:rsidP="00B531DB">
      <w:pPr>
        <w:pStyle w:val="6"/>
      </w:pPr>
      <w:r w:rsidRPr="00A94E2D">
        <w:t>public static AREnginesType getCreatedEngine()</w:t>
      </w:r>
    </w:p>
    <w:p w:rsidR="00E96C4C" w:rsidRDefault="006C52E8" w:rsidP="001C2E84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1C2E84" w:rsidRPr="001C2E84">
        <w:t xml:space="preserve"> Get the type of engine currently in use</w:t>
      </w:r>
      <w:r w:rsidR="00357AFD">
        <w:t>.</w:t>
      </w:r>
    </w:p>
    <w:p w:rsidR="00C45343" w:rsidRDefault="00C45343" w:rsidP="00C45343">
      <w:pPr>
        <w:pStyle w:val="4"/>
      </w:pPr>
      <w:bookmarkStart w:id="31" w:name="_Toc530494036"/>
      <w:bookmarkEnd w:id="24"/>
      <w:r>
        <w:t>AR</w:t>
      </w:r>
      <w:r>
        <w:rPr>
          <w:rFonts w:hint="eastAsia"/>
        </w:rPr>
        <w:t>Frame</w:t>
      </w:r>
      <w:bookmarkEnd w:id="31"/>
    </w:p>
    <w:p w:rsidR="00C45343" w:rsidRDefault="00C45343" w:rsidP="00C45343">
      <w:pPr>
        <w:pStyle w:val="5"/>
      </w:pPr>
      <w:r>
        <w:rPr>
          <w:rFonts w:hint="eastAsia"/>
        </w:rPr>
        <w:t>Description</w:t>
      </w:r>
      <w:r w:rsidR="00F933DE">
        <w:t>:</w:t>
      </w:r>
      <w:r>
        <w:t xml:space="preserve"> This class is a s</w:t>
      </w:r>
      <w:r w:rsidRPr="00E175F2">
        <w:t>nap</w:t>
      </w:r>
      <w:r>
        <w:t>shot of the HUAWEI AR Engine system</w:t>
      </w:r>
      <w:r w:rsidR="003C396E">
        <w:t>,</w:t>
      </w:r>
      <w:r>
        <w:t xml:space="preserve"> should only be  constructed by </w:t>
      </w:r>
      <w:r w:rsidRPr="00E175F2">
        <w:rPr>
          <w:i/>
        </w:rPr>
        <w:t>ARSession.update()</w:t>
      </w:r>
      <w:r>
        <w:rPr>
          <w:i/>
        </w:rPr>
        <w:t>.</w:t>
      </w:r>
    </w:p>
    <w:p w:rsidR="00C45343" w:rsidRDefault="00C45343" w:rsidP="00C45343">
      <w:pPr>
        <w:pStyle w:val="5"/>
      </w:pPr>
      <w:r>
        <w:rPr>
          <w:rFonts w:hint="eastAsia"/>
        </w:rPr>
        <w:t>Methods</w:t>
      </w:r>
      <w:r w:rsidR="00F933DE">
        <w:t>:</w:t>
      </w:r>
      <w:r>
        <w:t xml:space="preserve"> </w:t>
      </w:r>
    </w:p>
    <w:p w:rsidR="00C45343" w:rsidRDefault="00C45343" w:rsidP="00B531DB">
      <w:pPr>
        <w:pStyle w:val="6"/>
      </w:pPr>
      <w:r w:rsidRPr="00902F59">
        <w:t xml:space="preserve">public </w:t>
      </w:r>
      <w:r>
        <w:t>AR</w:t>
      </w:r>
      <w:r w:rsidRPr="00902F59">
        <w:t>LightEstimate getLightEstimate()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7E1F9F">
        <w:t>Returns the current ambient light estimate</w:t>
      </w:r>
      <w:r>
        <w:t>. If lighting estimation is not enabled in the configuration</w:t>
      </w:r>
      <w:r w:rsidR="003C396E">
        <w:t>,</w:t>
      </w:r>
      <w:r>
        <w:t xml:space="preserve"> the returned LightingEstimate will always returns false from </w:t>
      </w:r>
      <w:r w:rsidRPr="00DE6EDE">
        <w:rPr>
          <w:i/>
        </w:rPr>
        <w:t>isValid()</w:t>
      </w:r>
      <w:r>
        <w:rPr>
          <w:rFonts w:hint="eastAsia"/>
        </w:rPr>
        <w:t>.</w:t>
      </w:r>
    </w:p>
    <w:p w:rsidR="00C45343" w:rsidRDefault="00C45343" w:rsidP="00B531DB">
      <w:pPr>
        <w:pStyle w:val="6"/>
      </w:pPr>
      <w:r w:rsidRPr="00902F59">
        <w:t xml:space="preserve">public </w:t>
      </w:r>
      <w:r>
        <w:t>AR</w:t>
      </w:r>
      <w:r w:rsidRPr="00902F59">
        <w:t>PointCloud getPointCloud()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Returns the point cloud in current camera images.</w:t>
      </w:r>
    </w:p>
    <w:p w:rsidR="00C45343" w:rsidRDefault="00C45343" w:rsidP="00B531DB">
      <w:pPr>
        <w:pStyle w:val="6"/>
      </w:pPr>
      <w:r w:rsidRPr="00396B74">
        <w:t xml:space="preserve">public </w:t>
      </w:r>
      <w:r>
        <w:t>AR</w:t>
      </w:r>
      <w:r w:rsidRPr="00396B74">
        <w:t>Pose getPointCloudPose()</w:t>
      </w:r>
    </w:p>
    <w:p w:rsidR="00C45343" w:rsidRDefault="00C45343" w:rsidP="00C45343">
      <w:pPr>
        <w:pStyle w:val="7"/>
      </w:pPr>
      <w:r>
        <w:rPr>
          <w:rFonts w:hint="eastAsia"/>
        </w:rPr>
        <w:t>Illustration</w:t>
      </w:r>
      <w:r w:rsidR="00F933DE">
        <w:t>:</w:t>
      </w:r>
      <w:r>
        <w:t xml:space="preserve"> Returns the pose of the point cloud. Due to the pose of  each point in the cloud is in the world </w:t>
      </w:r>
      <w:r w:rsidRPr="00D4604F">
        <w:t>coordinate</w:t>
      </w:r>
      <w:r>
        <w:t xml:space="preserve"> space</w:t>
      </w:r>
      <w:r w:rsidR="003C396E">
        <w:t>,</w:t>
      </w:r>
      <w:r>
        <w:t xml:space="preserve"> this method always return ARPose.IDENTITY.</w:t>
      </w:r>
    </w:p>
    <w:p w:rsidR="00C45343" w:rsidRDefault="00C45343" w:rsidP="00B531DB">
      <w:pPr>
        <w:pStyle w:val="6"/>
      </w:pPr>
      <w:r w:rsidRPr="00396B74">
        <w:t xml:space="preserve">public </w:t>
      </w:r>
      <w:r>
        <w:t>AR</w:t>
      </w:r>
      <w:r w:rsidRPr="00396B74">
        <w:t>Pose getPose()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CD2FEC">
        <w:t xml:space="preserve">Returns the </w:t>
      </w:r>
      <w:r>
        <w:t>ARP</w:t>
      </w:r>
      <w:r w:rsidRPr="00CD2FEC">
        <w:t xml:space="preserve">ose of the user's device in the world coordinate frame at the time of capture of the current camera texture. The position and orientation of the </w:t>
      </w:r>
      <w:r w:rsidRPr="00CD2FEC">
        <w:lastRenderedPageBreak/>
        <w:t>pose follow the device's physical camera and uses OpenGL camera conventions (+X right</w:t>
      </w:r>
      <w:r w:rsidR="003C396E">
        <w:t>,</w:t>
      </w:r>
      <w:r w:rsidRPr="00CD2FEC">
        <w:t xml:space="preserve"> +Y up</w:t>
      </w:r>
      <w:r w:rsidR="003C396E">
        <w:t>,</w:t>
      </w:r>
      <w:r w:rsidRPr="00CD2FEC">
        <w:t xml:space="preserve"> -Z in the direction the camera is looking).</w:t>
      </w:r>
    </w:p>
    <w:p w:rsidR="00C45343" w:rsidRDefault="00C45343" w:rsidP="00B531DB">
      <w:pPr>
        <w:pStyle w:val="6"/>
      </w:pPr>
      <w:r w:rsidRPr="00396B74">
        <w:t>public long getTimestampNs()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CD2FEC">
        <w:t>Returns the timestamp in nanoseconds when this image was captured.</w:t>
      </w:r>
    </w:p>
    <w:p w:rsidR="00C45343" w:rsidRDefault="00C45343" w:rsidP="00B531DB">
      <w:pPr>
        <w:pStyle w:val="6"/>
      </w:pPr>
      <w:r w:rsidRPr="00396B74">
        <w:t xml:space="preserve">public </w:t>
      </w:r>
      <w:r>
        <w:t>AR</w:t>
      </w:r>
      <w:r w:rsidRPr="00396B74">
        <w:t>Trackable.TrackingState getTrackingState()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4A7F38">
        <w:t xml:space="preserve">Gets the current state of the </w:t>
      </w:r>
      <w:r>
        <w:t>ARP</w:t>
      </w:r>
      <w:r w:rsidRPr="004A7F38">
        <w:t xml:space="preserve">ose of this </w:t>
      </w:r>
      <w:r>
        <w:t>frame</w:t>
      </w:r>
      <w:r w:rsidRPr="004A7F38">
        <w:t xml:space="preserve">. If this state is anything </w:t>
      </w:r>
      <w:r>
        <w:t xml:space="preserve">but </w:t>
      </w:r>
      <w:r w:rsidRPr="004A7F38">
        <w:t>TRACKING</w:t>
      </w:r>
      <w:r w:rsidR="003C396E">
        <w:t>,</w:t>
      </w:r>
      <w:r w:rsidRPr="004A7F38">
        <w:t xml:space="preserve"> the </w:t>
      </w:r>
      <w:r>
        <w:t>ARPose</w:t>
      </w:r>
      <w:r w:rsidRPr="004A7F38">
        <w:t xml:space="preserve"> should not be considered useful.</w:t>
      </w:r>
    </w:p>
    <w:p w:rsidR="00C45343" w:rsidRDefault="00C45343" w:rsidP="00B531DB">
      <w:pPr>
        <w:pStyle w:val="6"/>
      </w:pPr>
      <w:r w:rsidRPr="00396B74">
        <w:t>public Collection&lt;</w:t>
      </w:r>
      <w:r>
        <w:t>AR</w:t>
      </w:r>
      <w:r w:rsidRPr="00396B74">
        <w:t>Anchor&gt; getUpdatedAnchors()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167831">
        <w:t xml:space="preserve">Returns the </w:t>
      </w:r>
      <w:r>
        <w:t>ARA</w:t>
      </w:r>
      <w:r w:rsidRPr="00167831">
        <w:t xml:space="preserve">nchors that were changed by the </w:t>
      </w:r>
      <w:r w:rsidRPr="00167831">
        <w:rPr>
          <w:i/>
        </w:rPr>
        <w:t>update()</w:t>
      </w:r>
      <w:r w:rsidRPr="00167831">
        <w:t xml:space="preserve"> that returned this </w:t>
      </w:r>
      <w:r>
        <w:t>AR</w:t>
      </w:r>
      <w:r w:rsidRPr="00167831">
        <w:t>Frame.</w:t>
      </w:r>
    </w:p>
    <w:p w:rsidR="00C45343" w:rsidRDefault="00C45343" w:rsidP="00B531DB">
      <w:pPr>
        <w:pStyle w:val="6"/>
      </w:pPr>
      <w:r w:rsidRPr="00396B74">
        <w:t>public Collection&lt;</w:t>
      </w:r>
      <w:r>
        <w:t>AR</w:t>
      </w:r>
      <w:r w:rsidRPr="00396B74">
        <w:t>Plane&gt; getUpdatedPlanes()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167831">
        <w:t>Returns the AR</w:t>
      </w:r>
      <w:r>
        <w:t>Plane</w:t>
      </w:r>
      <w:r w:rsidRPr="00167831">
        <w:t>s that were changed by the update() that returned this ARFrame.</w:t>
      </w:r>
    </w:p>
    <w:p w:rsidR="00C45343" w:rsidRDefault="00C45343" w:rsidP="00B531DB">
      <w:pPr>
        <w:pStyle w:val="6"/>
      </w:pPr>
      <w:r w:rsidRPr="00396B74">
        <w:t>public void getViewMatrix(float[] viewMatrix</w:t>
      </w:r>
      <w:r w:rsidR="003C396E">
        <w:t>,</w:t>
      </w:r>
      <w:r w:rsidRPr="00396B74">
        <w:t xml:space="preserve"> int offset)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647D43">
        <w:t>Returns the view matrix for this frame. This is equivalent to</w:t>
      </w:r>
      <w:r w:rsidR="00F933DE">
        <w:t>:</w:t>
      </w:r>
      <w:r>
        <w:t xml:space="preserve"> </w:t>
      </w:r>
      <w:r w:rsidRPr="00647D43">
        <w:rPr>
          <w:i/>
        </w:rPr>
        <w:t>getPose().inverse().asMatrix()</w:t>
      </w:r>
      <w:r>
        <w:t>.</w:t>
      </w:r>
    </w:p>
    <w:p w:rsidR="00C45343" w:rsidRDefault="00C45343" w:rsidP="00B531DB">
      <w:pPr>
        <w:pStyle w:val="6"/>
      </w:pPr>
      <w:r w:rsidRPr="00396B74">
        <w:t>public List&lt;</w:t>
      </w:r>
      <w:r>
        <w:t>AR</w:t>
      </w:r>
      <w:r w:rsidRPr="00396B74">
        <w:t>HitResult&gt; hitTest(float xPx</w:t>
      </w:r>
      <w:r w:rsidR="003C396E">
        <w:t>,</w:t>
      </w:r>
      <w:r w:rsidRPr="00396B74">
        <w:t xml:space="preserve"> float yPx)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C44209">
        <w:t>Performs a ray cast from the user's device in the direction of the given location in the camera view. Intersections with detected scene geometry are returned</w:t>
      </w:r>
      <w:r w:rsidR="003C396E">
        <w:t>,</w:t>
      </w:r>
      <w:r w:rsidRPr="00C44209">
        <w:t xml:space="preserve"> sorted by distance from the device</w:t>
      </w:r>
      <w:r w:rsidR="003C396E">
        <w:t>;</w:t>
      </w:r>
      <w:r w:rsidRPr="00C44209">
        <w:t xml:space="preserve"> the nearest intersection is returned first.</w:t>
      </w:r>
      <w:r>
        <w:rPr>
          <w:rFonts w:hint="eastAsia"/>
        </w:rPr>
        <w:t xml:space="preserve"> </w:t>
      </w:r>
      <w:r w:rsidRPr="00C44209">
        <w:rPr>
          <w:i/>
        </w:rPr>
        <w:t>xPX</w:t>
      </w:r>
      <w:r>
        <w:t xml:space="preserve"> is the x coordinate in pixels</w:t>
      </w:r>
      <w:r w:rsidR="003C396E">
        <w:t>,</w:t>
      </w:r>
      <w:r>
        <w:t xml:space="preserve"> and </w:t>
      </w:r>
      <w:r w:rsidRPr="00C44209">
        <w:rPr>
          <w:i/>
        </w:rPr>
        <w:t>yPX</w:t>
      </w:r>
      <w:r>
        <w:t xml:space="preserve"> is the y coordinate in pixels.</w:t>
      </w:r>
    </w:p>
    <w:p w:rsidR="00C45343" w:rsidRDefault="00C45343" w:rsidP="00B531DB">
      <w:pPr>
        <w:pStyle w:val="6"/>
      </w:pPr>
      <w:r w:rsidRPr="00396B74">
        <w:t>public List&lt;</w:t>
      </w:r>
      <w:r>
        <w:t>AR</w:t>
      </w:r>
      <w:r w:rsidRPr="00396B74">
        <w:t>HitResult&gt; hitTest(MotionEvent motionEvent)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Similar to </w:t>
      </w:r>
      <w:r w:rsidRPr="006C3F90">
        <w:rPr>
          <w:i/>
        </w:rPr>
        <w:t>hitTest(float</w:t>
      </w:r>
      <w:r w:rsidR="003C396E">
        <w:rPr>
          <w:i/>
        </w:rPr>
        <w:t>,</w:t>
      </w:r>
      <w:r w:rsidRPr="006C3F90">
        <w:rPr>
          <w:i/>
        </w:rPr>
        <w:t>float)</w:t>
      </w:r>
      <w:r w:rsidR="003C396E">
        <w:rPr>
          <w:i/>
        </w:rPr>
        <w:t>,</w:t>
      </w:r>
      <w:r>
        <w:rPr>
          <w:i/>
        </w:rPr>
        <w:t xml:space="preserve"> </w:t>
      </w:r>
      <w:r>
        <w:t xml:space="preserve">but will take values from Android MotionEvent. </w:t>
      </w:r>
      <w:r>
        <w:rPr>
          <w:rFonts w:hint="eastAsia"/>
        </w:rPr>
        <w:t xml:space="preserve">APP should </w:t>
      </w:r>
      <w:r>
        <w:t>ensure that the motionEvent is received from the same view that was used as the size for setDisplayGeometry.</w:t>
      </w:r>
    </w:p>
    <w:p w:rsidR="00C45343" w:rsidRDefault="00C45343" w:rsidP="00B531DB">
      <w:pPr>
        <w:pStyle w:val="6"/>
      </w:pPr>
      <w:r w:rsidRPr="00396B74">
        <w:t>public boolean isDisplayRotationChanged()</w:t>
      </w:r>
    </w:p>
    <w:p w:rsidR="00C45343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5107AA">
        <w:t>Checks if the display rotation or viewport geometry changed since the previous Frame. The application shoul</w:t>
      </w:r>
      <w:r>
        <w:t xml:space="preserve">d re-query </w:t>
      </w:r>
      <w:r w:rsidRPr="005107AA">
        <w:rPr>
          <w:i/>
        </w:rPr>
        <w:t>getProjectionMatrix()</w:t>
      </w:r>
      <w:r w:rsidRPr="005107AA">
        <w:t xml:space="preserve"> and </w:t>
      </w:r>
      <w:r w:rsidRPr="005107AA">
        <w:rPr>
          <w:i/>
        </w:rPr>
        <w:t>transformDisplayUvCoords()</w:t>
      </w:r>
      <w:r w:rsidRPr="005107AA">
        <w:t xml:space="preserve"> whenever this is true.</w:t>
      </w:r>
    </w:p>
    <w:p w:rsidR="00C45343" w:rsidRDefault="00C45343" w:rsidP="00B531DB">
      <w:pPr>
        <w:pStyle w:val="6"/>
      </w:pPr>
      <w:r w:rsidRPr="00396B74">
        <w:t>public void transformDisplayUvCoords(FloatBuffer uvCoords</w:t>
      </w:r>
      <w:r w:rsidR="003C396E">
        <w:t>,</w:t>
      </w:r>
      <w:r w:rsidRPr="00396B74">
        <w:t xml:space="preserve"> FloatBuffer outUvCoords)</w:t>
      </w:r>
    </w:p>
    <w:p w:rsidR="00C45343" w:rsidRPr="00FE6FE7" w:rsidRDefault="00C45343" w:rsidP="00C45343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5107AA">
        <w:t>Transform the given texture coordinates to correctly show the background image. This will account for the display rotation</w:t>
      </w:r>
      <w:r w:rsidR="003C396E">
        <w:t>,</w:t>
      </w:r>
      <w:r w:rsidRPr="005107AA">
        <w:t xml:space="preserve"> and any additional required adjustment.</w:t>
      </w:r>
      <w:r>
        <w:t xml:space="preserve"> This method should be called if </w:t>
      </w:r>
      <w:r w:rsidRPr="00397403">
        <w:rPr>
          <w:i/>
        </w:rPr>
        <w:t>isDisplayRotationChanged</w:t>
      </w:r>
      <w:r>
        <w:rPr>
          <w:i/>
        </w:rPr>
        <w:t xml:space="preserve">() </w:t>
      </w:r>
      <w:r w:rsidRPr="00397403">
        <w:t>returns true</w:t>
      </w:r>
      <w:r>
        <w:t xml:space="preserve"> or  resize the display view by </w:t>
      </w:r>
      <w:r w:rsidRPr="00FE6FE7">
        <w:rPr>
          <w:i/>
        </w:rPr>
        <w:t>ARSession.setDisplayGeometry()</w:t>
      </w:r>
      <w:r>
        <w:t>.</w:t>
      </w:r>
    </w:p>
    <w:p w:rsidR="002A74D0" w:rsidRPr="00585DAC" w:rsidRDefault="002A74D0" w:rsidP="002A74D0">
      <w:pPr>
        <w:pStyle w:val="4"/>
        <w:rPr>
          <w:color w:val="000000" w:themeColor="text1"/>
        </w:rPr>
      </w:pPr>
      <w:bookmarkStart w:id="32" w:name="_Toc519198942"/>
      <w:bookmarkStart w:id="33" w:name="_Toc530494037"/>
      <w:r w:rsidRPr="00585DAC">
        <w:rPr>
          <w:color w:val="000000" w:themeColor="text1"/>
        </w:rPr>
        <w:t>ARHand</w:t>
      </w:r>
      <w:bookmarkEnd w:id="32"/>
      <w:bookmarkEnd w:id="33"/>
    </w:p>
    <w:p w:rsidR="002A74D0" w:rsidRPr="00585DAC" w:rsidRDefault="00CE4725" w:rsidP="00585A57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Description</w:t>
      </w:r>
      <w:r w:rsidR="00F933DE">
        <w:rPr>
          <w:color w:val="000000" w:themeColor="text1"/>
        </w:rPr>
        <w:t>:</w:t>
      </w:r>
      <w:r w:rsidR="007A6CD2">
        <w:t xml:space="preserve">Return tracking results for </w:t>
      </w:r>
      <w:r w:rsidR="007A6CD2">
        <w:rPr>
          <w:color w:val="000000" w:themeColor="text1"/>
        </w:rPr>
        <w:t xml:space="preserve">hand </w:t>
      </w:r>
      <w:r w:rsidR="007A6CD2" w:rsidRPr="00BE1545">
        <w:t>tracking</w:t>
      </w:r>
      <w:r w:rsidR="003C396E">
        <w:t>,</w:t>
      </w:r>
      <w:r w:rsidR="00585A57" w:rsidRPr="00585A57">
        <w:t xml:space="preserve"> </w:t>
      </w:r>
      <w:r w:rsidR="00585A57">
        <w:rPr>
          <w:color w:val="000000" w:themeColor="text1"/>
        </w:rPr>
        <w:t>including</w:t>
      </w:r>
      <w:r w:rsidR="00585A57" w:rsidRPr="00585A57">
        <w:rPr>
          <w:color w:val="000000" w:themeColor="text1"/>
        </w:rPr>
        <w:t xml:space="preserve"> hand </w:t>
      </w:r>
      <w:r w:rsidR="00585A57" w:rsidRPr="008B0370">
        <w:rPr>
          <w:color w:val="000000" w:themeColor="text1"/>
        </w:rPr>
        <w:t>skeleton</w:t>
      </w:r>
      <w:r w:rsidR="00585A57">
        <w:rPr>
          <w:color w:val="000000" w:themeColor="text1"/>
        </w:rPr>
        <w:t xml:space="preserve"> </w:t>
      </w:r>
      <w:r w:rsidR="00585A57" w:rsidRPr="00585A57">
        <w:rPr>
          <w:color w:val="000000" w:themeColor="text1"/>
        </w:rPr>
        <w:t>data and gesture recognition results</w:t>
      </w:r>
      <w:r w:rsidR="003C396E">
        <w:rPr>
          <w:color w:val="000000" w:themeColor="text1"/>
        </w:rPr>
        <w:t>,</w:t>
      </w:r>
      <w:r w:rsidR="007237C8" w:rsidRPr="001C4AEC">
        <w:rPr>
          <w:color w:val="000000" w:themeColor="text1"/>
        </w:rPr>
        <w:t xml:space="preserve">derived </w:t>
      </w:r>
      <w:r w:rsidR="007237C8">
        <w:rPr>
          <w:color w:val="000000" w:themeColor="text1"/>
        </w:rPr>
        <w:t xml:space="preserve">from </w:t>
      </w:r>
      <w:r w:rsidR="002A74D0" w:rsidRPr="00585DAC">
        <w:rPr>
          <w:color w:val="000000" w:themeColor="text1"/>
        </w:rPr>
        <w:t>ARTrackableBase</w:t>
      </w:r>
      <w:r w:rsidR="003C396E">
        <w:rPr>
          <w:rFonts w:hint="eastAsia"/>
          <w:color w:val="000000" w:themeColor="text1"/>
        </w:rPr>
        <w:t>.</w:t>
      </w:r>
    </w:p>
    <w:p w:rsidR="002A74D0" w:rsidRDefault="002A67B4" w:rsidP="002A74D0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2A74D0" w:rsidRPr="008B0370" w:rsidRDefault="002A74D0" w:rsidP="00B531DB">
      <w:pPr>
        <w:pStyle w:val="6"/>
      </w:pPr>
      <w:r w:rsidRPr="008B0370">
        <w:t>public int[] getGestureAction()</w:t>
      </w:r>
      <w:r>
        <w:rPr>
          <w:rFonts w:hint="eastAsia"/>
        </w:rPr>
        <w:t>（</w:t>
      </w:r>
      <w:r w:rsidR="00BF3571" w:rsidRPr="00BF3571">
        <w:rPr>
          <w:color w:val="000000" w:themeColor="text1"/>
        </w:rPr>
        <w:t>Not implemented</w:t>
      </w:r>
      <w:r>
        <w:t>）</w:t>
      </w:r>
    </w:p>
    <w:p w:rsidR="002A74D0" w:rsidRPr="00585DAC" w:rsidRDefault="006C52E8" w:rsidP="00334402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334402" w:rsidRPr="00334402">
        <w:t xml:space="preserve"> </w:t>
      </w:r>
      <w:r w:rsidR="00334402" w:rsidRPr="00334402">
        <w:rPr>
          <w:color w:val="000000" w:themeColor="text1"/>
        </w:rPr>
        <w:t>Get gestures (for example</w:t>
      </w:r>
      <w:r w:rsidR="003C396E">
        <w:rPr>
          <w:color w:val="000000" w:themeColor="text1"/>
        </w:rPr>
        <w:t>,</w:t>
      </w:r>
      <w:r w:rsidR="00334402" w:rsidRPr="00334402">
        <w:rPr>
          <w:color w:val="000000" w:themeColor="text1"/>
        </w:rPr>
        <w:t xml:space="preserve"> left waving and right waving).</w:t>
      </w:r>
    </w:p>
    <w:p w:rsidR="002A74D0" w:rsidRPr="008B0370" w:rsidRDefault="002A74D0" w:rsidP="00B531DB">
      <w:pPr>
        <w:pStyle w:val="6"/>
      </w:pPr>
      <w:r w:rsidRPr="008B0370">
        <w:t>public float[] getGestureCenter()</w:t>
      </w:r>
    </w:p>
    <w:p w:rsidR="002A74D0" w:rsidRPr="0020403C" w:rsidRDefault="006C52E8" w:rsidP="00945F76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945F76" w:rsidRPr="00945F76">
        <w:t xml:space="preserve"> Get the coordinates of the center point of the hand</w:t>
      </w:r>
      <w:r w:rsidR="003C396E">
        <w:t>.</w:t>
      </w:r>
    </w:p>
    <w:p w:rsidR="002A74D0" w:rsidRPr="00BB1CFF" w:rsidRDefault="002A74D0" w:rsidP="00B531DB">
      <w:pPr>
        <w:pStyle w:val="6"/>
      </w:pPr>
      <w:r w:rsidRPr="00BB1CFF">
        <w:t xml:space="preserve">public int </w:t>
      </w:r>
      <w:r w:rsidRPr="006053B3">
        <w:t>getGestureCoordinateSystem</w:t>
      </w:r>
      <w:r w:rsidRPr="006053B3">
        <w:rPr>
          <w:rFonts w:hint="eastAsia"/>
        </w:rPr>
        <w:t xml:space="preserve"> </w:t>
      </w:r>
      <w:r w:rsidRPr="00BB1CFF">
        <w:rPr>
          <w:rFonts w:hint="eastAsia"/>
        </w:rPr>
        <w:t>(</w:t>
      </w:r>
      <w:r w:rsidRPr="00BB1CFF">
        <w:t>)</w:t>
      </w:r>
    </w:p>
    <w:p w:rsidR="002A74D0" w:rsidRPr="00BB1CFF" w:rsidRDefault="006C52E8" w:rsidP="002A74D0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5F47A2">
        <w:rPr>
          <w:rFonts w:hint="eastAsia"/>
          <w:color w:val="000000" w:themeColor="text1"/>
        </w:rPr>
        <w:t>G</w:t>
      </w:r>
      <w:r w:rsidR="00916386">
        <w:rPr>
          <w:color w:val="000000" w:themeColor="text1"/>
        </w:rPr>
        <w:t>et the</w:t>
      </w:r>
      <w:r w:rsidR="002A74D0" w:rsidRPr="00BB1CFF">
        <w:rPr>
          <w:rFonts w:hint="eastAsia"/>
          <w:color w:val="000000" w:themeColor="text1"/>
        </w:rPr>
        <w:t xml:space="preserve"> </w:t>
      </w:r>
      <w:r w:rsidR="005F47A2">
        <w:rPr>
          <w:color w:val="000000" w:themeColor="text1"/>
        </w:rPr>
        <w:t>c</w:t>
      </w:r>
      <w:r w:rsidR="005F47A2" w:rsidRPr="006053B3">
        <w:rPr>
          <w:color w:val="000000" w:themeColor="text1"/>
        </w:rPr>
        <w:t>oordinate</w:t>
      </w:r>
      <w:r w:rsidR="005F47A2">
        <w:rPr>
          <w:color w:val="000000" w:themeColor="text1"/>
        </w:rPr>
        <w:t xml:space="preserve"> s</w:t>
      </w:r>
      <w:r w:rsidR="005F47A2" w:rsidRPr="006053B3">
        <w:rPr>
          <w:color w:val="000000" w:themeColor="text1"/>
        </w:rPr>
        <w:t>ystem</w:t>
      </w:r>
      <w:r w:rsidR="005F47A2">
        <w:rPr>
          <w:color w:val="000000" w:themeColor="text1"/>
        </w:rPr>
        <w:t>.</w:t>
      </w:r>
    </w:p>
    <w:tbl>
      <w:tblPr>
        <w:tblStyle w:val="affc"/>
        <w:tblW w:w="0" w:type="auto"/>
        <w:tblInd w:w="1134" w:type="dxa"/>
        <w:tblLook w:val="04A0" w:firstRow="1" w:lastRow="0" w:firstColumn="1" w:lastColumn="0" w:noHBand="0" w:noVBand="1"/>
      </w:tblPr>
      <w:tblGrid>
        <w:gridCol w:w="4815"/>
        <w:gridCol w:w="3061"/>
      </w:tblGrid>
      <w:tr w:rsidR="001D2377" w:rsidTr="001D2377">
        <w:trPr>
          <w:trHeight w:val="373"/>
        </w:trPr>
        <w:tc>
          <w:tcPr>
            <w:tcW w:w="4815" w:type="dxa"/>
            <w:hideMark/>
          </w:tcPr>
          <w:p w:rsidR="001D2377" w:rsidRPr="006D020C" w:rsidRDefault="001D2377" w:rsidP="00392C8E">
            <w:pPr>
              <w:rPr>
                <w:b/>
              </w:rPr>
            </w:pPr>
            <w:r w:rsidRPr="006D020C">
              <w:rPr>
                <w:b/>
              </w:rPr>
              <w:t>ARCoordinateSystemType</w:t>
            </w:r>
          </w:p>
        </w:tc>
        <w:tc>
          <w:tcPr>
            <w:tcW w:w="3061" w:type="dxa"/>
          </w:tcPr>
          <w:p w:rsidR="001D2377" w:rsidRPr="006D020C" w:rsidRDefault="001D2377" w:rsidP="00392C8E">
            <w:pPr>
              <w:rPr>
                <w:b/>
              </w:rPr>
            </w:pPr>
            <w:r w:rsidRPr="006D020C">
              <w:rPr>
                <w:rFonts w:hint="eastAsia"/>
                <w:b/>
              </w:rPr>
              <w:t>Description</w:t>
            </w:r>
          </w:p>
        </w:tc>
      </w:tr>
      <w:tr w:rsidR="001D2377" w:rsidTr="001D2377">
        <w:tc>
          <w:tcPr>
            <w:tcW w:w="4815" w:type="dxa"/>
            <w:hideMark/>
          </w:tcPr>
          <w:p w:rsidR="001D2377" w:rsidRPr="006D020C" w:rsidRDefault="001D2377" w:rsidP="00392C8E">
            <w:r w:rsidRPr="006D020C">
              <w:t>COORDINATE_SYSTEM_TYPE_3D_WORLD</w:t>
            </w:r>
          </w:p>
        </w:tc>
        <w:tc>
          <w:tcPr>
            <w:tcW w:w="3061" w:type="dxa"/>
            <w:hideMark/>
          </w:tcPr>
          <w:p w:rsidR="001D2377" w:rsidRPr="006D020C" w:rsidRDefault="001D2377" w:rsidP="00392C8E">
            <w:r w:rsidRPr="006D020C">
              <w:t>3D</w:t>
            </w:r>
            <w:r w:rsidRPr="006D020C">
              <w:rPr>
                <w:rFonts w:hint="eastAsia"/>
              </w:rPr>
              <w:t xml:space="preserve"> </w:t>
            </w:r>
            <w:r w:rsidRPr="006D020C">
              <w:t>world coordinate system</w:t>
            </w:r>
          </w:p>
        </w:tc>
      </w:tr>
      <w:tr w:rsidR="001D2377" w:rsidTr="001D2377">
        <w:tc>
          <w:tcPr>
            <w:tcW w:w="4815" w:type="dxa"/>
            <w:hideMark/>
          </w:tcPr>
          <w:p w:rsidR="001D2377" w:rsidRPr="006D020C" w:rsidRDefault="001D2377" w:rsidP="00392C8E">
            <w:r w:rsidRPr="006D020C">
              <w:t>COORDINATE_SYSTEM_TYPE_3D_SELF</w:t>
            </w:r>
          </w:p>
        </w:tc>
        <w:tc>
          <w:tcPr>
            <w:tcW w:w="3061" w:type="dxa"/>
            <w:hideMark/>
          </w:tcPr>
          <w:p w:rsidR="001D2377" w:rsidRPr="006D020C" w:rsidRDefault="001D2377" w:rsidP="00392C8E">
            <w:r w:rsidRPr="006D020C">
              <w:t>3D coordinate system of the object itself</w:t>
            </w:r>
          </w:p>
        </w:tc>
      </w:tr>
      <w:tr w:rsidR="001D2377" w:rsidTr="001D2377">
        <w:tc>
          <w:tcPr>
            <w:tcW w:w="4815" w:type="dxa"/>
            <w:hideMark/>
          </w:tcPr>
          <w:p w:rsidR="001D2377" w:rsidRPr="006D020C" w:rsidRDefault="001D2377" w:rsidP="00392C8E">
            <w:r w:rsidRPr="006D020C">
              <w:t>COORDINATE_SYSTEM_TYPE_2D_IMAGE</w:t>
            </w:r>
          </w:p>
        </w:tc>
        <w:tc>
          <w:tcPr>
            <w:tcW w:w="3061" w:type="dxa"/>
            <w:hideMark/>
          </w:tcPr>
          <w:p w:rsidR="001D2377" w:rsidRPr="006D020C" w:rsidRDefault="001D2377" w:rsidP="00392C8E">
            <w:r w:rsidRPr="006D020C">
              <w:t>2D image coordinate system</w:t>
            </w:r>
          </w:p>
        </w:tc>
      </w:tr>
    </w:tbl>
    <w:p w:rsidR="002A74D0" w:rsidRPr="008B0370" w:rsidRDefault="002A74D0" w:rsidP="00B531DB">
      <w:pPr>
        <w:pStyle w:val="6"/>
      </w:pPr>
      <w:r w:rsidRPr="008B0370">
        <w:t>public float[] getGestureHandBox()</w:t>
      </w:r>
    </w:p>
    <w:p w:rsidR="002A74D0" w:rsidRPr="0020403C" w:rsidRDefault="006C52E8" w:rsidP="00DF2202">
      <w:pPr>
        <w:pStyle w:val="7"/>
        <w:rPr>
          <w:rFonts w:ascii="Source Code Pro" w:hAnsi="Source Code Pro" w:cs="宋体"/>
          <w:color w:val="000000"/>
        </w:rPr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D47B0C" w:rsidRPr="00D47B0C">
        <w:t xml:space="preserve"> Get</w:t>
      </w:r>
      <w:r w:rsidR="00727ED6">
        <w:t xml:space="preserve"> the</w:t>
      </w:r>
      <w:r w:rsidR="00846D75">
        <w:t xml:space="preserve"> </w:t>
      </w:r>
      <w:r w:rsidR="00DF2202" w:rsidRPr="00DF2202">
        <w:t xml:space="preserve">Vertex </w:t>
      </w:r>
      <w:r w:rsidR="00846D75" w:rsidRPr="00846D75">
        <w:t>coordinates</w:t>
      </w:r>
      <w:r w:rsidR="00846D75">
        <w:t xml:space="preserve"> of a</w:t>
      </w:r>
      <w:r w:rsidR="00727ED6">
        <w:t xml:space="preserve"> box</w:t>
      </w:r>
      <w:r w:rsidR="00D47B0C" w:rsidRPr="00D47B0C">
        <w:t xml:space="preserve"> </w:t>
      </w:r>
      <w:r w:rsidR="00A74FF7">
        <w:t xml:space="preserve">which </w:t>
      </w:r>
      <w:r w:rsidR="003D1DBA" w:rsidRPr="003D1DBA">
        <w:t>ind</w:t>
      </w:r>
      <w:r w:rsidR="003D1DBA">
        <w:t xml:space="preserve">icating the position of </w:t>
      </w:r>
      <w:r w:rsidR="00D47B0C" w:rsidRPr="00D47B0C">
        <w:t>hand</w:t>
      </w:r>
      <w:r w:rsidR="003C396E">
        <w:t>,</w:t>
      </w:r>
      <w:r w:rsidR="00D47B0C" w:rsidRPr="00D47B0C">
        <w:t xml:space="preserve"> based on the OpenGL coordinate system</w:t>
      </w:r>
      <w:r w:rsidR="003C396E">
        <w:rPr>
          <w:rFonts w:hint="eastAsia"/>
        </w:rPr>
        <w:t>.</w:t>
      </w:r>
    </w:p>
    <w:p w:rsidR="002A74D0" w:rsidRPr="008B0370" w:rsidRDefault="002A74D0" w:rsidP="00B531DB">
      <w:pPr>
        <w:pStyle w:val="6"/>
      </w:pPr>
      <w:r w:rsidRPr="008B0370">
        <w:t>public float[] getGestureOrientation()</w:t>
      </w:r>
    </w:p>
    <w:p w:rsidR="002A74D0" w:rsidRDefault="006C52E8" w:rsidP="002A74D0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533CCB">
        <w:rPr>
          <w:rFonts w:hint="eastAsia"/>
        </w:rPr>
        <w:t>G</w:t>
      </w:r>
      <w:r w:rsidR="00533CCB">
        <w:t xml:space="preserve">et the </w:t>
      </w:r>
      <w:r w:rsidR="00533CCB">
        <w:rPr>
          <w:color w:val="000000" w:themeColor="text1"/>
        </w:rPr>
        <w:t>g</w:t>
      </w:r>
      <w:r w:rsidR="00533CCB" w:rsidRPr="008B0370">
        <w:rPr>
          <w:color w:val="000000" w:themeColor="text1"/>
        </w:rPr>
        <w:t>esture</w:t>
      </w:r>
      <w:r w:rsidR="00533CCB">
        <w:rPr>
          <w:color w:val="000000" w:themeColor="text1"/>
        </w:rPr>
        <w:t xml:space="preserve"> o</w:t>
      </w:r>
      <w:r w:rsidR="00533CCB" w:rsidRPr="008B0370">
        <w:rPr>
          <w:color w:val="000000" w:themeColor="text1"/>
        </w:rPr>
        <w:t>rientation</w:t>
      </w:r>
      <w:r w:rsidR="00533CCB">
        <w:rPr>
          <w:color w:val="000000" w:themeColor="text1"/>
        </w:rPr>
        <w:t>s.</w:t>
      </w:r>
    </w:p>
    <w:p w:rsidR="002A74D0" w:rsidRPr="00BB1CFF" w:rsidRDefault="002A74D0" w:rsidP="00B531DB">
      <w:pPr>
        <w:pStyle w:val="6"/>
      </w:pPr>
      <w:r w:rsidRPr="00BB1CFF">
        <w:t>public int getGestureType</w:t>
      </w:r>
      <w:r w:rsidRPr="00BB1CFF">
        <w:rPr>
          <w:rFonts w:hint="eastAsia"/>
        </w:rPr>
        <w:t xml:space="preserve"> (</w:t>
      </w:r>
      <w:r w:rsidRPr="00BB1CFF">
        <w:t>)</w:t>
      </w:r>
    </w:p>
    <w:p w:rsidR="002A74D0" w:rsidRPr="00BB1CFF" w:rsidRDefault="006C52E8" w:rsidP="00D87F8E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D87F8E" w:rsidRPr="00D87F8E">
        <w:t xml:space="preserve"> </w:t>
      </w:r>
      <w:r w:rsidR="00D87F8E" w:rsidRPr="00D87F8E">
        <w:rPr>
          <w:color w:val="000000" w:themeColor="text1"/>
        </w:rPr>
        <w:t>Get the gesture type</w:t>
      </w:r>
      <w:r w:rsidR="003C396E">
        <w:rPr>
          <w:color w:val="000000" w:themeColor="text1"/>
        </w:rPr>
        <w:t>,</w:t>
      </w:r>
      <w:r w:rsidR="00D87F8E" w:rsidRPr="00D87F8E">
        <w:rPr>
          <w:color w:val="000000" w:themeColor="text1"/>
        </w:rPr>
        <w:t xml:space="preserve"> the value is as follows</w:t>
      </w:r>
      <w:r w:rsidR="00F933DE">
        <w:rPr>
          <w:color w:val="000000" w:themeColor="text1"/>
        </w:rPr>
        <w:t>:</w:t>
      </w:r>
    </w:p>
    <w:tbl>
      <w:tblPr>
        <w:tblStyle w:val="affc"/>
        <w:tblW w:w="0" w:type="auto"/>
        <w:tblInd w:w="1134" w:type="dxa"/>
        <w:tblLook w:val="04A0" w:firstRow="1" w:lastRow="0" w:firstColumn="1" w:lastColumn="0" w:noHBand="0" w:noVBand="1"/>
      </w:tblPr>
      <w:tblGrid>
        <w:gridCol w:w="3957"/>
        <w:gridCol w:w="716"/>
        <w:gridCol w:w="1559"/>
        <w:gridCol w:w="1644"/>
      </w:tblGrid>
      <w:tr w:rsidR="00E45E82" w:rsidRPr="00FF136B" w:rsidTr="004274FB">
        <w:tc>
          <w:tcPr>
            <w:tcW w:w="3957" w:type="dxa"/>
          </w:tcPr>
          <w:p w:rsidR="00E45E82" w:rsidRPr="00E22000" w:rsidRDefault="00E45E82" w:rsidP="002A74D0">
            <w:pPr>
              <w:rPr>
                <w:b/>
              </w:rPr>
            </w:pPr>
            <w:r w:rsidRPr="000F025F">
              <w:rPr>
                <w:b/>
              </w:rPr>
              <w:t>GestureType</w:t>
            </w:r>
          </w:p>
        </w:tc>
        <w:tc>
          <w:tcPr>
            <w:tcW w:w="716" w:type="dxa"/>
          </w:tcPr>
          <w:p w:rsidR="00E45E82" w:rsidRPr="00E22000" w:rsidRDefault="00E45E82" w:rsidP="002A74D0">
            <w:pPr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>
              <w:rPr>
                <w:b/>
              </w:rPr>
              <w:t>alue</w:t>
            </w:r>
          </w:p>
        </w:tc>
        <w:tc>
          <w:tcPr>
            <w:tcW w:w="1559" w:type="dxa"/>
          </w:tcPr>
          <w:p w:rsidR="00E45E82" w:rsidRDefault="00E00FBF" w:rsidP="00151D19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Support in </w:t>
            </w:r>
            <w:r w:rsidR="00151D19">
              <w:rPr>
                <w:b/>
              </w:rPr>
              <w:t>dis</w:t>
            </w:r>
            <w:r>
              <w:rPr>
                <w:rFonts w:hint="eastAsia"/>
                <w:b/>
              </w:rPr>
              <w:t xml:space="preserve">able </w:t>
            </w:r>
            <w:r>
              <w:rPr>
                <w:b/>
              </w:rPr>
              <w:t>d</w:t>
            </w:r>
            <w:r>
              <w:rPr>
                <w:rFonts w:hint="eastAsia"/>
                <w:b/>
              </w:rPr>
              <w:t>epth</w:t>
            </w:r>
          </w:p>
        </w:tc>
        <w:tc>
          <w:tcPr>
            <w:tcW w:w="1644" w:type="dxa"/>
          </w:tcPr>
          <w:p w:rsidR="00E45E82" w:rsidRDefault="00E00FBF" w:rsidP="002A74D0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Support in enable </w:t>
            </w:r>
            <w:r>
              <w:rPr>
                <w:b/>
              </w:rPr>
              <w:t>d</w:t>
            </w:r>
            <w:r>
              <w:rPr>
                <w:rFonts w:hint="eastAsia"/>
                <w:b/>
              </w:rPr>
              <w:t>epth</w:t>
            </w:r>
          </w:p>
        </w:tc>
      </w:tr>
      <w:tr w:rsidR="006229E4" w:rsidRPr="00FF136B" w:rsidTr="004274FB">
        <w:tc>
          <w:tcPr>
            <w:tcW w:w="3957" w:type="dxa"/>
          </w:tcPr>
          <w:p w:rsidR="006229E4" w:rsidRPr="00E22000" w:rsidRDefault="006229E4" w:rsidP="006229E4">
            <w:r w:rsidRPr="00680387">
              <w:t>Gesture</w:t>
            </w:r>
            <w:r>
              <w:t xml:space="preserve"> </w:t>
            </w:r>
            <w:r w:rsidRPr="00E22000">
              <w:t>0</w:t>
            </w:r>
            <w:r w:rsidRPr="00E22000">
              <w:t>（</w:t>
            </w:r>
            <w:r>
              <w:t>M</w:t>
            </w:r>
            <w:r w:rsidRPr="0044092D">
              <w:t>ake a fist</w:t>
            </w:r>
            <w:r w:rsidRPr="00E22000">
              <w:t>）</w:t>
            </w:r>
          </w:p>
        </w:tc>
        <w:tc>
          <w:tcPr>
            <w:tcW w:w="716" w:type="dxa"/>
          </w:tcPr>
          <w:p w:rsidR="006229E4" w:rsidRPr="00E22000" w:rsidRDefault="006229E4" w:rsidP="006229E4">
            <w:r w:rsidRPr="00E22000">
              <w:t>0</w:t>
            </w:r>
          </w:p>
        </w:tc>
        <w:tc>
          <w:tcPr>
            <w:tcW w:w="1559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  <w:tc>
          <w:tcPr>
            <w:tcW w:w="1644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</w:tr>
      <w:tr w:rsidR="006229E4" w:rsidRPr="00FF136B" w:rsidTr="004274FB">
        <w:tc>
          <w:tcPr>
            <w:tcW w:w="3957" w:type="dxa"/>
          </w:tcPr>
          <w:p w:rsidR="006229E4" w:rsidRPr="00E22000" w:rsidRDefault="006229E4" w:rsidP="006229E4">
            <w:r w:rsidRPr="00680387">
              <w:t>Gesture</w:t>
            </w:r>
            <w:r w:rsidRPr="00E22000">
              <w:t xml:space="preserve"> 1</w:t>
            </w:r>
            <w:r w:rsidRPr="00E22000">
              <w:t>（</w:t>
            </w:r>
            <w:r w:rsidRPr="00604960">
              <w:t>Erect index finger</w:t>
            </w:r>
            <w:r>
              <w:t xml:space="preserve"> or </w:t>
            </w:r>
            <w:r w:rsidRPr="00604960">
              <w:t>middle finger</w:t>
            </w:r>
            <w:r w:rsidRPr="00E22000">
              <w:t>）</w:t>
            </w:r>
          </w:p>
        </w:tc>
        <w:tc>
          <w:tcPr>
            <w:tcW w:w="716" w:type="dxa"/>
          </w:tcPr>
          <w:p w:rsidR="006229E4" w:rsidRPr="00E22000" w:rsidRDefault="006229E4" w:rsidP="006229E4">
            <w:r w:rsidRPr="00E22000">
              <w:t>1</w:t>
            </w:r>
          </w:p>
        </w:tc>
        <w:tc>
          <w:tcPr>
            <w:tcW w:w="1559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  <w:tc>
          <w:tcPr>
            <w:tcW w:w="1644" w:type="dxa"/>
          </w:tcPr>
          <w:p w:rsidR="006229E4" w:rsidRDefault="00825728" w:rsidP="006229E4">
            <w:r>
              <w:t>N</w:t>
            </w:r>
          </w:p>
        </w:tc>
      </w:tr>
      <w:tr w:rsidR="006229E4" w:rsidRPr="00FF136B" w:rsidTr="004274FB">
        <w:tc>
          <w:tcPr>
            <w:tcW w:w="3957" w:type="dxa"/>
          </w:tcPr>
          <w:p w:rsidR="006229E4" w:rsidRPr="00680387" w:rsidRDefault="006229E4" w:rsidP="006229E4">
            <w:r w:rsidRPr="00680387">
              <w:t>Gesture</w:t>
            </w:r>
            <w:r>
              <w:t xml:space="preserve"> 2</w:t>
            </w:r>
            <w:r w:rsidRPr="00E22000">
              <w:t>（</w:t>
            </w:r>
            <w:r w:rsidRPr="00604960">
              <w:t>Erect index finger</w:t>
            </w:r>
            <w:r>
              <w:t xml:space="preserve"> and </w:t>
            </w:r>
            <w:r w:rsidRPr="00604960">
              <w:t>middle finger</w:t>
            </w:r>
            <w:r w:rsidRPr="00E22000">
              <w:t>）</w:t>
            </w:r>
          </w:p>
        </w:tc>
        <w:tc>
          <w:tcPr>
            <w:tcW w:w="716" w:type="dxa"/>
          </w:tcPr>
          <w:p w:rsidR="006229E4" w:rsidRPr="00E22000" w:rsidRDefault="006229E4" w:rsidP="006229E4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:rsidR="006229E4" w:rsidRDefault="00825728" w:rsidP="006229E4">
            <w:r>
              <w:t>N</w:t>
            </w:r>
          </w:p>
        </w:tc>
        <w:tc>
          <w:tcPr>
            <w:tcW w:w="1644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</w:tr>
      <w:tr w:rsidR="006229E4" w:rsidRPr="00FF136B" w:rsidTr="004274FB">
        <w:tc>
          <w:tcPr>
            <w:tcW w:w="3957" w:type="dxa"/>
          </w:tcPr>
          <w:p w:rsidR="006229E4" w:rsidRPr="00E22000" w:rsidRDefault="006229E4" w:rsidP="006229E4">
            <w:r w:rsidRPr="00680387">
              <w:t>Gesture</w:t>
            </w:r>
            <w:r w:rsidRPr="00E22000">
              <w:t xml:space="preserve"> 5</w:t>
            </w:r>
            <w:r w:rsidRPr="00E22000">
              <w:t>（</w:t>
            </w:r>
            <w:r w:rsidRPr="0064049E">
              <w:t>Five fingers open</w:t>
            </w:r>
            <w:r w:rsidRPr="00E22000">
              <w:t>）</w:t>
            </w:r>
          </w:p>
        </w:tc>
        <w:tc>
          <w:tcPr>
            <w:tcW w:w="716" w:type="dxa"/>
          </w:tcPr>
          <w:p w:rsidR="006229E4" w:rsidRPr="00E22000" w:rsidRDefault="006229E4" w:rsidP="006229E4">
            <w:r w:rsidRPr="00E22000">
              <w:t>5</w:t>
            </w:r>
          </w:p>
        </w:tc>
        <w:tc>
          <w:tcPr>
            <w:tcW w:w="1559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  <w:tc>
          <w:tcPr>
            <w:tcW w:w="1644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</w:tr>
      <w:tr w:rsidR="006229E4" w:rsidRPr="00FF136B" w:rsidTr="004274FB">
        <w:tc>
          <w:tcPr>
            <w:tcW w:w="3957" w:type="dxa"/>
          </w:tcPr>
          <w:p w:rsidR="006229E4" w:rsidRPr="00E22000" w:rsidRDefault="006229E4" w:rsidP="006229E4">
            <w:r w:rsidRPr="00680387">
              <w:t>Gesture</w:t>
            </w:r>
            <w:r w:rsidRPr="00E22000">
              <w:t xml:space="preserve"> 6</w:t>
            </w:r>
            <w:r>
              <w:t>（</w:t>
            </w:r>
            <w:r>
              <w:t>M</w:t>
            </w:r>
            <w:r w:rsidRPr="00081407">
              <w:t>ake a telephone call</w:t>
            </w:r>
            <w:r w:rsidRPr="00E22000">
              <w:t>）</w:t>
            </w:r>
          </w:p>
        </w:tc>
        <w:tc>
          <w:tcPr>
            <w:tcW w:w="716" w:type="dxa"/>
          </w:tcPr>
          <w:p w:rsidR="006229E4" w:rsidRPr="00E22000" w:rsidRDefault="006229E4" w:rsidP="006229E4">
            <w:r w:rsidRPr="00E22000">
              <w:t>6</w:t>
            </w:r>
          </w:p>
        </w:tc>
        <w:tc>
          <w:tcPr>
            <w:tcW w:w="1559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  <w:tc>
          <w:tcPr>
            <w:tcW w:w="1644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</w:tr>
      <w:tr w:rsidR="006229E4" w:rsidRPr="00FF136B" w:rsidTr="004274FB">
        <w:trPr>
          <w:trHeight w:val="70"/>
        </w:trPr>
        <w:tc>
          <w:tcPr>
            <w:tcW w:w="3957" w:type="dxa"/>
          </w:tcPr>
          <w:p w:rsidR="006229E4" w:rsidRPr="00E22000" w:rsidRDefault="006229E4" w:rsidP="006229E4">
            <w:r w:rsidRPr="00680387">
              <w:t>Gesture</w:t>
            </w:r>
            <w:r w:rsidRPr="00E22000">
              <w:t xml:space="preserve"> 7</w:t>
            </w:r>
            <w:r w:rsidRPr="00E22000">
              <w:t>（</w:t>
            </w:r>
            <w:r w:rsidRPr="00340739">
              <w:t>I love you hand gesture</w:t>
            </w:r>
            <w:r w:rsidRPr="00E22000">
              <w:t>）</w:t>
            </w:r>
          </w:p>
        </w:tc>
        <w:tc>
          <w:tcPr>
            <w:tcW w:w="716" w:type="dxa"/>
          </w:tcPr>
          <w:p w:rsidR="006229E4" w:rsidRPr="00E22000" w:rsidRDefault="006229E4" w:rsidP="006229E4">
            <w:r w:rsidRPr="00E22000">
              <w:t>7</w:t>
            </w:r>
          </w:p>
        </w:tc>
        <w:tc>
          <w:tcPr>
            <w:tcW w:w="1559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  <w:tc>
          <w:tcPr>
            <w:tcW w:w="1644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</w:tr>
      <w:tr w:rsidR="006229E4" w:rsidRPr="00FF136B" w:rsidTr="004274FB">
        <w:trPr>
          <w:trHeight w:val="70"/>
        </w:trPr>
        <w:tc>
          <w:tcPr>
            <w:tcW w:w="3957" w:type="dxa"/>
          </w:tcPr>
          <w:p w:rsidR="006229E4" w:rsidRPr="00680387" w:rsidRDefault="006229E4" w:rsidP="006229E4">
            <w:r w:rsidRPr="00680387">
              <w:t>Gesture</w:t>
            </w:r>
            <w:r>
              <w:t xml:space="preserve"> 8</w:t>
            </w:r>
            <w:r w:rsidRPr="00E22000">
              <w:t>（</w:t>
            </w:r>
            <w:r w:rsidRPr="00604960">
              <w:t xml:space="preserve">Erect </w:t>
            </w:r>
            <w:r>
              <w:t xml:space="preserve">thumb and </w:t>
            </w:r>
            <w:r w:rsidRPr="00604960">
              <w:t>middle finger</w:t>
            </w:r>
            <w:r w:rsidRPr="00E22000">
              <w:t>）</w:t>
            </w:r>
          </w:p>
        </w:tc>
        <w:tc>
          <w:tcPr>
            <w:tcW w:w="716" w:type="dxa"/>
          </w:tcPr>
          <w:p w:rsidR="006229E4" w:rsidRPr="00E22000" w:rsidRDefault="006229E4" w:rsidP="006229E4"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6229E4" w:rsidRDefault="00825728" w:rsidP="006229E4">
            <w:r>
              <w:t>N</w:t>
            </w:r>
          </w:p>
        </w:tc>
        <w:tc>
          <w:tcPr>
            <w:tcW w:w="1644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</w:tr>
      <w:tr w:rsidR="006229E4" w:rsidRPr="00FF136B" w:rsidTr="004274FB">
        <w:tc>
          <w:tcPr>
            <w:tcW w:w="3957" w:type="dxa"/>
          </w:tcPr>
          <w:p w:rsidR="006229E4" w:rsidRPr="00E22000" w:rsidRDefault="006229E4" w:rsidP="006229E4">
            <w:r w:rsidRPr="00680387">
              <w:t>Gesture</w:t>
            </w:r>
            <w:r w:rsidRPr="00E22000">
              <w:t xml:space="preserve"> 10</w:t>
            </w:r>
            <w:r w:rsidRPr="00E22000">
              <w:t>（</w:t>
            </w:r>
            <w:r w:rsidRPr="00340739">
              <w:t>Finger Heart</w:t>
            </w:r>
            <w:r w:rsidRPr="00E22000">
              <w:t>）</w:t>
            </w:r>
          </w:p>
        </w:tc>
        <w:tc>
          <w:tcPr>
            <w:tcW w:w="716" w:type="dxa"/>
          </w:tcPr>
          <w:p w:rsidR="006229E4" w:rsidRPr="00E22000" w:rsidRDefault="006229E4" w:rsidP="006229E4">
            <w:r w:rsidRPr="00E22000">
              <w:t>10</w:t>
            </w:r>
          </w:p>
        </w:tc>
        <w:tc>
          <w:tcPr>
            <w:tcW w:w="1559" w:type="dxa"/>
          </w:tcPr>
          <w:p w:rsidR="006229E4" w:rsidRDefault="006229E4" w:rsidP="006229E4">
            <w:r w:rsidRPr="00A46DF4">
              <w:rPr>
                <w:rFonts w:hint="eastAsia"/>
              </w:rPr>
              <w:t>Y</w:t>
            </w:r>
          </w:p>
        </w:tc>
        <w:tc>
          <w:tcPr>
            <w:tcW w:w="1644" w:type="dxa"/>
          </w:tcPr>
          <w:p w:rsidR="006229E4" w:rsidRDefault="00825728" w:rsidP="006229E4">
            <w:r>
              <w:t>N</w:t>
            </w:r>
          </w:p>
        </w:tc>
      </w:tr>
      <w:tr w:rsidR="00E45E82" w:rsidRPr="00FF136B" w:rsidTr="004274FB">
        <w:tc>
          <w:tcPr>
            <w:tcW w:w="3957" w:type="dxa"/>
          </w:tcPr>
          <w:p w:rsidR="00E45E82" w:rsidRPr="00E22000" w:rsidRDefault="00E45E82" w:rsidP="002A74D0">
            <w:r w:rsidRPr="00192FD7">
              <w:t>Other gestures</w:t>
            </w:r>
          </w:p>
        </w:tc>
        <w:tc>
          <w:tcPr>
            <w:tcW w:w="716" w:type="dxa"/>
          </w:tcPr>
          <w:p w:rsidR="00E45E82" w:rsidRPr="00E22000" w:rsidRDefault="00E45E82" w:rsidP="002A74D0">
            <w:r w:rsidRPr="00E22000">
              <w:t>-1</w:t>
            </w:r>
          </w:p>
        </w:tc>
        <w:tc>
          <w:tcPr>
            <w:tcW w:w="1559" w:type="dxa"/>
          </w:tcPr>
          <w:p w:rsidR="00E45E82" w:rsidRPr="00E22000" w:rsidRDefault="006229E4" w:rsidP="002A74D0">
            <w:r>
              <w:rPr>
                <w:rFonts w:hint="eastAsia"/>
              </w:rPr>
              <w:t>--</w:t>
            </w:r>
          </w:p>
        </w:tc>
        <w:tc>
          <w:tcPr>
            <w:tcW w:w="1644" w:type="dxa"/>
          </w:tcPr>
          <w:p w:rsidR="00E45E82" w:rsidRPr="00E22000" w:rsidRDefault="006229E4" w:rsidP="002A74D0">
            <w:r>
              <w:rPr>
                <w:rFonts w:hint="eastAsia"/>
              </w:rPr>
              <w:t>--</w:t>
            </w:r>
          </w:p>
        </w:tc>
      </w:tr>
    </w:tbl>
    <w:p w:rsidR="00E13D7E" w:rsidRDefault="00E13D7E" w:rsidP="00B531DB">
      <w:pPr>
        <w:pStyle w:val="6"/>
      </w:pPr>
    </w:p>
    <w:p w:rsidR="00E13D7E" w:rsidRDefault="00E13D7E" w:rsidP="00E13D7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D23F3A" wp14:editId="38D071A8">
            <wp:extent cx="1345126" cy="18000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512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D1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FA50EDA" wp14:editId="6A378C59">
            <wp:extent cx="1220956" cy="18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09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D1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0101349" wp14:editId="33C0D95F">
            <wp:extent cx="1321441" cy="180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14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D1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85FE31D" wp14:editId="61987B97">
            <wp:extent cx="1327591" cy="1800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759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7E" w:rsidRDefault="00E13D7E" w:rsidP="00E13D7E">
      <w:pPr>
        <w:rPr>
          <w:noProof/>
        </w:rPr>
      </w:pPr>
      <w:r>
        <w:rPr>
          <w:rFonts w:hint="eastAsia"/>
          <w:noProof/>
        </w:rPr>
        <w:t xml:space="preserve">              Gesture</w:t>
      </w:r>
      <w:r>
        <w:rPr>
          <w:noProof/>
        </w:rPr>
        <w:t xml:space="preserve">0                               </w:t>
      </w:r>
      <w:r>
        <w:rPr>
          <w:rFonts w:hint="eastAsia"/>
          <w:noProof/>
        </w:rPr>
        <w:t>Gesture 1                               Gesture 2                               Gesture 5</w:t>
      </w:r>
    </w:p>
    <w:p w:rsidR="00E13D7E" w:rsidRDefault="00E13D7E" w:rsidP="00E13D7E">
      <w:pPr>
        <w:rPr>
          <w:noProof/>
        </w:rPr>
      </w:pPr>
      <w:r>
        <w:rPr>
          <w:noProof/>
        </w:rPr>
        <w:drawing>
          <wp:inline distT="0" distB="0" distL="0" distR="0" wp14:anchorId="31CA4891" wp14:editId="384EAE0E">
            <wp:extent cx="1381455" cy="1800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14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781E96" wp14:editId="443A2F9E">
            <wp:extent cx="1429934" cy="18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99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1930C" wp14:editId="79B2F43E">
            <wp:extent cx="1449608" cy="18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96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C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50FA43" wp14:editId="7A9DD366">
            <wp:extent cx="1331681" cy="18000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168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7E" w:rsidRDefault="00E13D7E" w:rsidP="004C1250">
      <w:pPr>
        <w:rPr>
          <w:noProof/>
        </w:rPr>
      </w:pPr>
      <w:r>
        <w:rPr>
          <w:rFonts w:hint="eastAsia"/>
          <w:noProof/>
        </w:rPr>
        <w:t xml:space="preserve">             Gesture 6</w:t>
      </w:r>
      <w:r>
        <w:rPr>
          <w:noProof/>
        </w:rPr>
        <w:t xml:space="preserve">                          </w:t>
      </w:r>
      <w:r>
        <w:rPr>
          <w:rFonts w:hint="eastAsia"/>
          <w:noProof/>
        </w:rPr>
        <w:t xml:space="preserve">    Gesture 7                           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   Gesture 8                             Gesture 10</w:t>
      </w:r>
    </w:p>
    <w:p w:rsidR="002A74D0" w:rsidRPr="00BB1CFF" w:rsidRDefault="002A74D0" w:rsidP="00B531DB">
      <w:pPr>
        <w:pStyle w:val="6"/>
      </w:pPr>
      <w:r w:rsidRPr="00BB1CFF">
        <w:t>public int getHandID</w:t>
      </w:r>
      <w:r w:rsidRPr="00BB1CFF">
        <w:rPr>
          <w:rFonts w:hint="eastAsia"/>
        </w:rPr>
        <w:t>(</w:t>
      </w:r>
      <w:r w:rsidRPr="00BB1CFF">
        <w:t>)</w:t>
      </w:r>
      <w:r>
        <w:rPr>
          <w:rFonts w:hint="eastAsia"/>
        </w:rPr>
        <w:t>（</w:t>
      </w:r>
      <w:r w:rsidR="00E53830">
        <w:rPr>
          <w:rFonts w:hint="eastAsia"/>
        </w:rPr>
        <w:t>Deprecated</w:t>
      </w:r>
      <w:r>
        <w:t>）</w:t>
      </w:r>
    </w:p>
    <w:p w:rsidR="002A74D0" w:rsidRDefault="006C52E8" w:rsidP="002A74D0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0E100C">
        <w:rPr>
          <w:rFonts w:hint="eastAsia"/>
          <w:color w:val="000000" w:themeColor="text1"/>
        </w:rPr>
        <w:t>G</w:t>
      </w:r>
      <w:r w:rsidR="000E100C">
        <w:rPr>
          <w:color w:val="000000" w:themeColor="text1"/>
        </w:rPr>
        <w:t xml:space="preserve">et the hand </w:t>
      </w:r>
      <w:r w:rsidR="002A74D0" w:rsidRPr="00BB1CFF">
        <w:rPr>
          <w:rFonts w:hint="eastAsia"/>
          <w:color w:val="000000" w:themeColor="text1"/>
        </w:rPr>
        <w:t>I</w:t>
      </w:r>
      <w:r w:rsidR="002A74D0" w:rsidRPr="00BB1CFF">
        <w:rPr>
          <w:color w:val="000000" w:themeColor="text1"/>
        </w:rPr>
        <w:t>D</w:t>
      </w:r>
      <w:r w:rsidR="002A74D0" w:rsidRPr="00BB1CFF">
        <w:rPr>
          <w:rFonts w:hint="eastAsia"/>
          <w:color w:val="000000" w:themeColor="text1"/>
        </w:rPr>
        <w:t xml:space="preserve"> </w:t>
      </w:r>
    </w:p>
    <w:p w:rsidR="002A74D0" w:rsidRPr="008B0370" w:rsidRDefault="002A74D0" w:rsidP="00B531DB">
      <w:pPr>
        <w:pStyle w:val="6"/>
      </w:pPr>
      <w:r w:rsidRPr="008B0370">
        <w:t>public float[] getHandskeletonArray()</w:t>
      </w:r>
    </w:p>
    <w:p w:rsidR="002A74D0" w:rsidRPr="008D2ABD" w:rsidRDefault="006C52E8" w:rsidP="00380330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380330" w:rsidRPr="00380330">
        <w:t xml:space="preserve"> </w:t>
      </w:r>
      <w:r w:rsidR="00380330" w:rsidRPr="00647D43">
        <w:t>Returns</w:t>
      </w:r>
      <w:r w:rsidR="00380330" w:rsidRPr="00380330">
        <w:t xml:space="preserve"> th</w:t>
      </w:r>
      <w:r w:rsidR="00380330">
        <w:t xml:space="preserve">e coordinates </w:t>
      </w:r>
      <w:r w:rsidR="00380330" w:rsidRPr="00380330">
        <w:t xml:space="preserve">of the hand </w:t>
      </w:r>
      <w:r w:rsidR="00873573" w:rsidRPr="008B0370">
        <w:rPr>
          <w:color w:val="000000" w:themeColor="text1"/>
        </w:rPr>
        <w:t>skeleton</w:t>
      </w:r>
      <w:r w:rsidR="002E5E09">
        <w:rPr>
          <w:color w:val="000000" w:themeColor="text1"/>
        </w:rPr>
        <w:t xml:space="preserve"> </w:t>
      </w:r>
      <w:r w:rsidR="00380330" w:rsidRPr="00380330">
        <w:t>point</w:t>
      </w:r>
      <w:r w:rsidR="000B70BA">
        <w:t>s</w:t>
      </w:r>
      <w:r w:rsidR="003C396E">
        <w:rPr>
          <w:rFonts w:hint="eastAsia"/>
        </w:rPr>
        <w:t>.</w:t>
      </w:r>
    </w:p>
    <w:p w:rsidR="002A74D0" w:rsidRPr="008B0370" w:rsidRDefault="002A74D0" w:rsidP="00B531DB">
      <w:pPr>
        <w:pStyle w:val="6"/>
      </w:pPr>
      <w:r w:rsidRPr="008B0370">
        <w:t>public int[] getHandSkeletonConnection()</w:t>
      </w:r>
    </w:p>
    <w:p w:rsidR="002A74D0" w:rsidRPr="008D2ABD" w:rsidRDefault="006C52E8" w:rsidP="00BA633F">
      <w:pPr>
        <w:pStyle w:val="7"/>
        <w:rPr>
          <w:rFonts w:ascii="Source Code Pro" w:hAnsi="Source Code Pro" w:cs="宋体"/>
          <w:color w:val="000000"/>
        </w:rPr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BA633F" w:rsidRPr="00BA633F">
        <w:t xml:space="preserve"> Get the </w:t>
      </w:r>
      <w:r w:rsidR="00BA633F">
        <w:t xml:space="preserve">data of </w:t>
      </w:r>
      <w:r w:rsidR="00BA633F" w:rsidRPr="00BA633F">
        <w:t>human skeleton point connection relationship</w:t>
      </w:r>
      <w:r w:rsidR="003C396E">
        <w:t>,</w:t>
      </w:r>
      <w:r w:rsidR="00BA633F" w:rsidRPr="00BA633F">
        <w:t xml:space="preserve"> the data format is</w:t>
      </w:r>
      <w:r w:rsidR="00F933DE">
        <w:t>:</w:t>
      </w:r>
      <w:r w:rsidR="002A74D0" w:rsidRPr="00585DAC">
        <w:t>[p0</w:t>
      </w:r>
      <w:r w:rsidR="003C396E">
        <w:t>,</w:t>
      </w:r>
      <w:r w:rsidR="002A74D0" w:rsidRPr="00585DAC">
        <w:t>p1</w:t>
      </w:r>
      <w:r w:rsidR="003C396E">
        <w:t>;</w:t>
      </w:r>
      <w:r w:rsidR="002A74D0" w:rsidRPr="00585DAC">
        <w:t>p0</w:t>
      </w:r>
      <w:r w:rsidR="003C396E">
        <w:t>,</w:t>
      </w:r>
      <w:r w:rsidR="002A74D0" w:rsidRPr="00585DAC">
        <w:t>p3</w:t>
      </w:r>
      <w:r w:rsidR="003C396E">
        <w:t>;</w:t>
      </w:r>
      <w:r w:rsidR="002A74D0" w:rsidRPr="00585DAC">
        <w:t>p0</w:t>
      </w:r>
      <w:r w:rsidR="003C396E">
        <w:t>,</w:t>
      </w:r>
      <w:r w:rsidR="002A74D0" w:rsidRPr="00585DAC">
        <w:t>p5</w:t>
      </w:r>
      <w:r w:rsidR="003C396E">
        <w:t>;</w:t>
      </w:r>
      <w:r w:rsidR="002A74D0" w:rsidRPr="00585DAC">
        <w:t>p1</w:t>
      </w:r>
      <w:r w:rsidR="003C396E">
        <w:t>,</w:t>
      </w:r>
      <w:r w:rsidR="002A74D0" w:rsidRPr="00585DAC">
        <w:t>p2</w:t>
      </w:r>
      <w:r w:rsidR="003C396E">
        <w:rPr>
          <w:rFonts w:hint="eastAsia"/>
        </w:rPr>
        <w:t>;</w:t>
      </w:r>
      <w:r w:rsidR="002A74D0" w:rsidRPr="00585DAC">
        <w:t>…]</w:t>
      </w:r>
    </w:p>
    <w:p w:rsidR="002A74D0" w:rsidRPr="008B0370" w:rsidRDefault="002A74D0" w:rsidP="00B531DB">
      <w:pPr>
        <w:pStyle w:val="6"/>
      </w:pPr>
      <w:r w:rsidRPr="008B0370">
        <w:t>public int getHandskeletonType()</w:t>
      </w:r>
    </w:p>
    <w:p w:rsidR="002A74D0" w:rsidRPr="008D2ABD" w:rsidRDefault="006C52E8" w:rsidP="002A74D0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C45CB7" w:rsidRPr="00C45CB7">
        <w:rPr>
          <w:rFonts w:hint="eastAsia"/>
          <w:color w:val="000000" w:themeColor="text1"/>
        </w:rPr>
        <w:t xml:space="preserve"> </w:t>
      </w:r>
      <w:r w:rsidR="00C45CB7">
        <w:rPr>
          <w:rFonts w:hint="eastAsia"/>
          <w:color w:val="000000" w:themeColor="text1"/>
        </w:rPr>
        <w:t>G</w:t>
      </w:r>
      <w:r w:rsidR="00C45CB7">
        <w:rPr>
          <w:color w:val="000000" w:themeColor="text1"/>
        </w:rPr>
        <w:t>et the</w:t>
      </w:r>
      <w:r w:rsidR="00724318">
        <w:rPr>
          <w:color w:val="000000" w:themeColor="text1"/>
        </w:rPr>
        <w:t xml:space="preserve"> t</w:t>
      </w:r>
      <w:r w:rsidR="00724318" w:rsidRPr="008B0370">
        <w:rPr>
          <w:color w:val="000000" w:themeColor="text1"/>
        </w:rPr>
        <w:t>ype</w:t>
      </w:r>
      <w:r w:rsidR="00724318">
        <w:rPr>
          <w:color w:val="000000" w:themeColor="text1"/>
        </w:rPr>
        <w:t xml:space="preserve"> of</w:t>
      </w:r>
      <w:r w:rsidR="00C45CB7">
        <w:rPr>
          <w:color w:val="000000" w:themeColor="text1"/>
        </w:rPr>
        <w:t xml:space="preserve"> h</w:t>
      </w:r>
      <w:r w:rsidR="00C45CB7" w:rsidRPr="008B0370">
        <w:rPr>
          <w:color w:val="000000" w:themeColor="text1"/>
        </w:rPr>
        <w:t>and</w:t>
      </w:r>
      <w:r w:rsidR="00C45CB7">
        <w:rPr>
          <w:color w:val="000000" w:themeColor="text1"/>
        </w:rPr>
        <w:t xml:space="preserve"> </w:t>
      </w:r>
      <w:r w:rsidR="00C45CB7" w:rsidRPr="008B0370">
        <w:rPr>
          <w:color w:val="000000" w:themeColor="text1"/>
        </w:rPr>
        <w:t>skeleton</w:t>
      </w:r>
      <w:r w:rsidR="00285452">
        <w:rPr>
          <w:rFonts w:hint="eastAsia"/>
        </w:rPr>
        <w:t>.</w:t>
      </w:r>
    </w:p>
    <w:p w:rsidR="002A74D0" w:rsidRPr="00BB1CFF" w:rsidRDefault="002A74D0" w:rsidP="00B531DB">
      <w:pPr>
        <w:pStyle w:val="6"/>
      </w:pPr>
      <w:r w:rsidRPr="00BB1CFF">
        <w:t xml:space="preserve">public int getHandType </w:t>
      </w:r>
      <w:r w:rsidRPr="00BB1CFF">
        <w:rPr>
          <w:rFonts w:hint="eastAsia"/>
        </w:rPr>
        <w:t>(</w:t>
      </w:r>
      <w:r w:rsidRPr="00BB1CFF">
        <w:t>)</w:t>
      </w:r>
    </w:p>
    <w:p w:rsidR="002A74D0" w:rsidRPr="00BB1CFF" w:rsidRDefault="006C52E8" w:rsidP="00B9028B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481887">
        <w:rPr>
          <w:rFonts w:hint="eastAsia"/>
          <w:color w:val="000000" w:themeColor="text1"/>
        </w:rPr>
        <w:t>G</w:t>
      </w:r>
      <w:r w:rsidR="00481887">
        <w:rPr>
          <w:color w:val="000000" w:themeColor="text1"/>
        </w:rPr>
        <w:t>et the hand type</w:t>
      </w:r>
      <w:r w:rsidR="003C396E">
        <w:rPr>
          <w:rFonts w:hint="eastAsia"/>
          <w:color w:val="000000" w:themeColor="text1"/>
        </w:rPr>
        <w:t>,</w:t>
      </w:r>
      <w:r w:rsidR="00B9028B" w:rsidRPr="00B9028B">
        <w:rPr>
          <w:color w:val="000000" w:themeColor="text1"/>
        </w:rPr>
        <w:t>0 is the right hand</w:t>
      </w:r>
      <w:r w:rsidR="003C396E">
        <w:rPr>
          <w:color w:val="000000" w:themeColor="text1"/>
        </w:rPr>
        <w:t>,</w:t>
      </w:r>
      <w:r w:rsidR="00B9028B" w:rsidRPr="00B9028B">
        <w:rPr>
          <w:color w:val="000000" w:themeColor="text1"/>
        </w:rPr>
        <w:t xml:space="preserve"> and 1 is the left hand</w:t>
      </w:r>
      <w:r w:rsidR="003C396E">
        <w:rPr>
          <w:color w:val="000000" w:themeColor="text1"/>
        </w:rPr>
        <w:t>.</w:t>
      </w:r>
    </w:p>
    <w:p w:rsidR="002A74D0" w:rsidRPr="008B0370" w:rsidRDefault="002A74D0" w:rsidP="00B531DB">
      <w:pPr>
        <w:pStyle w:val="6"/>
      </w:pPr>
      <w:r w:rsidRPr="008B0370">
        <w:t>public int getSkeletonCoordinateSystem()</w:t>
      </w:r>
    </w:p>
    <w:p w:rsidR="002A74D0" w:rsidRPr="00BB1CFF" w:rsidRDefault="006C52E8" w:rsidP="000A1923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0A1923" w:rsidRPr="000A1923">
        <w:t xml:space="preserve"> </w:t>
      </w:r>
      <w:r w:rsidR="000A1923" w:rsidRPr="00647D43">
        <w:t>Returns</w:t>
      </w:r>
      <w:r w:rsidR="000A1923" w:rsidRPr="00380330">
        <w:t xml:space="preserve"> </w:t>
      </w:r>
      <w:r w:rsidR="000A1923">
        <w:t>the c</w:t>
      </w:r>
      <w:r w:rsidR="000A1923" w:rsidRPr="000A1923">
        <w:t xml:space="preserve">oordinate system for hand </w:t>
      </w:r>
      <w:r w:rsidR="00873573" w:rsidRPr="008B0370">
        <w:rPr>
          <w:color w:val="000000" w:themeColor="text1"/>
        </w:rPr>
        <w:t>skeleton</w:t>
      </w:r>
      <w:r w:rsidR="00873573">
        <w:rPr>
          <w:color w:val="000000" w:themeColor="text1"/>
        </w:rPr>
        <w:t>s</w:t>
      </w:r>
      <w:r w:rsidR="003C396E">
        <w:t>.</w:t>
      </w:r>
    </w:p>
    <w:p w:rsidR="002A74D0" w:rsidRPr="00BB1CFF" w:rsidRDefault="002A74D0" w:rsidP="002A74D0">
      <w:pPr>
        <w:pStyle w:val="4"/>
        <w:rPr>
          <w:color w:val="000000" w:themeColor="text1"/>
        </w:rPr>
      </w:pPr>
      <w:bookmarkStart w:id="34" w:name="_Toc519198943"/>
      <w:bookmarkStart w:id="35" w:name="_Toc530494038"/>
      <w:r w:rsidRPr="00BB1CFF">
        <w:rPr>
          <w:color w:val="000000" w:themeColor="text1"/>
        </w:rPr>
        <w:t>ARHandTracking</w:t>
      </w:r>
      <w:r w:rsidRPr="00BB1CFF">
        <w:rPr>
          <w:rFonts w:hint="eastAsia"/>
          <w:color w:val="000000" w:themeColor="text1"/>
        </w:rPr>
        <w:t>Config</w:t>
      </w:r>
      <w:bookmarkEnd w:id="34"/>
      <w:bookmarkEnd w:id="35"/>
    </w:p>
    <w:p w:rsidR="002A74D0" w:rsidRPr="00BB1CFF" w:rsidRDefault="00CE4725" w:rsidP="00C65BFE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Description</w:t>
      </w:r>
      <w:r w:rsidR="00F933DE">
        <w:rPr>
          <w:color w:val="000000" w:themeColor="text1"/>
        </w:rPr>
        <w:t>:</w:t>
      </w:r>
      <w:r w:rsidR="00C65BFE">
        <w:rPr>
          <w:color w:val="000000" w:themeColor="text1"/>
        </w:rPr>
        <w:t>Used to c</w:t>
      </w:r>
      <w:r w:rsidR="00C65BFE" w:rsidRPr="00C65BFE">
        <w:rPr>
          <w:color w:val="000000" w:themeColor="text1"/>
        </w:rPr>
        <w:t>onfiguring session for gesture tracking</w:t>
      </w:r>
      <w:r w:rsidR="003C396E">
        <w:rPr>
          <w:rFonts w:hint="eastAsia"/>
          <w:color w:val="000000" w:themeColor="text1"/>
        </w:rPr>
        <w:t>,</w:t>
      </w:r>
      <w:r w:rsidR="007A3F42" w:rsidRPr="001C4AEC">
        <w:rPr>
          <w:color w:val="000000" w:themeColor="text1"/>
        </w:rPr>
        <w:t xml:space="preserve">derived from </w:t>
      </w:r>
      <w:r w:rsidR="00225290">
        <w:rPr>
          <w:color w:val="000000" w:themeColor="text1"/>
        </w:rPr>
        <w:t>A</w:t>
      </w:r>
      <w:r w:rsidR="007A3F42" w:rsidRPr="001C4AEC">
        <w:rPr>
          <w:color w:val="000000" w:themeColor="text1"/>
        </w:rPr>
        <w:t>RConfigBase</w:t>
      </w:r>
    </w:p>
    <w:p w:rsidR="002A74D0" w:rsidRPr="00BB1CFF" w:rsidRDefault="002A67B4" w:rsidP="002A74D0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2A74D0" w:rsidRPr="00BB1CFF" w:rsidRDefault="002A74D0" w:rsidP="00B531DB">
      <w:pPr>
        <w:pStyle w:val="6"/>
      </w:pPr>
      <w:r w:rsidRPr="00BB1CFF">
        <w:t>public void setCameraLensFacing</w:t>
      </w:r>
    </w:p>
    <w:p w:rsidR="002A74D0" w:rsidRPr="00BB1CFF" w:rsidRDefault="006C52E8" w:rsidP="00355795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355795" w:rsidRPr="00355795">
        <w:t xml:space="preserve"> </w:t>
      </w:r>
      <w:r w:rsidR="00355795">
        <w:rPr>
          <w:color w:val="000000" w:themeColor="text1"/>
        </w:rPr>
        <w:t>U</w:t>
      </w:r>
      <w:r w:rsidR="007D4428">
        <w:rPr>
          <w:color w:val="000000" w:themeColor="text1"/>
        </w:rPr>
        <w:t>s</w:t>
      </w:r>
      <w:r w:rsidR="00355795">
        <w:rPr>
          <w:color w:val="000000" w:themeColor="text1"/>
        </w:rPr>
        <w:t>ed to s</w:t>
      </w:r>
      <w:r w:rsidR="00355795" w:rsidRPr="00355795">
        <w:rPr>
          <w:color w:val="000000" w:themeColor="text1"/>
        </w:rPr>
        <w:t>et camera orientation</w:t>
      </w:r>
      <w:r w:rsidR="003C396E">
        <w:rPr>
          <w:color w:val="000000" w:themeColor="text1"/>
        </w:rPr>
        <w:t>.</w:t>
      </w:r>
    </w:p>
    <w:p w:rsidR="002A74D0" w:rsidRPr="00BB1CFF" w:rsidRDefault="002A74D0" w:rsidP="00B531DB">
      <w:pPr>
        <w:pStyle w:val="6"/>
      </w:pPr>
      <w:r w:rsidRPr="00BB1CFF">
        <w:t>public CameraLensFacing getCameraLensFacing()</w:t>
      </w:r>
    </w:p>
    <w:p w:rsidR="002A74D0" w:rsidRDefault="006C52E8" w:rsidP="00B531DB">
      <w:pPr>
        <w:pStyle w:val="6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557AE8" w:rsidRPr="00557AE8">
        <w:t xml:space="preserve"> </w:t>
      </w:r>
      <w:r w:rsidR="00557AE8">
        <w:t>Used to g</w:t>
      </w:r>
      <w:r w:rsidR="00557AE8" w:rsidRPr="00355795">
        <w:t>et camera orientation</w:t>
      </w:r>
      <w:r w:rsidR="003C396E">
        <w:t>.</w:t>
      </w:r>
    </w:p>
    <w:p w:rsidR="00B94798" w:rsidRDefault="00B94798" w:rsidP="00B94798">
      <w:pPr>
        <w:pStyle w:val="4"/>
      </w:pPr>
      <w:bookmarkStart w:id="36" w:name="_Toc530494039"/>
      <w:r>
        <w:lastRenderedPageBreak/>
        <w:t>AR</w:t>
      </w:r>
      <w:r>
        <w:rPr>
          <w:rFonts w:hint="eastAsia"/>
        </w:rPr>
        <w:t>HitResult</w:t>
      </w:r>
      <w:bookmarkEnd w:id="36"/>
    </w:p>
    <w:p w:rsidR="00B94798" w:rsidRDefault="00B94798" w:rsidP="00B94798">
      <w:pPr>
        <w:pStyle w:val="5"/>
      </w:pPr>
      <w:r>
        <w:rPr>
          <w:rFonts w:hint="eastAsia"/>
        </w:rPr>
        <w:t>Description</w:t>
      </w:r>
      <w:r w:rsidR="00F933DE">
        <w:t>:</w:t>
      </w:r>
      <w:r>
        <w:t xml:space="preserve">  This is a abstract class</w:t>
      </w:r>
      <w:r w:rsidR="003C396E">
        <w:t>,</w:t>
      </w:r>
      <w:r>
        <w:t xml:space="preserve"> which defines </w:t>
      </w:r>
      <w:r w:rsidRPr="00C65D4A">
        <w:t>an intersection between a ray and estimated real-world geometry.</w:t>
      </w:r>
    </w:p>
    <w:p w:rsidR="00B94798" w:rsidRDefault="00B94798" w:rsidP="00B94798">
      <w:pPr>
        <w:pStyle w:val="5"/>
      </w:pPr>
      <w:r>
        <w:rPr>
          <w:rFonts w:hint="eastAsia"/>
        </w:rPr>
        <w:t>Methods</w:t>
      </w:r>
      <w:r w:rsidR="00F933DE">
        <w:t>:</w:t>
      </w:r>
      <w:r>
        <w:t xml:space="preserve"> </w:t>
      </w:r>
    </w:p>
    <w:p w:rsidR="0044788F" w:rsidRDefault="0044788F" w:rsidP="00B531DB">
      <w:pPr>
        <w:pStyle w:val="6"/>
      </w:pPr>
      <w:r w:rsidRPr="0097357D">
        <w:t>public ARAnchor createAnchor()</w:t>
      </w:r>
    </w:p>
    <w:p w:rsidR="0044788F" w:rsidRPr="0097357D" w:rsidRDefault="0044788F" w:rsidP="0044788F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t>Create a new anchor point in the hit position.</w:t>
      </w:r>
    </w:p>
    <w:p w:rsidR="00B94798" w:rsidRDefault="00B94798" w:rsidP="00B531DB">
      <w:pPr>
        <w:pStyle w:val="6"/>
      </w:pPr>
      <w:r w:rsidRPr="007D0A00">
        <w:t xml:space="preserve">public </w:t>
      </w:r>
      <w:r>
        <w:t>AR</w:t>
      </w:r>
      <w:r w:rsidRPr="007D0A00">
        <w:t>Pose getHitPose()</w:t>
      </w:r>
    </w:p>
    <w:p w:rsidR="00B94798" w:rsidRDefault="00B94798" w:rsidP="00B94798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C65D4A">
        <w:t>Returns the pose of the intersection between a ray and detected real-world geometry. The position is the location in space where the ray intersected the geometry.</w:t>
      </w:r>
      <w:r>
        <w:t xml:space="preserve"> The orientation’s definition differs depending on the object that was hit. When the ray hit a ARPlane</w:t>
      </w:r>
      <w:r w:rsidR="003C396E">
        <w:t>,</w:t>
      </w:r>
      <w:r>
        <w:t xml:space="preserve"> the local </w:t>
      </w:r>
      <w:r w:rsidRPr="00D4604F">
        <w:t>coordinate</w:t>
      </w:r>
      <w:r>
        <w:t xml:space="preserve"> space is</w:t>
      </w:r>
      <w:r w:rsidR="00F933DE">
        <w:t>:</w:t>
      </w:r>
      <w:r>
        <w:t xml:space="preserve"> </w:t>
      </w:r>
      <w:r w:rsidRPr="00C65D4A">
        <w:t>X+ is perpendicular to the cast ray and parallel to the plane</w:t>
      </w:r>
      <w:r w:rsidR="003C396E">
        <w:t>,</w:t>
      </w:r>
      <w:r w:rsidRPr="00C65D4A">
        <w:t xml:space="preserve"> Y+ points along the plane normal (up</w:t>
      </w:r>
      <w:r w:rsidR="003C396E">
        <w:t>,</w:t>
      </w:r>
      <w:r w:rsidRPr="00C65D4A">
        <w:t xml:space="preserve"> for HORIZONTAL_UPWARD_FACING planes)</w:t>
      </w:r>
      <w:r w:rsidR="003C396E">
        <w:t>,</w:t>
      </w:r>
      <w:r w:rsidRPr="00C65D4A">
        <w:t xml:space="preserve"> and Z+ is parallel to the plane</w:t>
      </w:r>
      <w:r w:rsidR="003C396E">
        <w:t>,</w:t>
      </w:r>
      <w:r w:rsidRPr="00C65D4A">
        <w:t xml:space="preserve"> pointing roughly toward the user's device.</w:t>
      </w:r>
      <w:r>
        <w:t xml:space="preserve"> When it hit a point in ARPointCloud</w:t>
      </w:r>
      <w:r w:rsidR="003C396E">
        <w:t>,</w:t>
      </w:r>
      <w:r>
        <w:t xml:space="preserve"> the </w:t>
      </w:r>
      <w:r w:rsidRPr="00D4604F">
        <w:t>coordinate</w:t>
      </w:r>
      <w:r>
        <w:t xml:space="preserve"> becomes</w:t>
      </w:r>
      <w:r w:rsidR="00F933DE">
        <w:t>:</w:t>
      </w:r>
      <w:r>
        <w:t xml:space="preserve"> </w:t>
      </w:r>
      <w:r w:rsidRPr="00C65D4A">
        <w:t>X+ is perpendicular to the cast ray and points right from the perspective of the user's device</w:t>
      </w:r>
      <w:r w:rsidR="003C396E">
        <w:t>,</w:t>
      </w:r>
      <w:r w:rsidRPr="00C65D4A">
        <w:t xml:space="preserve"> Y+ points up</w:t>
      </w:r>
      <w:r w:rsidR="003C396E">
        <w:t>,</w:t>
      </w:r>
      <w:r w:rsidRPr="00C65D4A">
        <w:t xml:space="preserve"> and Z+ points roughly toward the user's device.</w:t>
      </w:r>
    </w:p>
    <w:p w:rsidR="00B94798" w:rsidRDefault="00B94798" w:rsidP="00B531DB">
      <w:pPr>
        <w:pStyle w:val="6"/>
      </w:pPr>
      <w:r w:rsidRPr="007D0A00">
        <w:t>public float getDistance()</w:t>
      </w:r>
    </w:p>
    <w:p w:rsidR="00B94798" w:rsidRDefault="00B94798" w:rsidP="00B94798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707B05">
        <w:t>Returns the distance from the camera to the hit location</w:t>
      </w:r>
      <w:r w:rsidR="003C396E">
        <w:t>,</w:t>
      </w:r>
      <w:r w:rsidRPr="00707B05">
        <w:t xml:space="preserve"> in meters.</w:t>
      </w:r>
    </w:p>
    <w:p w:rsidR="00FF17C5" w:rsidRPr="0097357D" w:rsidRDefault="00FF17C5" w:rsidP="00B531DB">
      <w:pPr>
        <w:pStyle w:val="6"/>
      </w:pPr>
      <w:r w:rsidRPr="0097357D">
        <w:t>public ARTrackable getTrackable()</w:t>
      </w:r>
    </w:p>
    <w:p w:rsidR="00FF17C5" w:rsidRPr="00135610" w:rsidRDefault="00FF17C5" w:rsidP="00FF17C5">
      <w:pPr>
        <w:pStyle w:val="7"/>
        <w:rPr>
          <w:color w:val="002060"/>
        </w:rPr>
      </w:pPr>
      <w:r>
        <w:rPr>
          <w:rFonts w:hint="eastAsia"/>
        </w:rPr>
        <w:t>Illustration</w:t>
      </w:r>
      <w:r w:rsidR="00F933DE">
        <w:t>:</w:t>
      </w:r>
      <w:r w:rsidRPr="00805367">
        <w:t>Return the tracked object that was hit</w:t>
      </w:r>
      <w:r>
        <w:rPr>
          <w:rFonts w:hint="eastAsia"/>
        </w:rPr>
        <w:t>.</w:t>
      </w:r>
    </w:p>
    <w:p w:rsidR="007F38FB" w:rsidRDefault="007F38FB" w:rsidP="007F38FB">
      <w:pPr>
        <w:pStyle w:val="4"/>
      </w:pPr>
      <w:bookmarkStart w:id="37" w:name="_Toc530494040"/>
      <w:r>
        <w:t>AR</w:t>
      </w:r>
      <w:r>
        <w:rPr>
          <w:rFonts w:hint="eastAsia"/>
        </w:rPr>
        <w:t>LightEstimate</w:t>
      </w:r>
      <w:bookmarkEnd w:id="37"/>
    </w:p>
    <w:p w:rsidR="007F38FB" w:rsidRDefault="007F38FB" w:rsidP="007F38FB">
      <w:pPr>
        <w:pStyle w:val="5"/>
      </w:pPr>
      <w:r>
        <w:rPr>
          <w:rFonts w:hint="eastAsia"/>
        </w:rPr>
        <w:t>Description</w:t>
      </w:r>
      <w:r w:rsidR="00F933DE">
        <w:t>:</w:t>
      </w:r>
      <w:r>
        <w:t xml:space="preserve"> </w:t>
      </w:r>
      <w:r w:rsidRPr="00EF3BA3">
        <w:t>Holds information about the estimated lighting of the real scene.</w:t>
      </w:r>
      <w:r>
        <w:t xml:space="preserve"> Returned by ARFrame.</w:t>
      </w:r>
      <w:r w:rsidRPr="00EF3BA3">
        <w:rPr>
          <w:i/>
        </w:rPr>
        <w:t>getLightEstimate()</w:t>
      </w:r>
      <w:r>
        <w:t>.</w:t>
      </w:r>
    </w:p>
    <w:p w:rsidR="007F38FB" w:rsidRDefault="007F38FB" w:rsidP="007F38FB">
      <w:pPr>
        <w:pStyle w:val="5"/>
      </w:pPr>
      <w:r>
        <w:rPr>
          <w:rFonts w:hint="eastAsia"/>
        </w:rPr>
        <w:t>Methods</w:t>
      </w:r>
      <w:r w:rsidR="00F933DE">
        <w:t>:</w:t>
      </w:r>
      <w:r>
        <w:t xml:space="preserve"> </w:t>
      </w:r>
    </w:p>
    <w:p w:rsidR="00586A61" w:rsidRPr="00A94E2D" w:rsidRDefault="00586A61" w:rsidP="00B531DB">
      <w:pPr>
        <w:pStyle w:val="6"/>
      </w:pPr>
      <w:r w:rsidRPr="00A94E2D">
        <w:t>public State getState()</w:t>
      </w:r>
    </w:p>
    <w:p w:rsidR="00586A61" w:rsidRPr="00251E3C" w:rsidRDefault="00586A61" w:rsidP="00586A61">
      <w:pPr>
        <w:pStyle w:val="7"/>
      </w:pPr>
      <w:r>
        <w:rPr>
          <w:rFonts w:hint="eastAsia"/>
        </w:rPr>
        <w:t>Illustration</w:t>
      </w:r>
      <w:r w:rsidR="00F933DE">
        <w:t>:</w:t>
      </w:r>
      <w:r w:rsidRPr="0092590B">
        <w:t>Returns the validity of this light estimate</w:t>
      </w:r>
      <w:r>
        <w:t>.</w:t>
      </w:r>
    </w:p>
    <w:p w:rsidR="007F38FB" w:rsidRDefault="007F38FB" w:rsidP="00B531DB">
      <w:pPr>
        <w:pStyle w:val="6"/>
      </w:pPr>
      <w:r w:rsidRPr="00E36FED">
        <w:t>public boolean isValid()</w:t>
      </w:r>
    </w:p>
    <w:p w:rsidR="007F38FB" w:rsidRDefault="007F38FB" w:rsidP="007F38FB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>
        <w:rPr>
          <w:rFonts w:hint="eastAsia"/>
        </w:rPr>
        <w:t xml:space="preserve"> </w:t>
      </w:r>
      <w:r>
        <w:t>The return value indicates whether the ARLightEstimate is valid.</w:t>
      </w:r>
    </w:p>
    <w:p w:rsidR="007F38FB" w:rsidRDefault="007F38FB" w:rsidP="00B531DB">
      <w:pPr>
        <w:pStyle w:val="6"/>
      </w:pPr>
      <w:r w:rsidRPr="00E36FED">
        <w:t>public float getPixelIntensity()</w:t>
      </w:r>
    </w:p>
    <w:p w:rsidR="007F38FB" w:rsidRPr="00E36FED" w:rsidRDefault="007F38FB" w:rsidP="007F38FB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E73C28">
        <w:t>Returns the pixel intensity of the current camera view. Values are in the range (0.0</w:t>
      </w:r>
      <w:r w:rsidR="003C396E">
        <w:t>,</w:t>
      </w:r>
      <w:r w:rsidRPr="00E73C28">
        <w:t xml:space="preserve"> 1.0)</w:t>
      </w:r>
      <w:r w:rsidR="003C396E">
        <w:t>,</w:t>
      </w:r>
      <w:r w:rsidRPr="00E73C28">
        <w:t xml:space="preserve"> with zero being black and one being white.</w:t>
      </w:r>
    </w:p>
    <w:p w:rsidR="000648FA" w:rsidRDefault="000648FA" w:rsidP="000648FA">
      <w:pPr>
        <w:pStyle w:val="4"/>
      </w:pPr>
      <w:bookmarkStart w:id="38" w:name="_Toc530494041"/>
      <w:r>
        <w:t>AR</w:t>
      </w:r>
      <w:r>
        <w:rPr>
          <w:rFonts w:hint="eastAsia"/>
        </w:rPr>
        <w:t>Plane</w:t>
      </w:r>
      <w:bookmarkEnd w:id="38"/>
    </w:p>
    <w:p w:rsidR="000648FA" w:rsidRDefault="000648FA" w:rsidP="000648FA">
      <w:pPr>
        <w:pStyle w:val="5"/>
      </w:pPr>
      <w:r>
        <w:rPr>
          <w:rFonts w:hint="eastAsia"/>
        </w:rPr>
        <w:t>Description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4620B0">
        <w:t>Describes the current best knowledge of a real-world planar surface.</w:t>
      </w:r>
      <w:r>
        <w:t xml:space="preserve"> </w:t>
      </w:r>
      <w:r w:rsidRPr="004620B0">
        <w:t xml:space="preserve">Two or more </w:t>
      </w:r>
      <w:r>
        <w:t>p</w:t>
      </w:r>
      <w:r w:rsidRPr="004620B0">
        <w:t>lanes may be automatically merged into a</w:t>
      </w:r>
      <w:r>
        <w:t xml:space="preserve"> </w:t>
      </w:r>
      <w:r w:rsidRPr="004620B0">
        <w:t>single parent plane</w:t>
      </w:r>
      <w:r>
        <w:t xml:space="preserve">.  Assume that plane </w:t>
      </w:r>
      <w:r w:rsidRPr="00D44379">
        <w:rPr>
          <w:i/>
        </w:rPr>
        <w:t>A</w:t>
      </w:r>
      <w:r>
        <w:t xml:space="preserve"> and plane </w:t>
      </w:r>
      <w:r w:rsidRPr="00D44379">
        <w:rPr>
          <w:i/>
        </w:rPr>
        <w:t>B</w:t>
      </w:r>
      <w:r>
        <w:t xml:space="preserve"> will be merged. And </w:t>
      </w:r>
      <w:r w:rsidRPr="00D44379">
        <w:rPr>
          <w:i/>
        </w:rPr>
        <w:t>A</w:t>
      </w:r>
      <w:r>
        <w:t xml:space="preserve"> is recognized earlier than </w:t>
      </w:r>
      <w:r w:rsidRPr="00D44379">
        <w:rPr>
          <w:i/>
        </w:rPr>
        <w:t>B</w:t>
      </w:r>
      <w:r>
        <w:t>. Then</w:t>
      </w:r>
      <w:r w:rsidR="003C396E">
        <w:t>,</w:t>
      </w:r>
      <w:r>
        <w:t xml:space="preserve"> </w:t>
      </w:r>
      <w:r w:rsidRPr="00D44379">
        <w:rPr>
          <w:i/>
        </w:rPr>
        <w:t>B</w:t>
      </w:r>
      <w:r>
        <w:t xml:space="preserve"> will be merged into </w:t>
      </w:r>
      <w:r w:rsidRPr="00D44379">
        <w:rPr>
          <w:i/>
        </w:rPr>
        <w:t>A</w:t>
      </w:r>
      <w:r>
        <w:t>. After that</w:t>
      </w:r>
      <w:r w:rsidR="003C396E">
        <w:t>,</w:t>
      </w:r>
      <w:r>
        <w:t xml:space="preserve"> B will be removed in next ARSession.update().</w:t>
      </w:r>
    </w:p>
    <w:p w:rsidR="000648FA" w:rsidRDefault="000648FA" w:rsidP="000648FA">
      <w:pPr>
        <w:pStyle w:val="5"/>
      </w:pPr>
      <w:r>
        <w:rPr>
          <w:rFonts w:hint="eastAsia"/>
        </w:rPr>
        <w:lastRenderedPageBreak/>
        <w:t>Methods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</w:p>
    <w:p w:rsidR="000648FA" w:rsidRDefault="000648FA" w:rsidP="00B531DB">
      <w:pPr>
        <w:pStyle w:val="6"/>
      </w:pPr>
      <w:r>
        <w:rPr>
          <w:rFonts w:hint="eastAsia"/>
        </w:rPr>
        <w:t xml:space="preserve">public </w:t>
      </w:r>
      <w:r>
        <w:t>AR</w:t>
      </w:r>
      <w:r>
        <w:rPr>
          <w:rFonts w:hint="eastAsia"/>
        </w:rPr>
        <w:t>Pose getCenterPose()</w:t>
      </w:r>
    </w:p>
    <w:p w:rsidR="000648FA" w:rsidRDefault="000648FA" w:rsidP="000648FA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4620B0">
        <w:t xml:space="preserve">Returns the </w:t>
      </w:r>
      <w:r>
        <w:t>ARP</w:t>
      </w:r>
      <w:r w:rsidRPr="004620B0">
        <w:t xml:space="preserve">ose of the center of the detected </w:t>
      </w:r>
      <w:r>
        <w:t>ARP</w:t>
      </w:r>
      <w:r w:rsidRPr="004620B0">
        <w:t xml:space="preserve">lane. The </w:t>
      </w:r>
      <w:r>
        <w:t>ARP</w:t>
      </w:r>
      <w:r w:rsidRPr="004620B0">
        <w:t>ose's transformed +Y axis will be point normal out of the plane</w:t>
      </w:r>
      <w:r w:rsidR="003C396E">
        <w:t>,</w:t>
      </w:r>
      <w:r w:rsidRPr="004620B0">
        <w:t xml:space="preserve"> with the +X and +Z axes orienting the extents of the bounding rectangle.</w:t>
      </w:r>
    </w:p>
    <w:p w:rsidR="000648FA" w:rsidRDefault="000648FA" w:rsidP="00B531DB">
      <w:pPr>
        <w:pStyle w:val="6"/>
      </w:pPr>
      <w:r>
        <w:rPr>
          <w:rFonts w:hint="eastAsia"/>
        </w:rPr>
        <w:t>public float getExtentX()</w:t>
      </w:r>
    </w:p>
    <w:p w:rsidR="000648FA" w:rsidRDefault="000648FA" w:rsidP="000648FA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B32086">
        <w:t xml:space="preserve">Returns the length of this </w:t>
      </w:r>
      <w:r>
        <w:t>ARP</w:t>
      </w:r>
      <w:r w:rsidRPr="00B32086">
        <w:t>lane's bounding rectangle measured along the local X-axis of the coordinate space centered on the plane.</w:t>
      </w:r>
    </w:p>
    <w:p w:rsidR="000648FA" w:rsidRDefault="000648FA" w:rsidP="00B531DB">
      <w:pPr>
        <w:pStyle w:val="6"/>
      </w:pPr>
      <w:r>
        <w:rPr>
          <w:rFonts w:hint="eastAsia"/>
        </w:rPr>
        <w:t>public float getExtentZ()</w:t>
      </w:r>
    </w:p>
    <w:p w:rsidR="000648FA" w:rsidRDefault="000648FA" w:rsidP="000648FA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7B530F">
        <w:t xml:space="preserve">Returns the length of this </w:t>
      </w:r>
      <w:r>
        <w:t>ARP</w:t>
      </w:r>
      <w:r w:rsidRPr="007B530F">
        <w:t>lane's bounding rectangle measured along the local Z-axis of the coordinate frame centered on the plane.</w:t>
      </w:r>
    </w:p>
    <w:p w:rsidR="000648FA" w:rsidRDefault="000648FA" w:rsidP="00B531DB">
      <w:pPr>
        <w:pStyle w:val="6"/>
      </w:pPr>
      <w:r>
        <w:rPr>
          <w:rFonts w:hint="eastAsia"/>
        </w:rPr>
        <w:t>public FloatBuffer getPlanePolygon()</w:t>
      </w:r>
    </w:p>
    <w:p w:rsidR="000648FA" w:rsidRDefault="000648FA" w:rsidP="000648FA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96274A">
        <w:t xml:space="preserve">Returns the 2D vertices of a </w:t>
      </w:r>
      <w:r>
        <w:t>c</w:t>
      </w:r>
      <w:r w:rsidRPr="000D2635">
        <w:t xml:space="preserve">oncave </w:t>
      </w:r>
      <w:r w:rsidRPr="0096274A">
        <w:t>polygon approximating the detected plane</w:t>
      </w:r>
      <w:r w:rsidR="003C396E">
        <w:t>,</w:t>
      </w:r>
      <w:r w:rsidRPr="0096274A">
        <w:t xml:space="preserve"> in the form [x1</w:t>
      </w:r>
      <w:r w:rsidR="003C396E">
        <w:t>,</w:t>
      </w:r>
      <w:r w:rsidRPr="0096274A">
        <w:t xml:space="preserve"> z1</w:t>
      </w:r>
      <w:r w:rsidR="003C396E">
        <w:t>,</w:t>
      </w:r>
      <w:r w:rsidRPr="0096274A">
        <w:t xml:space="preserve"> x2</w:t>
      </w:r>
      <w:r w:rsidR="003C396E">
        <w:t>,</w:t>
      </w:r>
      <w:r w:rsidRPr="0096274A">
        <w:t xml:space="preserve"> z2</w:t>
      </w:r>
      <w:r w:rsidR="003C396E">
        <w:t>,</w:t>
      </w:r>
      <w:r w:rsidRPr="0096274A">
        <w:t xml:space="preserve"> ...]. These X-Z values are in the </w:t>
      </w:r>
      <w:r>
        <w:t>ARP</w:t>
      </w:r>
      <w:r w:rsidRPr="0096274A">
        <w:t xml:space="preserve">lane's local x-z plane (y=0) and must be transformed by the </w:t>
      </w:r>
      <w:r>
        <w:t>ARP</w:t>
      </w:r>
      <w:r w:rsidRPr="0096274A">
        <w:t>ose (getCenterPose()) to get the boundary in world coordinates.</w:t>
      </w:r>
      <w:r>
        <w:t xml:space="preserve"> Note that these polygon point are c</w:t>
      </w:r>
      <w:r w:rsidRPr="00CD2495">
        <w:t>oncave</w:t>
      </w:r>
      <w:r>
        <w:t>.</w:t>
      </w:r>
    </w:p>
    <w:p w:rsidR="000648FA" w:rsidRDefault="000648FA" w:rsidP="00B531DB">
      <w:pPr>
        <w:pStyle w:val="6"/>
      </w:pPr>
      <w:r>
        <w:rPr>
          <w:rFonts w:hint="eastAsia"/>
        </w:rPr>
        <w:t xml:space="preserve">public </w:t>
      </w:r>
      <w:r>
        <w:t>AR</w:t>
      </w:r>
      <w:r>
        <w:rPr>
          <w:rFonts w:hint="eastAsia"/>
        </w:rPr>
        <w:t>Plane getSubsumedBy()</w:t>
      </w:r>
    </w:p>
    <w:p w:rsidR="000648FA" w:rsidRDefault="000648FA" w:rsidP="000648FA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 </w:t>
      </w:r>
      <w:r>
        <w:rPr>
          <w:rFonts w:hint="eastAsia"/>
        </w:rPr>
        <w:t>Returns</w:t>
      </w:r>
      <w:r>
        <w:t xml:space="preserve"> the ARPlane</w:t>
      </w:r>
      <w:r w:rsidR="003C396E">
        <w:t>,</w:t>
      </w:r>
      <w:r>
        <w:t xml:space="preserve"> which this ARPlane was merged into.</w:t>
      </w:r>
      <w:r>
        <w:rPr>
          <w:rFonts w:hint="eastAsia"/>
          <w:color w:val="FF0000"/>
        </w:rPr>
        <w:t xml:space="preserve"> </w:t>
      </w:r>
      <w:r>
        <w:t>It will return null if there’s no parent plane.</w:t>
      </w:r>
    </w:p>
    <w:p w:rsidR="000648FA" w:rsidRDefault="000648FA" w:rsidP="00B531DB">
      <w:pPr>
        <w:pStyle w:val="6"/>
      </w:pPr>
      <w:r>
        <w:rPr>
          <w:rFonts w:hint="eastAsia"/>
        </w:rPr>
        <w:t xml:space="preserve">public </w:t>
      </w:r>
      <w:r w:rsidRPr="000E6942">
        <w:t xml:space="preserve">PlaneType </w:t>
      </w:r>
      <w:r>
        <w:rPr>
          <w:rFonts w:hint="eastAsia"/>
        </w:rPr>
        <w:t>getType()</w:t>
      </w:r>
    </w:p>
    <w:p w:rsidR="000648FA" w:rsidRDefault="000648FA" w:rsidP="000648FA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6C4CF0">
        <w:t xml:space="preserve">Returns the type of this </w:t>
      </w:r>
      <w:r>
        <w:t>ARP</w:t>
      </w:r>
      <w:r w:rsidRPr="006C4CF0">
        <w:t>lane.</w:t>
      </w:r>
    </w:p>
    <w:tbl>
      <w:tblPr>
        <w:tblStyle w:val="affc"/>
        <w:tblW w:w="7876" w:type="dxa"/>
        <w:tblInd w:w="1134" w:type="dxa"/>
        <w:tblLook w:val="04A0" w:firstRow="1" w:lastRow="0" w:firstColumn="1" w:lastColumn="0" w:noHBand="0" w:noVBand="1"/>
      </w:tblPr>
      <w:tblGrid>
        <w:gridCol w:w="3938"/>
        <w:gridCol w:w="3938"/>
      </w:tblGrid>
      <w:tr w:rsidR="000648FA" w:rsidTr="002A74D0">
        <w:tc>
          <w:tcPr>
            <w:tcW w:w="3938" w:type="dxa"/>
          </w:tcPr>
          <w:p w:rsidR="000648FA" w:rsidRPr="00D1763E" w:rsidRDefault="000648FA" w:rsidP="00D1763E">
            <w:pPr>
              <w:rPr>
                <w:b/>
              </w:rPr>
            </w:pPr>
            <w:r w:rsidRPr="00D1763E">
              <w:rPr>
                <w:b/>
              </w:rPr>
              <w:t>PlaneType</w:t>
            </w:r>
          </w:p>
        </w:tc>
        <w:tc>
          <w:tcPr>
            <w:tcW w:w="3938" w:type="dxa"/>
          </w:tcPr>
          <w:p w:rsidR="000648FA" w:rsidRPr="00D1763E" w:rsidRDefault="006247CE" w:rsidP="00D1763E">
            <w:pPr>
              <w:rPr>
                <w:b/>
              </w:rPr>
            </w:pPr>
            <w:r w:rsidRPr="00D1763E">
              <w:rPr>
                <w:rFonts w:hint="eastAsia"/>
                <w:b/>
              </w:rPr>
              <w:t>Description</w:t>
            </w:r>
          </w:p>
        </w:tc>
      </w:tr>
      <w:tr w:rsidR="000648FA" w:rsidTr="002A74D0">
        <w:tc>
          <w:tcPr>
            <w:tcW w:w="3938" w:type="dxa"/>
          </w:tcPr>
          <w:p w:rsidR="000648FA" w:rsidRPr="00D1763E" w:rsidRDefault="000648FA" w:rsidP="00D1763E">
            <w:r w:rsidRPr="00D1763E">
              <w:t>HORIZONTAL_UPWARD_FACING</w:t>
            </w:r>
          </w:p>
        </w:tc>
        <w:tc>
          <w:tcPr>
            <w:tcW w:w="3938" w:type="dxa"/>
          </w:tcPr>
          <w:p w:rsidR="000648FA" w:rsidRDefault="000648FA" w:rsidP="00D1763E">
            <w:r>
              <w:t xml:space="preserve">This type means a </w:t>
            </w:r>
            <w:r w:rsidRPr="004431ED">
              <w:t>horizontal plane facing downward</w:t>
            </w:r>
            <w:r>
              <w:t>.</w:t>
            </w:r>
          </w:p>
        </w:tc>
      </w:tr>
      <w:tr w:rsidR="000648FA" w:rsidTr="002A74D0">
        <w:tc>
          <w:tcPr>
            <w:tcW w:w="3938" w:type="dxa"/>
          </w:tcPr>
          <w:p w:rsidR="000648FA" w:rsidRPr="00D1763E" w:rsidRDefault="000648FA" w:rsidP="00D1763E">
            <w:r w:rsidRPr="00D1763E">
              <w:t>HORIZONTAL_DOWNWARD_FACING</w:t>
            </w:r>
          </w:p>
        </w:tc>
        <w:tc>
          <w:tcPr>
            <w:tcW w:w="3938" w:type="dxa"/>
          </w:tcPr>
          <w:p w:rsidR="000648FA" w:rsidRDefault="000648FA" w:rsidP="00D1763E">
            <w:r>
              <w:t xml:space="preserve">This type indicates </w:t>
            </w:r>
            <w:r w:rsidRPr="0002136D">
              <w:t>a horizontal plane facing upward</w:t>
            </w:r>
            <w:r>
              <w:t>.</w:t>
            </w:r>
          </w:p>
        </w:tc>
      </w:tr>
      <w:tr w:rsidR="000648FA" w:rsidTr="002A74D0">
        <w:tc>
          <w:tcPr>
            <w:tcW w:w="3938" w:type="dxa"/>
          </w:tcPr>
          <w:p w:rsidR="000648FA" w:rsidRPr="00D1763E" w:rsidRDefault="000648FA" w:rsidP="00D1763E">
            <w:r w:rsidRPr="00D1763E">
              <w:t>VERTICAL_FACING</w:t>
            </w:r>
          </w:p>
        </w:tc>
        <w:tc>
          <w:tcPr>
            <w:tcW w:w="3938" w:type="dxa"/>
          </w:tcPr>
          <w:p w:rsidR="000648FA" w:rsidRDefault="000648FA" w:rsidP="00D1763E">
            <w:r>
              <w:t>This type indicates a vertical plane.</w:t>
            </w:r>
          </w:p>
        </w:tc>
      </w:tr>
      <w:tr w:rsidR="000648FA" w:rsidTr="002A74D0">
        <w:tc>
          <w:tcPr>
            <w:tcW w:w="3938" w:type="dxa"/>
          </w:tcPr>
          <w:p w:rsidR="000648FA" w:rsidRPr="00D1763E" w:rsidRDefault="000648FA" w:rsidP="00D1763E">
            <w:r w:rsidRPr="00D1763E">
              <w:t>UNKNOWN_FACING</w:t>
            </w:r>
          </w:p>
        </w:tc>
        <w:tc>
          <w:tcPr>
            <w:tcW w:w="3938" w:type="dxa"/>
          </w:tcPr>
          <w:p w:rsidR="000648FA" w:rsidRDefault="000648FA" w:rsidP="00D1763E">
            <w:r>
              <w:t>This type means this plane is invalid.</w:t>
            </w:r>
          </w:p>
        </w:tc>
      </w:tr>
    </w:tbl>
    <w:p w:rsidR="000648FA" w:rsidRDefault="000648FA" w:rsidP="000648FA"/>
    <w:p w:rsidR="00DF3744" w:rsidRPr="00DF3744" w:rsidRDefault="00DF3744" w:rsidP="00B531DB">
      <w:pPr>
        <w:pStyle w:val="6"/>
      </w:pPr>
      <w:r w:rsidRPr="00DF3744">
        <w:t>public boolean isPoseInExtents(ARPose pose)</w:t>
      </w:r>
    </w:p>
    <w:p w:rsidR="00DF3744" w:rsidRPr="00A94E2D" w:rsidRDefault="00DF3744" w:rsidP="00DF3744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Pr="004B1E6E">
        <w:t>Return true if the positioned pose (usually obtained from HitResult) is in the rectangle of the plane</w:t>
      </w:r>
      <w:r>
        <w:t>.</w:t>
      </w:r>
    </w:p>
    <w:p w:rsidR="00DF3744" w:rsidRPr="00A94E2D" w:rsidRDefault="00DF3744" w:rsidP="00B531DB">
      <w:pPr>
        <w:pStyle w:val="6"/>
      </w:pPr>
      <w:r w:rsidRPr="00A94E2D">
        <w:t>public boolean isPoseInPolygon(ARPose pose)</w:t>
      </w:r>
    </w:p>
    <w:p w:rsidR="00DF3744" w:rsidRPr="00A94E2D" w:rsidRDefault="00DF3744" w:rsidP="00DF3744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Pr="005F5D8D">
        <w:t>Return true if the positioned pose (usually obtained from HitResult) is in a flat polygon</w:t>
      </w:r>
      <w:r>
        <w:t>.</w:t>
      </w:r>
    </w:p>
    <w:p w:rsidR="000648FA" w:rsidRPr="00B05C54" w:rsidRDefault="000648FA" w:rsidP="00B531DB">
      <w:pPr>
        <w:pStyle w:val="6"/>
      </w:pPr>
      <w:r w:rsidRPr="00B05C54">
        <w:t>public boolean equals(Object obj)</w:t>
      </w:r>
    </w:p>
    <w:p w:rsidR="000648FA" w:rsidRDefault="000648FA" w:rsidP="000648FA">
      <w:pPr>
        <w:pStyle w:val="7"/>
      </w:pPr>
      <w:r w:rsidRPr="00B05C54">
        <w:t>Illustration</w:t>
      </w:r>
      <w:r w:rsidR="00F933DE">
        <w:t>:</w:t>
      </w:r>
      <w:r w:rsidRPr="00B05C54">
        <w:t xml:space="preserve"> Indicates whether some other object is a</w:t>
      </w:r>
      <w:r>
        <w:t>n</w:t>
      </w:r>
      <w:r w:rsidRPr="00B05C54">
        <w:t xml:space="preserve"> </w:t>
      </w:r>
      <w:r>
        <w:t>ARPlane</w:t>
      </w:r>
      <w:r w:rsidRPr="00B05C54">
        <w:t xml:space="preserve"> referencing the same logical </w:t>
      </w:r>
      <w:r>
        <w:t>plane</w:t>
      </w:r>
      <w:r w:rsidRPr="00B05C54">
        <w:t xml:space="preserve"> as this one.</w:t>
      </w:r>
    </w:p>
    <w:p w:rsidR="000648FA" w:rsidRPr="004041F7" w:rsidRDefault="000648FA" w:rsidP="00B531DB">
      <w:pPr>
        <w:pStyle w:val="6"/>
      </w:pPr>
      <w:r w:rsidRPr="004041F7">
        <w:lastRenderedPageBreak/>
        <w:t>public int hashCode()</w:t>
      </w:r>
    </w:p>
    <w:p w:rsidR="000648FA" w:rsidRPr="004431ED" w:rsidRDefault="000648FA" w:rsidP="000648FA">
      <w:pPr>
        <w:pStyle w:val="7"/>
      </w:pPr>
      <w:r w:rsidRPr="00B05C54">
        <w:t>Illustration</w:t>
      </w:r>
      <w:r w:rsidR="00F933DE">
        <w:t>:</w:t>
      </w:r>
      <w:r w:rsidRPr="007750FE">
        <w:t xml:space="preserve"> Returns a hash code value for the object.</w:t>
      </w:r>
    </w:p>
    <w:p w:rsidR="001C1BFD" w:rsidRPr="00BB1CFF" w:rsidRDefault="001C1BFD" w:rsidP="001C1BFD">
      <w:pPr>
        <w:pStyle w:val="4"/>
        <w:rPr>
          <w:color w:val="000000" w:themeColor="text1"/>
        </w:rPr>
      </w:pPr>
      <w:bookmarkStart w:id="39" w:name="_Toc519198948"/>
      <w:bookmarkStart w:id="40" w:name="_Toc530494042"/>
      <w:r w:rsidRPr="00BB1CFF">
        <w:rPr>
          <w:color w:val="000000" w:themeColor="text1"/>
        </w:rPr>
        <w:t>ARPoint</w:t>
      </w:r>
      <w:bookmarkEnd w:id="39"/>
      <w:bookmarkEnd w:id="40"/>
    </w:p>
    <w:p w:rsidR="001C1BFD" w:rsidRPr="00BB1CFF" w:rsidRDefault="00CE4725" w:rsidP="0003386E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Description</w:t>
      </w:r>
      <w:r w:rsidR="00F933DE">
        <w:rPr>
          <w:rFonts w:hint="eastAsia"/>
          <w:color w:val="000000" w:themeColor="text1"/>
        </w:rPr>
        <w:t>:</w:t>
      </w:r>
      <w:r w:rsidR="0003386E" w:rsidRPr="0003386E">
        <w:rPr>
          <w:color w:val="000000" w:themeColor="text1"/>
        </w:rPr>
        <w:t>Represents</w:t>
      </w:r>
      <w:r w:rsidR="00E12BDA" w:rsidRPr="00BB1CFF">
        <w:rPr>
          <w:color w:val="000000" w:themeColor="text1"/>
        </w:rPr>
        <w:t xml:space="preserve"> </w:t>
      </w:r>
      <w:r w:rsidR="0003386E" w:rsidRPr="0003386E">
        <w:rPr>
          <w:color w:val="000000" w:themeColor="text1"/>
        </w:rPr>
        <w:t>a</w:t>
      </w:r>
      <w:r w:rsidR="00E12BDA" w:rsidRPr="00BB1CFF">
        <w:rPr>
          <w:color w:val="000000" w:themeColor="text1"/>
        </w:rPr>
        <w:t xml:space="preserve"> </w:t>
      </w:r>
      <w:r w:rsidR="0003386E" w:rsidRPr="0003386E">
        <w:rPr>
          <w:color w:val="000000" w:themeColor="text1"/>
        </w:rPr>
        <w:t>point</w:t>
      </w:r>
      <w:r w:rsidR="00E12BDA" w:rsidRPr="00BB1CFF">
        <w:rPr>
          <w:color w:val="000000" w:themeColor="text1"/>
        </w:rPr>
        <w:t xml:space="preserve"> </w:t>
      </w:r>
      <w:r w:rsidR="0003386E" w:rsidRPr="0003386E">
        <w:rPr>
          <w:color w:val="000000" w:themeColor="text1"/>
        </w:rPr>
        <w:t>in</w:t>
      </w:r>
      <w:r w:rsidR="00E12BDA" w:rsidRPr="00BB1CFF">
        <w:rPr>
          <w:color w:val="000000" w:themeColor="text1"/>
        </w:rPr>
        <w:t xml:space="preserve"> </w:t>
      </w:r>
      <w:r w:rsidR="0003386E" w:rsidRPr="0003386E">
        <w:rPr>
          <w:color w:val="000000" w:themeColor="text1"/>
        </w:rPr>
        <w:t>space</w:t>
      </w:r>
      <w:r w:rsidR="00E12BDA" w:rsidRPr="00BB1CFF">
        <w:rPr>
          <w:color w:val="000000" w:themeColor="text1"/>
        </w:rPr>
        <w:t xml:space="preserve"> </w:t>
      </w:r>
      <w:r w:rsidR="0003386E" w:rsidRPr="0003386E">
        <w:rPr>
          <w:color w:val="000000" w:themeColor="text1"/>
        </w:rPr>
        <w:t>that</w:t>
      </w:r>
      <w:r w:rsidR="00E12BDA" w:rsidRPr="00BB1CFF">
        <w:rPr>
          <w:color w:val="000000" w:themeColor="text1"/>
        </w:rPr>
        <w:t xml:space="preserve"> </w:t>
      </w:r>
      <w:r w:rsidR="0003386E" w:rsidRPr="0003386E">
        <w:rPr>
          <w:color w:val="000000" w:themeColor="text1"/>
        </w:rPr>
        <w:t>AR</w:t>
      </w:r>
      <w:r w:rsidR="0003386E">
        <w:rPr>
          <w:color w:val="000000" w:themeColor="text1"/>
        </w:rPr>
        <w:t>Engine</w:t>
      </w:r>
      <w:r w:rsidR="0003386E" w:rsidRPr="0003386E">
        <w:rPr>
          <w:color w:val="000000" w:themeColor="text1"/>
        </w:rPr>
        <w:t xml:space="preserve"> is tracking</w:t>
      </w:r>
      <w:r w:rsidR="003C396E">
        <w:rPr>
          <w:rFonts w:hint="eastAsia"/>
          <w:color w:val="000000" w:themeColor="text1"/>
        </w:rPr>
        <w:t>,</w:t>
      </w:r>
      <w:r w:rsidR="005A7F86" w:rsidRPr="005A7F86">
        <w:t xml:space="preserve"> </w:t>
      </w:r>
      <w:r w:rsidR="005A7F86">
        <w:t>d</w:t>
      </w:r>
      <w:r w:rsidR="005A7F86" w:rsidRPr="00BE1545">
        <w:t>erived from</w:t>
      </w:r>
      <w:r w:rsidR="005A7F86">
        <w:t xml:space="preserve"> </w:t>
      </w:r>
      <w:r w:rsidR="001C1BFD" w:rsidRPr="00BB1CFF">
        <w:rPr>
          <w:color w:val="000000" w:themeColor="text1"/>
        </w:rPr>
        <w:t>ARTrackableBase</w:t>
      </w:r>
      <w:r w:rsidR="00240407">
        <w:rPr>
          <w:rFonts w:hint="eastAsia"/>
          <w:color w:val="000000" w:themeColor="text1"/>
        </w:rPr>
        <w:t>.</w:t>
      </w:r>
    </w:p>
    <w:p w:rsidR="001C1BFD" w:rsidRPr="00BB1CFF" w:rsidRDefault="002A67B4" w:rsidP="001C1BFD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1C1BFD" w:rsidRPr="00BB1CFF" w:rsidRDefault="001C1BFD" w:rsidP="00B531DB">
      <w:pPr>
        <w:pStyle w:val="6"/>
      </w:pPr>
      <w:r w:rsidRPr="00BB1CFF">
        <w:t xml:space="preserve">public OrientationMode getOrientationMode() </w:t>
      </w:r>
    </w:p>
    <w:p w:rsidR="001C1BFD" w:rsidRPr="00BB1CFF" w:rsidRDefault="006C52E8" w:rsidP="001C1BFD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</w:p>
    <w:p w:rsidR="001C1BFD" w:rsidRPr="00BB1CFF" w:rsidRDefault="001C1BFD" w:rsidP="00B531DB">
      <w:pPr>
        <w:pStyle w:val="6"/>
      </w:pPr>
      <w:r w:rsidRPr="00BB1CFF">
        <w:t>ARPose getPose()</w:t>
      </w:r>
    </w:p>
    <w:p w:rsidR="001C1BFD" w:rsidRPr="00BB1CFF" w:rsidRDefault="006C52E8" w:rsidP="00A45782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A45782" w:rsidRPr="00A45782">
        <w:t xml:space="preserve"> </w:t>
      </w:r>
      <w:r w:rsidR="00A45782" w:rsidRPr="00A45782">
        <w:rPr>
          <w:color w:val="000000" w:themeColor="text1"/>
        </w:rPr>
        <w:t xml:space="preserve">The current </w:t>
      </w:r>
      <w:r w:rsidR="00A45782">
        <w:rPr>
          <w:color w:val="000000" w:themeColor="text1"/>
        </w:rPr>
        <w:t>p</w:t>
      </w:r>
      <w:r w:rsidR="00A45782" w:rsidRPr="00BB1CFF">
        <w:rPr>
          <w:color w:val="000000" w:themeColor="text1"/>
        </w:rPr>
        <w:t>ose</w:t>
      </w:r>
      <w:r w:rsidR="00A45782">
        <w:rPr>
          <w:color w:val="000000" w:themeColor="text1"/>
        </w:rPr>
        <w:t xml:space="preserve"> </w:t>
      </w:r>
      <w:r w:rsidR="00A45782" w:rsidRPr="00A45782">
        <w:rPr>
          <w:color w:val="000000" w:themeColor="text1"/>
        </w:rPr>
        <w:t xml:space="preserve">of the </w:t>
      </w:r>
      <w:r w:rsidR="00952DEB">
        <w:rPr>
          <w:color w:val="000000" w:themeColor="text1"/>
        </w:rPr>
        <w:t xml:space="preserve">AR </w:t>
      </w:r>
      <w:r w:rsidR="00A45782" w:rsidRPr="00A45782">
        <w:rPr>
          <w:color w:val="000000" w:themeColor="text1"/>
        </w:rPr>
        <w:t>point</w:t>
      </w:r>
      <w:r w:rsidR="003C396E">
        <w:rPr>
          <w:color w:val="000000" w:themeColor="text1"/>
        </w:rPr>
        <w:t>.</w:t>
      </w:r>
    </w:p>
    <w:p w:rsidR="003445AA" w:rsidRDefault="003445AA" w:rsidP="003445AA">
      <w:pPr>
        <w:pStyle w:val="4"/>
      </w:pPr>
      <w:bookmarkStart w:id="41" w:name="_Toc530494043"/>
      <w:r>
        <w:t>AR</w:t>
      </w:r>
      <w:r>
        <w:rPr>
          <w:rFonts w:hint="eastAsia"/>
        </w:rPr>
        <w:t>Point</w:t>
      </w:r>
      <w:r>
        <w:t>Cloud</w:t>
      </w:r>
      <w:bookmarkEnd w:id="41"/>
    </w:p>
    <w:p w:rsidR="003445AA" w:rsidRDefault="003445AA" w:rsidP="003445AA">
      <w:pPr>
        <w:pStyle w:val="5"/>
      </w:pPr>
      <w:r>
        <w:rPr>
          <w:rFonts w:hint="eastAsia"/>
        </w:rPr>
        <w:t>Description</w:t>
      </w:r>
      <w:r w:rsidR="00F933DE">
        <w:t>:</w:t>
      </w:r>
      <w:r>
        <w:t xml:space="preserve"> </w:t>
      </w:r>
      <w:r w:rsidRPr="00FA5599">
        <w:t>Contains a set of observed 3D points and confidence values.</w:t>
      </w:r>
    </w:p>
    <w:p w:rsidR="003445AA" w:rsidRDefault="003445AA" w:rsidP="003445AA">
      <w:pPr>
        <w:pStyle w:val="5"/>
      </w:pPr>
      <w:r>
        <w:rPr>
          <w:rFonts w:hint="eastAsia"/>
        </w:rPr>
        <w:t>Methods</w:t>
      </w:r>
      <w:r w:rsidR="00F933DE">
        <w:t>:</w:t>
      </w:r>
      <w:r>
        <w:t xml:space="preserve"> </w:t>
      </w:r>
      <w:r>
        <w:rPr>
          <w:rFonts w:hint="eastAsia"/>
        </w:rPr>
        <w:tab/>
      </w:r>
    </w:p>
    <w:p w:rsidR="003445AA" w:rsidRDefault="003445AA" w:rsidP="00B531DB">
      <w:pPr>
        <w:pStyle w:val="6"/>
      </w:pPr>
      <w:r w:rsidRPr="00293DF7">
        <w:t>public FloatBuffer getPoints()</w:t>
      </w:r>
    </w:p>
    <w:p w:rsidR="003445AA" w:rsidRDefault="003445AA" w:rsidP="003445AA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Returns a buffer of point coordinates and confidence values. Each point is represented by four consecutive values in the buffer</w:t>
      </w:r>
      <w:r w:rsidR="003C396E">
        <w:t>;</w:t>
      </w:r>
      <w:r>
        <w:t xml:space="preserve"> first the X</w:t>
      </w:r>
      <w:r w:rsidR="003C396E">
        <w:t>,</w:t>
      </w:r>
      <w:r>
        <w:t xml:space="preserve"> Y</w:t>
      </w:r>
      <w:r w:rsidR="003C396E">
        <w:t>,</w:t>
      </w:r>
      <w:r>
        <w:t xml:space="preserve"> Z position coordinates</w:t>
      </w:r>
      <w:r w:rsidR="003C396E">
        <w:t>,</w:t>
      </w:r>
      <w:r>
        <w:t xml:space="preserve"> followed by a confidence value.</w:t>
      </w:r>
    </w:p>
    <w:p w:rsidR="003445AA" w:rsidRDefault="003445AA" w:rsidP="00B531DB">
      <w:pPr>
        <w:pStyle w:val="6"/>
      </w:pPr>
      <w:r w:rsidRPr="00293DF7">
        <w:t>public long getTimestampNs()</w:t>
      </w:r>
    </w:p>
    <w:p w:rsidR="003445AA" w:rsidRDefault="003445AA" w:rsidP="003445AA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7314AD">
        <w:t>Returns the timestamp in nanoseconds when this point cloud was observed.</w:t>
      </w:r>
    </w:p>
    <w:p w:rsidR="00693F48" w:rsidRPr="000D19AE" w:rsidRDefault="00693F48" w:rsidP="00B531DB">
      <w:pPr>
        <w:pStyle w:val="6"/>
      </w:pPr>
      <w:r w:rsidRPr="000D19AE">
        <w:t xml:space="preserve">public void release() </w:t>
      </w:r>
    </w:p>
    <w:p w:rsidR="00693F48" w:rsidRPr="000D19AE" w:rsidRDefault="00693F48" w:rsidP="00693F48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>
        <w:rPr>
          <w:rFonts w:hint="eastAsia"/>
        </w:rPr>
        <w:t>Illustration</w:t>
      </w:r>
      <w:r w:rsidR="00F933DE">
        <w:t>:</w:t>
      </w:r>
      <w:r w:rsidRPr="00CC361B">
        <w:t>Release the resources of the point cloud</w:t>
      </w:r>
    </w:p>
    <w:p w:rsidR="006F4B0C" w:rsidRDefault="00755512" w:rsidP="003A76C4">
      <w:pPr>
        <w:pStyle w:val="4"/>
      </w:pPr>
      <w:bookmarkStart w:id="42" w:name="_Toc530494044"/>
      <w:r>
        <w:t>AR</w:t>
      </w:r>
      <w:r w:rsidR="006F4B0C">
        <w:rPr>
          <w:rFonts w:hint="eastAsia"/>
        </w:rPr>
        <w:t>Pose</w:t>
      </w:r>
      <w:bookmarkEnd w:id="42"/>
    </w:p>
    <w:p w:rsidR="007213EE" w:rsidRDefault="00755512" w:rsidP="00547406">
      <w:pPr>
        <w:pStyle w:val="5"/>
      </w:pPr>
      <w:r>
        <w:rPr>
          <w:rFonts w:hint="eastAsia"/>
        </w:rPr>
        <w:t>D</w:t>
      </w:r>
      <w:r w:rsidR="00312878">
        <w:t>escription</w:t>
      </w:r>
      <w:r w:rsidR="00F933DE">
        <w:t>:</w:t>
      </w:r>
      <w:r w:rsidR="002D6910">
        <w:t xml:space="preserve"> </w:t>
      </w:r>
      <w:r>
        <w:t xml:space="preserve">Represents an immutable rigid transformation from one coordinate space to another. As provided from </w:t>
      </w:r>
      <w:r w:rsidR="00385B5D">
        <w:t>HUAWEI</w:t>
      </w:r>
      <w:r w:rsidR="00A11D2C">
        <w:t xml:space="preserve"> AREngine</w:t>
      </w:r>
      <w:r w:rsidR="003C396E">
        <w:t>,</w:t>
      </w:r>
      <w:r>
        <w:t xml:space="preserve"> ARPoses always describe the transformation from object's local coordinate space to the world coordinate space. That is</w:t>
      </w:r>
      <w:r w:rsidR="003C396E">
        <w:t>,</w:t>
      </w:r>
      <w:r>
        <w:t xml:space="preserve"> ARPoses from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>can be thought of as equivalent to OpenGL model matrices.</w:t>
      </w:r>
      <w:r w:rsidR="00CD0C7C">
        <w:t xml:space="preserve"> </w:t>
      </w:r>
      <w:r>
        <w:t>The transformation is defined using a quaternion rotation about the origin followed by a translation.</w:t>
      </w:r>
      <w:r w:rsidR="00CD0C7C">
        <w:t xml:space="preserve"> </w:t>
      </w:r>
      <w:r>
        <w:t>Coordinate system is right-handled.</w:t>
      </w:r>
    </w:p>
    <w:p w:rsidR="007213EE" w:rsidRDefault="00472F3D" w:rsidP="00250471">
      <w:pPr>
        <w:pStyle w:val="5"/>
      </w:pPr>
      <w:r>
        <w:t>Methods</w:t>
      </w:r>
      <w:r w:rsidR="00F933DE">
        <w:t>:</w:t>
      </w:r>
      <w:r w:rsidR="002D6910">
        <w:t xml:space="preserve"> </w:t>
      </w:r>
    </w:p>
    <w:p w:rsidR="008E4772" w:rsidRDefault="008E4772" w:rsidP="00B531DB">
      <w:pPr>
        <w:pStyle w:val="6"/>
      </w:pPr>
      <w:r w:rsidRPr="008E4772">
        <w:t xml:space="preserve">public static final </w:t>
      </w:r>
      <w:r w:rsidR="00CD0C7C">
        <w:t>AR</w:t>
      </w:r>
      <w:r w:rsidRPr="008E4772">
        <w:t>Pose IDENTITY</w:t>
      </w:r>
      <w:r>
        <w:t xml:space="preserve"> </w:t>
      </w:r>
    </w:p>
    <w:p w:rsidR="008E4772" w:rsidRDefault="00250471" w:rsidP="00334828">
      <w:pPr>
        <w:pStyle w:val="7"/>
        <w:numPr>
          <w:ilvl w:val="0"/>
          <w:numId w:val="0"/>
        </w:numPr>
        <w:ind w:left="1134"/>
      </w:pPr>
      <w:r>
        <w:t>I</w:t>
      </w:r>
      <w:r w:rsidRPr="00250471">
        <w:t>llustration</w:t>
      </w:r>
      <w:r w:rsidR="00F933DE">
        <w:t>:</w:t>
      </w:r>
      <w:r w:rsidR="002D6910">
        <w:t xml:space="preserve">  </w:t>
      </w:r>
      <w:r w:rsidRPr="00250471">
        <w:t>The identity pose</w:t>
      </w:r>
      <w:r w:rsidR="003C396E">
        <w:t>,</w:t>
      </w:r>
      <w:r>
        <w:t xml:space="preserve"> which </w:t>
      </w:r>
      <w:r w:rsidRPr="00250471">
        <w:t>describe the transformation from</w:t>
      </w:r>
      <w:r>
        <w:t xml:space="preserve"> the world coordinate space.</w:t>
      </w:r>
    </w:p>
    <w:p w:rsidR="008E4772" w:rsidRDefault="008E4772" w:rsidP="00B531DB">
      <w:pPr>
        <w:pStyle w:val="6"/>
      </w:pPr>
      <w:r w:rsidRPr="008E4772">
        <w:t xml:space="preserve">public </w:t>
      </w:r>
      <w:r w:rsidR="00CD0C7C">
        <w:t>AR</w:t>
      </w:r>
      <w:r w:rsidRPr="008E4772">
        <w:t>Pose(float[] translation</w:t>
      </w:r>
      <w:r w:rsidR="003C396E">
        <w:t>,</w:t>
      </w:r>
      <w:r w:rsidRPr="008E4772">
        <w:t xml:space="preserve"> float[] rotation)</w:t>
      </w:r>
    </w:p>
    <w:p w:rsidR="008E4772" w:rsidRDefault="00250471" w:rsidP="00334828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 </w:t>
      </w:r>
      <w:r w:rsidRPr="00250471">
        <w:t xml:space="preserve">Returns a new </w:t>
      </w:r>
      <w:r w:rsidR="00CD0C7C">
        <w:t>ARP</w:t>
      </w:r>
      <w:r w:rsidRPr="00250471">
        <w:t xml:space="preserve">ose having the specified translation and rotation. Translation is the position vector from the destination (usually world) coordinate space </w:t>
      </w:r>
      <w:r w:rsidRPr="00250471">
        <w:lastRenderedPageBreak/>
        <w:t>to the local coordinate frame</w:t>
      </w:r>
      <w:r w:rsidR="003C396E">
        <w:t>,</w:t>
      </w:r>
      <w:r w:rsidRPr="00250471">
        <w:t xml:space="preserve"> expressed in destination (world) coordinates.</w:t>
      </w:r>
      <w:r>
        <w:t xml:space="preserve"> </w:t>
      </w:r>
      <w:r w:rsidRPr="00250471">
        <w:t>Rotation is a quaternion following the Hamilton convention.</w:t>
      </w:r>
    </w:p>
    <w:p w:rsidR="00334828" w:rsidRDefault="00334828" w:rsidP="00B531DB">
      <w:pPr>
        <w:pStyle w:val="6"/>
      </w:pPr>
      <w:r w:rsidRPr="00334828">
        <w:t xml:space="preserve">public </w:t>
      </w:r>
      <w:r w:rsidR="00CD0C7C">
        <w:t>AR</w:t>
      </w:r>
      <w:r w:rsidRPr="00334828">
        <w:t>Pose compose(</w:t>
      </w:r>
      <w:r w:rsidR="003D3FCB">
        <w:t>AR</w:t>
      </w:r>
      <w:r w:rsidRPr="00334828">
        <w:t>Pose rhs)</w:t>
      </w:r>
    </w:p>
    <w:p w:rsidR="00334828" w:rsidRDefault="00250471" w:rsidP="00334828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 </w:t>
      </w:r>
      <w:r w:rsidRPr="00250471">
        <w:t>Returns the result of composing this with rhs. That is</w:t>
      </w:r>
      <w:r w:rsidR="003C396E">
        <w:t>,</w:t>
      </w:r>
      <w:r w:rsidRPr="00250471">
        <w:t xml:space="preserve"> transforming a point by the resulting pose will be equivalent to transforming that point first by rhs</w:t>
      </w:r>
      <w:r w:rsidR="003C396E">
        <w:t>,</w:t>
      </w:r>
      <w:r w:rsidRPr="00250471">
        <w:t xml:space="preserve"> and then </w:t>
      </w:r>
      <w:r>
        <w:t>transforming the result by this</w:t>
      </w:r>
      <w:r w:rsidR="003C396E">
        <w:t>,</w:t>
      </w:r>
      <w:r>
        <w:rPr>
          <w:rFonts w:hint="eastAsia"/>
        </w:rPr>
        <w:t xml:space="preserve">which means that </w:t>
      </w:r>
      <w:r w:rsidR="00334828" w:rsidRPr="00334828">
        <w:t>result.toMatrix() == this.toMatrix() * rhs.toMatrix()</w:t>
      </w:r>
    </w:p>
    <w:p w:rsidR="008F7983" w:rsidRDefault="00DD5EF5" w:rsidP="00B531DB">
      <w:pPr>
        <w:pStyle w:val="6"/>
      </w:pPr>
      <w:r w:rsidRPr="00DD5EF5">
        <w:t xml:space="preserve">public </w:t>
      </w:r>
      <w:r w:rsidR="00FB4D5A">
        <w:t>AR</w:t>
      </w:r>
      <w:r w:rsidRPr="00DD5EF5">
        <w:t>Pose extractRotation ()</w:t>
      </w:r>
      <w:r>
        <w:t xml:space="preserve"> </w:t>
      </w:r>
    </w:p>
    <w:p w:rsidR="00DD5EF5" w:rsidRDefault="00250471" w:rsidP="00DD5EF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 </w:t>
      </w:r>
      <w:r>
        <w:rPr>
          <w:rFonts w:cs="Arial"/>
          <w:color w:val="212121"/>
        </w:rPr>
        <w:t>Returns a pose having the rotation of this pose but no translation.</w:t>
      </w:r>
    </w:p>
    <w:p w:rsidR="00DD5EF5" w:rsidRDefault="00DD5EF5" w:rsidP="00B531DB">
      <w:pPr>
        <w:pStyle w:val="6"/>
      </w:pPr>
      <w:r>
        <w:t xml:space="preserve">public </w:t>
      </w:r>
      <w:r w:rsidR="00FB4D5A">
        <w:t>AR</w:t>
      </w:r>
      <w:r>
        <w:t>Pose extractTranslation ()</w:t>
      </w:r>
    </w:p>
    <w:p w:rsidR="00DD5EF5" w:rsidRDefault="00250471" w:rsidP="00DD5EF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2D6910">
        <w:rPr>
          <w:rFonts w:hint="eastAsia"/>
        </w:rPr>
        <w:t xml:space="preserve">  </w:t>
      </w:r>
      <w:r w:rsidRPr="00250471">
        <w:t>Returns a pose having the translation of this pose but no rotation.</w:t>
      </w:r>
    </w:p>
    <w:p w:rsidR="00DD5EF5" w:rsidRDefault="00DD5EF5" w:rsidP="00B531DB">
      <w:pPr>
        <w:pStyle w:val="6"/>
      </w:pPr>
      <w:r w:rsidRPr="00DD5EF5">
        <w:t>public void getRotationQuaternion (float[] dest</w:t>
      </w:r>
      <w:r w:rsidR="003C396E">
        <w:t>,</w:t>
      </w:r>
      <w:r w:rsidRPr="00DD5EF5">
        <w:t xml:space="preserve"> int offset)</w:t>
      </w:r>
    </w:p>
    <w:p w:rsidR="00DD5EF5" w:rsidRDefault="00250471" w:rsidP="00DD5EF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</w:t>
      </w:r>
      <w:r w:rsidR="00114797" w:rsidRPr="00114797">
        <w:t>Copies the rotation quaternion into a float array starting at offset. The values are written in the order {x</w:t>
      </w:r>
      <w:r w:rsidR="003C396E">
        <w:t>,</w:t>
      </w:r>
      <w:r w:rsidR="00114797" w:rsidRPr="00114797">
        <w:t xml:space="preserve"> y</w:t>
      </w:r>
      <w:r w:rsidR="003C396E">
        <w:t>,</w:t>
      </w:r>
      <w:r w:rsidR="00114797" w:rsidRPr="00114797">
        <w:t xml:space="preserve"> z</w:t>
      </w:r>
      <w:r w:rsidR="003C396E">
        <w:t>,</w:t>
      </w:r>
      <w:r w:rsidR="00114797" w:rsidRPr="00114797">
        <w:t xml:space="preserve"> w}.</w:t>
      </w:r>
    </w:p>
    <w:p w:rsidR="0016446D" w:rsidRDefault="0016446D" w:rsidP="00B531DB">
      <w:pPr>
        <w:pStyle w:val="6"/>
      </w:pPr>
      <w:r w:rsidRPr="0016446D">
        <w:t>public void getTranslation (float[] dest</w:t>
      </w:r>
      <w:r w:rsidR="003C396E">
        <w:t>,</w:t>
      </w:r>
      <w:r w:rsidRPr="0016446D">
        <w:t xml:space="preserve"> int offset)</w:t>
      </w:r>
    </w:p>
    <w:p w:rsidR="0016446D" w:rsidRDefault="00250471" w:rsidP="00DD5EF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2D6910">
        <w:rPr>
          <w:rFonts w:hint="eastAsia"/>
        </w:rPr>
        <w:t xml:space="preserve"> </w:t>
      </w:r>
      <w:r w:rsidR="00FB4D5A" w:rsidRPr="00FB4D5A">
        <w:t>Copies the translation vector into a float array starting at offset.</w:t>
      </w:r>
    </w:p>
    <w:p w:rsidR="00DD5EF5" w:rsidRDefault="00DD5EF5" w:rsidP="00B531DB">
      <w:pPr>
        <w:pStyle w:val="6"/>
      </w:pPr>
      <w:r w:rsidRPr="00DD5EF5">
        <w:t>public float[] getTransformedAxis (int axis</w:t>
      </w:r>
      <w:r w:rsidR="003C396E">
        <w:t>,</w:t>
      </w:r>
      <w:r w:rsidRPr="00DD5EF5">
        <w:t xml:space="preserve"> float scale)</w:t>
      </w:r>
      <w:r w:rsidR="004A7CB7" w:rsidRPr="004A7CB7">
        <w:t xml:space="preserve"> </w:t>
      </w:r>
    </w:p>
    <w:p w:rsidR="00DD5EF5" w:rsidRDefault="00250471" w:rsidP="00DD5EF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</w:t>
      </w:r>
      <w:r w:rsidR="00FB4D5A" w:rsidRPr="00FB4D5A">
        <w:t>Returns the transformed direction of a local axis.</w:t>
      </w:r>
      <w:r w:rsidR="004A7CB7">
        <w:rPr>
          <w:rFonts w:hint="eastAsia"/>
        </w:rPr>
        <w:t xml:space="preserve"> </w:t>
      </w:r>
      <w:r w:rsidR="00FB4D5A">
        <w:t xml:space="preserve">The </w:t>
      </w:r>
      <w:r w:rsidR="004A7CB7">
        <w:t>axis</w:t>
      </w:r>
      <w:r w:rsidR="00FB4D5A">
        <w:rPr>
          <w:rFonts w:hint="eastAsia"/>
        </w:rPr>
        <w:t xml:space="preserve"> </w:t>
      </w:r>
      <w:r w:rsidR="00FB4D5A">
        <w:t xml:space="preserve">index </w:t>
      </w:r>
      <w:r w:rsidR="004913FD">
        <w:t xml:space="preserve">is </w:t>
      </w:r>
      <w:r w:rsidR="004A7CB7" w:rsidRPr="004A7CB7">
        <w:t>0=X</w:t>
      </w:r>
      <w:r w:rsidR="003C396E">
        <w:t>,</w:t>
      </w:r>
      <w:r w:rsidR="004A7CB7" w:rsidRPr="004A7CB7">
        <w:t xml:space="preserve"> 1=Y</w:t>
      </w:r>
      <w:r w:rsidR="003C396E">
        <w:t>,</w:t>
      </w:r>
      <w:r w:rsidR="004A7CB7" w:rsidRPr="004A7CB7">
        <w:t xml:space="preserve"> 2=Z</w:t>
      </w:r>
      <w:r w:rsidR="0016446D">
        <w:t xml:space="preserve"> </w:t>
      </w:r>
      <w:r w:rsidR="00FB4D5A">
        <w:rPr>
          <w:rFonts w:hint="eastAsia"/>
        </w:rPr>
        <w:t>.</w:t>
      </w:r>
      <w:r w:rsidR="00FB4D5A">
        <w:t xml:space="preserve"> And the scale is the length of the resulting vector.</w:t>
      </w:r>
    </w:p>
    <w:p w:rsidR="0016446D" w:rsidRDefault="0016446D" w:rsidP="00DD5EF5">
      <w:pPr>
        <w:pStyle w:val="7"/>
        <w:numPr>
          <w:ilvl w:val="0"/>
          <w:numId w:val="0"/>
        </w:numPr>
        <w:ind w:left="1134"/>
      </w:pPr>
      <w:r w:rsidRPr="0016446D">
        <w:t>public void getTransformedAxis (int axis</w:t>
      </w:r>
      <w:r w:rsidR="003C396E">
        <w:t>,</w:t>
      </w:r>
      <w:r w:rsidRPr="0016446D">
        <w:t xml:space="preserve"> float scale</w:t>
      </w:r>
      <w:r w:rsidR="003C396E">
        <w:t>,</w:t>
      </w:r>
      <w:r w:rsidRPr="0016446D">
        <w:t xml:space="preserve"> float[] dest</w:t>
      </w:r>
      <w:r w:rsidR="003C396E">
        <w:t>,</w:t>
      </w:r>
      <w:r w:rsidRPr="0016446D">
        <w:t xml:space="preserve"> int offset)</w:t>
      </w:r>
    </w:p>
    <w:p w:rsidR="0016446D" w:rsidRDefault="00250471" w:rsidP="00DD5EF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</w:t>
      </w:r>
      <w:r w:rsidR="00A81914" w:rsidRPr="00A81914">
        <w:t>Computes the transformed direction of a local axis</w:t>
      </w:r>
      <w:r w:rsidR="003C396E">
        <w:t>,</w:t>
      </w:r>
      <w:r w:rsidR="00A81914" w:rsidRPr="00A81914">
        <w:t xml:space="preserve"> outputting into a float array</w:t>
      </w:r>
      <w:r w:rsidR="004913FD">
        <w:t xml:space="preserve"> starting at offset</w:t>
      </w:r>
      <w:r w:rsidR="00A81914" w:rsidRPr="00A81914">
        <w:t>.</w:t>
      </w:r>
      <w:r w:rsidR="00A81914" w:rsidRPr="00A81914">
        <w:rPr>
          <w:rFonts w:hint="eastAsia"/>
        </w:rPr>
        <w:t xml:space="preserve"> </w:t>
      </w:r>
      <w:r w:rsidR="00A81914">
        <w:t xml:space="preserve">The axis index </w:t>
      </w:r>
      <w:r w:rsidR="004913FD">
        <w:t xml:space="preserve">is </w:t>
      </w:r>
      <w:r w:rsidR="0016446D" w:rsidRPr="0016446D">
        <w:rPr>
          <w:rFonts w:hint="eastAsia"/>
        </w:rPr>
        <w:t>0=X</w:t>
      </w:r>
      <w:r w:rsidR="003C396E">
        <w:rPr>
          <w:rFonts w:hint="eastAsia"/>
        </w:rPr>
        <w:t>,</w:t>
      </w:r>
      <w:r w:rsidR="0016446D" w:rsidRPr="0016446D">
        <w:rPr>
          <w:rFonts w:hint="eastAsia"/>
        </w:rPr>
        <w:t xml:space="preserve"> 1=Y</w:t>
      </w:r>
      <w:r w:rsidR="003C396E">
        <w:rPr>
          <w:rFonts w:hint="eastAsia"/>
        </w:rPr>
        <w:t>,</w:t>
      </w:r>
      <w:r w:rsidR="0016446D" w:rsidRPr="0016446D">
        <w:rPr>
          <w:rFonts w:hint="eastAsia"/>
        </w:rPr>
        <w:t xml:space="preserve"> 2=Z </w:t>
      </w:r>
      <w:r w:rsidR="004913FD">
        <w:rPr>
          <w:rFonts w:hint="eastAsia"/>
        </w:rPr>
        <w:t>.</w:t>
      </w:r>
      <w:r w:rsidR="004913FD">
        <w:t xml:space="preserve"> And the </w:t>
      </w:r>
      <w:r w:rsidR="0016446D" w:rsidRPr="0016446D">
        <w:rPr>
          <w:rFonts w:hint="eastAsia"/>
        </w:rPr>
        <w:t>scale</w:t>
      </w:r>
      <w:r w:rsidR="004913FD">
        <w:t xml:space="preserve"> is the length of the resulting vector.</w:t>
      </w:r>
      <w:r w:rsidR="004913FD">
        <w:rPr>
          <w:rFonts w:hint="eastAsia"/>
        </w:rPr>
        <w:t xml:space="preserve"> </w:t>
      </w:r>
    </w:p>
    <w:p w:rsidR="0016446D" w:rsidRDefault="003E42DF" w:rsidP="00B531DB">
      <w:pPr>
        <w:pStyle w:val="6"/>
      </w:pPr>
      <w:r w:rsidRPr="003E42DF">
        <w:t xml:space="preserve">public </w:t>
      </w:r>
      <w:r w:rsidR="00061252">
        <w:t>AR</w:t>
      </w:r>
      <w:r w:rsidRPr="003E42DF">
        <w:t>Pose inverse ()</w:t>
      </w:r>
    </w:p>
    <w:p w:rsidR="003E42DF" w:rsidRDefault="00250471" w:rsidP="004913FD">
      <w:pPr>
        <w:pStyle w:val="7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</w:t>
      </w:r>
      <w:r w:rsidR="004913FD" w:rsidRPr="004913FD">
        <w:t xml:space="preserve">Returns a </w:t>
      </w:r>
      <w:r w:rsidR="00061252">
        <w:t>ARPose</w:t>
      </w:r>
      <w:r w:rsidR="004913FD" w:rsidRPr="004913FD">
        <w:t xml:space="preserve"> that perfo</w:t>
      </w:r>
      <w:r w:rsidR="004913FD">
        <w:t>rms the opposite transformation</w:t>
      </w:r>
      <w:r w:rsidR="003C396E">
        <w:t>,</w:t>
      </w:r>
      <w:r w:rsidR="004913FD">
        <w:t xml:space="preserve"> which always means transforming from the world coordinate space to the object’s local coordinate space.</w:t>
      </w:r>
    </w:p>
    <w:p w:rsidR="003E42DF" w:rsidRDefault="00BE1511" w:rsidP="00B531DB">
      <w:pPr>
        <w:pStyle w:val="6"/>
      </w:pPr>
      <w:r w:rsidRPr="00BE1511">
        <w:t>public float[] getXAxis ()</w:t>
      </w:r>
    </w:p>
    <w:p w:rsidR="00BE1511" w:rsidRDefault="00BE1511" w:rsidP="00B531DB">
      <w:pPr>
        <w:pStyle w:val="6"/>
      </w:pPr>
      <w:r w:rsidRPr="00BE1511">
        <w:t>public float[] getYAxis ()</w:t>
      </w:r>
    </w:p>
    <w:p w:rsidR="00BE1511" w:rsidRDefault="00BE1511" w:rsidP="00B531DB">
      <w:pPr>
        <w:pStyle w:val="6"/>
      </w:pPr>
      <w:r w:rsidRPr="00BE1511">
        <w:t>public float[] getZAxis ()</w:t>
      </w:r>
    </w:p>
    <w:p w:rsidR="00BE1511" w:rsidRDefault="00250471" w:rsidP="00B531DB">
      <w:pPr>
        <w:pStyle w:val="6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</w:t>
      </w:r>
      <w:r w:rsidR="00ED7FE5" w:rsidRPr="00ED7FE5">
        <w:t xml:space="preserve">Returns a 3-element array containing the direction of the transformed </w:t>
      </w:r>
      <w:r w:rsidR="00ED7FE5">
        <w:t>X</w:t>
      </w:r>
      <w:r w:rsidR="003C396E">
        <w:t>,</w:t>
      </w:r>
      <w:r w:rsidR="00ED7FE5">
        <w:t xml:space="preserve"> Y and </w:t>
      </w:r>
      <w:r w:rsidR="00ED7FE5" w:rsidRPr="00ED7FE5">
        <w:t>Z axis</w:t>
      </w:r>
      <w:r w:rsidR="003C396E">
        <w:t>,</w:t>
      </w:r>
      <w:r w:rsidR="00ED7FE5">
        <w:t xml:space="preserve"> </w:t>
      </w:r>
      <w:r w:rsidR="00ED7FE5" w:rsidRPr="00ED7FE5">
        <w:t>respectively.</w:t>
      </w:r>
    </w:p>
    <w:p w:rsidR="00BE1511" w:rsidRDefault="00BE1511" w:rsidP="00B531DB">
      <w:pPr>
        <w:pStyle w:val="6"/>
      </w:pPr>
      <w:r w:rsidRPr="00BE1511">
        <w:t xml:space="preserve">public static </w:t>
      </w:r>
      <w:r w:rsidR="003D3FCB">
        <w:t>AR</w:t>
      </w:r>
      <w:r w:rsidRPr="00BE1511">
        <w:t>Pose makeInterpolated (</w:t>
      </w:r>
      <w:r w:rsidR="003D3FCB">
        <w:t>AR</w:t>
      </w:r>
      <w:r w:rsidRPr="00BE1511">
        <w:t>Pose a</w:t>
      </w:r>
      <w:r w:rsidR="003C396E">
        <w:t>,</w:t>
      </w:r>
      <w:r w:rsidRPr="00BE1511">
        <w:t xml:space="preserve"> </w:t>
      </w:r>
      <w:r w:rsidR="003D3FCB">
        <w:t>AR</w:t>
      </w:r>
      <w:r w:rsidRPr="00BE1511">
        <w:t>Pose b</w:t>
      </w:r>
      <w:r w:rsidR="003C396E">
        <w:t>,</w:t>
      </w:r>
      <w:r w:rsidRPr="00BE1511">
        <w:t xml:space="preserve"> float t)</w:t>
      </w:r>
    </w:p>
    <w:p w:rsidR="00BE1511" w:rsidRDefault="00250471" w:rsidP="00B531DB">
      <w:pPr>
        <w:pStyle w:val="6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</w:t>
      </w:r>
      <w:r w:rsidR="00061252" w:rsidRPr="00061252">
        <w:t>Returns a new pose that blends between two input poses. Linear and spherical-linear interpolation are performed on the translation and rotation respectively.</w:t>
      </w:r>
      <w:r w:rsidR="00061252">
        <w:t xml:space="preserve"> </w:t>
      </w:r>
      <w:r w:rsidR="00BE1511">
        <w:t>result = (1-t)*a+t*b</w:t>
      </w:r>
      <w:r w:rsidR="003C396E">
        <w:rPr>
          <w:rFonts w:hint="eastAsia"/>
        </w:rPr>
        <w:t>.</w:t>
      </w:r>
      <w:r w:rsidR="00BE1511">
        <w:rPr>
          <w:rFonts w:hint="eastAsia"/>
        </w:rPr>
        <w:t>t</w:t>
      </w:r>
      <w:r w:rsidR="00061252">
        <w:rPr>
          <w:rFonts w:hint="eastAsia"/>
        </w:rPr>
        <w:t xml:space="preserve"> </w:t>
      </w:r>
      <w:r w:rsidR="00061252">
        <w:t xml:space="preserve">ranges in </w:t>
      </w:r>
      <w:r w:rsidR="00BE1511">
        <w:rPr>
          <w:rFonts w:hint="eastAsia"/>
        </w:rPr>
        <w:t>[</w:t>
      </w:r>
      <w:r w:rsidR="00BE1511">
        <w:t>0</w:t>
      </w:r>
      <w:r w:rsidR="003C396E">
        <w:t>,</w:t>
      </w:r>
      <w:r w:rsidR="00BE1511">
        <w:t>1</w:t>
      </w:r>
      <w:r w:rsidR="00BE1511">
        <w:rPr>
          <w:rFonts w:hint="eastAsia"/>
        </w:rPr>
        <w:t>]</w:t>
      </w:r>
      <w:r w:rsidR="003C396E">
        <w:rPr>
          <w:rFonts w:hint="eastAsia"/>
        </w:rPr>
        <w:t>.</w:t>
      </w:r>
    </w:p>
    <w:p w:rsidR="004E5684" w:rsidRDefault="004E5684" w:rsidP="00B531DB">
      <w:pPr>
        <w:pStyle w:val="6"/>
      </w:pPr>
      <w:r w:rsidRPr="004E5684">
        <w:t xml:space="preserve">public static </w:t>
      </w:r>
      <w:r w:rsidR="002849EE">
        <w:t>AR</w:t>
      </w:r>
      <w:r w:rsidRPr="004E5684">
        <w:t>Pose makeRotation (float[] quaternion)</w:t>
      </w:r>
    </w:p>
    <w:p w:rsidR="004E5684" w:rsidRDefault="004E5684" w:rsidP="004E5684">
      <w:pPr>
        <w:pStyle w:val="7"/>
        <w:numPr>
          <w:ilvl w:val="0"/>
          <w:numId w:val="0"/>
        </w:numPr>
        <w:ind w:left="1134"/>
      </w:pPr>
      <w:r w:rsidRPr="004E5684">
        <w:t xml:space="preserve">public static </w:t>
      </w:r>
      <w:r w:rsidR="002849EE">
        <w:t>AR</w:t>
      </w:r>
      <w:r w:rsidRPr="004E5684">
        <w:t>Pose makeRotation (float x</w:t>
      </w:r>
      <w:r w:rsidR="003C396E">
        <w:t>,</w:t>
      </w:r>
      <w:r w:rsidRPr="004E5684">
        <w:t xml:space="preserve"> float y</w:t>
      </w:r>
      <w:r w:rsidR="003C396E">
        <w:t>,</w:t>
      </w:r>
      <w:r w:rsidRPr="004E5684">
        <w:t xml:space="preserve"> float z</w:t>
      </w:r>
      <w:r w:rsidR="003C396E">
        <w:t>,</w:t>
      </w:r>
      <w:r w:rsidRPr="004E5684">
        <w:t xml:space="preserve"> float w)</w:t>
      </w:r>
    </w:p>
    <w:p w:rsidR="004E5684" w:rsidRDefault="00250471" w:rsidP="004E5684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lastRenderedPageBreak/>
        <w:t>Illustration</w:t>
      </w:r>
      <w:r w:rsidR="00F933DE">
        <w:t>:</w:t>
      </w:r>
      <w:r w:rsidR="002D6910">
        <w:t xml:space="preserve"> </w:t>
      </w:r>
      <w:r w:rsidR="00253AE4" w:rsidRPr="00253AE4">
        <w:t xml:space="preserve">Creates a rotation-only </w:t>
      </w:r>
      <w:r w:rsidR="002849EE">
        <w:t>ARP</w:t>
      </w:r>
      <w:r w:rsidR="00253AE4" w:rsidRPr="00253AE4">
        <w:t>ose.</w:t>
      </w:r>
      <w:r w:rsidR="00253AE4">
        <w:rPr>
          <w:rFonts w:hint="eastAsia"/>
        </w:rPr>
        <w:t xml:space="preserve"> </w:t>
      </w:r>
      <w:r w:rsidR="00253AE4">
        <w:t>The translation is 0.</w:t>
      </w:r>
    </w:p>
    <w:p w:rsidR="004E5684" w:rsidRDefault="004E5684" w:rsidP="00B531DB">
      <w:pPr>
        <w:pStyle w:val="6"/>
      </w:pPr>
      <w:r w:rsidRPr="004E5684">
        <w:t xml:space="preserve">public static </w:t>
      </w:r>
      <w:r w:rsidR="002849EE">
        <w:t>AR</w:t>
      </w:r>
      <w:r w:rsidRPr="004E5684">
        <w:t>Pose makeTranslation (float[] translation)</w:t>
      </w:r>
    </w:p>
    <w:p w:rsidR="004E5684" w:rsidRDefault="004E5684" w:rsidP="004E5684">
      <w:pPr>
        <w:pStyle w:val="7"/>
        <w:numPr>
          <w:ilvl w:val="0"/>
          <w:numId w:val="0"/>
        </w:numPr>
        <w:ind w:left="1134"/>
      </w:pPr>
      <w:r w:rsidRPr="004E5684">
        <w:t xml:space="preserve">public static </w:t>
      </w:r>
      <w:r w:rsidR="002849EE">
        <w:t>AR</w:t>
      </w:r>
      <w:r w:rsidRPr="004E5684">
        <w:t>Pose makeTranslation (float tx</w:t>
      </w:r>
      <w:r w:rsidR="003C396E">
        <w:t>,</w:t>
      </w:r>
      <w:r w:rsidRPr="004E5684">
        <w:t xml:space="preserve"> float ty</w:t>
      </w:r>
      <w:r w:rsidR="003C396E">
        <w:t>,</w:t>
      </w:r>
      <w:r w:rsidRPr="004E5684">
        <w:t xml:space="preserve"> float tz)</w:t>
      </w:r>
    </w:p>
    <w:p w:rsidR="004E5684" w:rsidRDefault="00250471" w:rsidP="004E5684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2D6910">
        <w:rPr>
          <w:rFonts w:hint="eastAsia"/>
        </w:rPr>
        <w:t xml:space="preserve"> </w:t>
      </w:r>
      <w:r w:rsidR="00253AE4" w:rsidRPr="00253AE4">
        <w:t xml:space="preserve">Creates a translation-only </w:t>
      </w:r>
      <w:r w:rsidR="002849EE">
        <w:t>ARPose</w:t>
      </w:r>
      <w:r w:rsidR="00253AE4" w:rsidRPr="00253AE4">
        <w:t>.</w:t>
      </w:r>
      <w:r w:rsidR="00253AE4">
        <w:t xml:space="preserve"> </w:t>
      </w:r>
      <w:r w:rsidR="00253AE4">
        <w:rPr>
          <w:rFonts w:hint="eastAsia"/>
        </w:rPr>
        <w:t>T</w:t>
      </w:r>
      <w:r w:rsidR="00253AE4">
        <w:t>he rotation is 0.</w:t>
      </w:r>
    </w:p>
    <w:p w:rsidR="004E5684" w:rsidRDefault="004E5684" w:rsidP="00B531DB">
      <w:pPr>
        <w:pStyle w:val="6"/>
      </w:pPr>
      <w:r w:rsidRPr="004E5684">
        <w:t>public float qw ()</w:t>
      </w:r>
    </w:p>
    <w:p w:rsidR="004E5684" w:rsidRDefault="004E5684" w:rsidP="004E5684">
      <w:pPr>
        <w:pStyle w:val="7"/>
        <w:numPr>
          <w:ilvl w:val="0"/>
          <w:numId w:val="0"/>
        </w:numPr>
        <w:ind w:left="1134"/>
      </w:pPr>
      <w:r w:rsidRPr="004E5684">
        <w:t>public float qx ()</w:t>
      </w:r>
    </w:p>
    <w:p w:rsidR="004E5684" w:rsidRDefault="004E5684" w:rsidP="004E5684">
      <w:pPr>
        <w:pStyle w:val="7"/>
        <w:numPr>
          <w:ilvl w:val="0"/>
          <w:numId w:val="0"/>
        </w:numPr>
        <w:ind w:left="1134"/>
      </w:pPr>
      <w:r w:rsidRPr="004E5684">
        <w:t>public float qx ()</w:t>
      </w:r>
    </w:p>
    <w:p w:rsidR="004E5684" w:rsidRDefault="004E5684" w:rsidP="004E5684">
      <w:pPr>
        <w:pStyle w:val="7"/>
        <w:numPr>
          <w:ilvl w:val="0"/>
          <w:numId w:val="0"/>
        </w:numPr>
        <w:ind w:left="1134"/>
      </w:pPr>
      <w:r w:rsidRPr="004E5684">
        <w:t>public float qx ()</w:t>
      </w:r>
    </w:p>
    <w:p w:rsidR="004E5684" w:rsidRDefault="00250471" w:rsidP="004E5684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</w:t>
      </w:r>
      <w:r w:rsidR="003D3FCB">
        <w:rPr>
          <w:rFonts w:cs="Arial"/>
          <w:color w:val="212121"/>
        </w:rPr>
        <w:t>Returns the W</w:t>
      </w:r>
      <w:r w:rsidR="003C396E">
        <w:rPr>
          <w:rFonts w:cs="Arial"/>
          <w:color w:val="212121"/>
        </w:rPr>
        <w:t>,</w:t>
      </w:r>
      <w:r w:rsidR="003D3FCB">
        <w:rPr>
          <w:rFonts w:cs="Arial"/>
          <w:color w:val="212121"/>
        </w:rPr>
        <w:t xml:space="preserve"> X</w:t>
      </w:r>
      <w:r w:rsidR="003C396E">
        <w:rPr>
          <w:rFonts w:cs="Arial"/>
          <w:color w:val="212121"/>
        </w:rPr>
        <w:t>,</w:t>
      </w:r>
      <w:r w:rsidR="003D3FCB">
        <w:rPr>
          <w:rFonts w:cs="Arial"/>
          <w:color w:val="212121"/>
        </w:rPr>
        <w:t xml:space="preserve"> Y</w:t>
      </w:r>
      <w:r w:rsidR="003C396E">
        <w:rPr>
          <w:rFonts w:cs="Arial"/>
          <w:color w:val="212121"/>
        </w:rPr>
        <w:t>,</w:t>
      </w:r>
      <w:r w:rsidR="003D3FCB">
        <w:rPr>
          <w:rFonts w:cs="Arial"/>
          <w:color w:val="212121"/>
        </w:rPr>
        <w:t xml:space="preserve"> Z component of this </w:t>
      </w:r>
      <w:r w:rsidR="002849EE">
        <w:rPr>
          <w:rFonts w:cs="Arial"/>
          <w:color w:val="212121"/>
        </w:rPr>
        <w:t>ARP</w:t>
      </w:r>
      <w:r w:rsidR="003D3FCB">
        <w:rPr>
          <w:rFonts w:cs="Arial"/>
          <w:color w:val="212121"/>
        </w:rPr>
        <w:t>ose's rotation quaternion</w:t>
      </w:r>
      <w:r w:rsidR="003C396E">
        <w:rPr>
          <w:rFonts w:cs="Arial"/>
          <w:color w:val="212121"/>
        </w:rPr>
        <w:t>,</w:t>
      </w:r>
      <w:r w:rsidR="003D3FCB">
        <w:rPr>
          <w:rFonts w:cs="Arial"/>
          <w:color w:val="212121"/>
        </w:rPr>
        <w:t xml:space="preserve"> respectively.</w:t>
      </w:r>
    </w:p>
    <w:p w:rsidR="00EE1B95" w:rsidRDefault="00EE1B95" w:rsidP="00B531DB">
      <w:pPr>
        <w:pStyle w:val="6"/>
      </w:pPr>
      <w:r w:rsidRPr="00EE1B95">
        <w:t>public float tx ()</w:t>
      </w:r>
    </w:p>
    <w:p w:rsidR="00EE1B95" w:rsidRDefault="00EE1B95" w:rsidP="00EE1B95">
      <w:pPr>
        <w:pStyle w:val="7"/>
        <w:numPr>
          <w:ilvl w:val="0"/>
          <w:numId w:val="0"/>
        </w:numPr>
        <w:ind w:left="1134"/>
      </w:pPr>
      <w:r w:rsidRPr="00EE1B95">
        <w:t>public float ty ()</w:t>
      </w:r>
    </w:p>
    <w:p w:rsidR="00EE1B95" w:rsidRDefault="00EE1B95" w:rsidP="00EE1B95">
      <w:pPr>
        <w:pStyle w:val="7"/>
        <w:numPr>
          <w:ilvl w:val="0"/>
          <w:numId w:val="0"/>
        </w:numPr>
        <w:ind w:left="1134"/>
      </w:pPr>
      <w:r w:rsidRPr="00EE1B95">
        <w:t>public float tz ()</w:t>
      </w:r>
    </w:p>
    <w:p w:rsidR="00EE1B95" w:rsidRDefault="00250471" w:rsidP="00EE1B9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2D6910">
        <w:rPr>
          <w:rFonts w:hint="eastAsia"/>
        </w:rPr>
        <w:t xml:space="preserve"> </w:t>
      </w:r>
      <w:r w:rsidR="003D3FCB" w:rsidRPr="003D3FCB">
        <w:t>Returns the X</w:t>
      </w:r>
      <w:r w:rsidR="003C396E">
        <w:t>,</w:t>
      </w:r>
      <w:r w:rsidR="003D3FCB">
        <w:t xml:space="preserve"> Y</w:t>
      </w:r>
      <w:r w:rsidR="003C396E">
        <w:t>,</w:t>
      </w:r>
      <w:r w:rsidR="003D3FCB">
        <w:t xml:space="preserve"> Z</w:t>
      </w:r>
      <w:r w:rsidR="003D3FCB" w:rsidRPr="003D3FCB">
        <w:t xml:space="preserve"> component of this </w:t>
      </w:r>
      <w:r w:rsidR="00A52049">
        <w:t>ARP</w:t>
      </w:r>
      <w:r w:rsidR="003D3FCB" w:rsidRPr="003D3FCB">
        <w:t>ose's translation</w:t>
      </w:r>
      <w:r w:rsidR="003C396E">
        <w:t>,</w:t>
      </w:r>
      <w:r w:rsidR="003D3FCB">
        <w:t xml:space="preserve"> respectively</w:t>
      </w:r>
      <w:r w:rsidR="003D3FCB" w:rsidRPr="003D3FCB">
        <w:t>.</w:t>
      </w:r>
    </w:p>
    <w:p w:rsidR="004E5684" w:rsidRDefault="004E5684" w:rsidP="00B531DB">
      <w:pPr>
        <w:pStyle w:val="6"/>
      </w:pPr>
      <w:r w:rsidRPr="004E5684">
        <w:t>public void rotateVector (float[] vectorIn</w:t>
      </w:r>
      <w:r w:rsidR="003C396E">
        <w:t>,</w:t>
      </w:r>
      <w:r w:rsidRPr="004E5684">
        <w:t xml:space="preserve"> int inOffset</w:t>
      </w:r>
      <w:r w:rsidR="003C396E">
        <w:t>,</w:t>
      </w:r>
      <w:r w:rsidRPr="004E5684">
        <w:t xml:space="preserve"> float[] vectorOut</w:t>
      </w:r>
      <w:r w:rsidR="003C396E">
        <w:t>,</w:t>
      </w:r>
      <w:r w:rsidRPr="004E5684">
        <w:t xml:space="preserve"> int outOffset)</w:t>
      </w:r>
    </w:p>
    <w:p w:rsidR="004E5684" w:rsidRPr="00B65479" w:rsidRDefault="00250471" w:rsidP="005576B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="002D6910">
        <w:t xml:space="preserve"> </w:t>
      </w:r>
      <w:r w:rsidR="00A52049" w:rsidRPr="00A52049">
        <w:t xml:space="preserve">Rotates the provided vector by the </w:t>
      </w:r>
      <w:r w:rsidR="00C5151A">
        <w:t>ARP</w:t>
      </w:r>
      <w:r w:rsidR="00A52049" w:rsidRPr="00A52049">
        <w:t xml:space="preserve">ose's rotation. Does not apply translation. </w:t>
      </w:r>
      <w:r w:rsidR="00215A2F">
        <w:t xml:space="preserve">The </w:t>
      </w:r>
      <w:r w:rsidR="00742800" w:rsidRPr="00215A2F">
        <w:rPr>
          <w:rFonts w:hint="eastAsia"/>
          <w:i/>
        </w:rPr>
        <w:t>vect</w:t>
      </w:r>
      <w:r w:rsidR="00742800" w:rsidRPr="00215A2F">
        <w:rPr>
          <w:i/>
        </w:rPr>
        <w:t>orIn</w:t>
      </w:r>
      <w:r w:rsidR="00215A2F">
        <w:t> is the a</w:t>
      </w:r>
      <w:r w:rsidR="00215A2F" w:rsidRPr="00215A2F">
        <w:t>rray containing the input vector.</w:t>
      </w:r>
      <w:r w:rsidR="00215A2F">
        <w:t xml:space="preserve"> The </w:t>
      </w:r>
      <w:r w:rsidR="00742800" w:rsidRPr="00215A2F">
        <w:rPr>
          <w:i/>
        </w:rPr>
        <w:t>inOffset</w:t>
      </w:r>
      <w:r w:rsidR="00215A2F">
        <w:rPr>
          <w:rFonts w:hint="eastAsia"/>
        </w:rPr>
        <w:t xml:space="preserve"> i</w:t>
      </w:r>
      <w:r w:rsidR="00215A2F">
        <w:t>s the l</w:t>
      </w:r>
      <w:r w:rsidR="00215A2F" w:rsidRPr="00215A2F">
        <w:t xml:space="preserve">ocation within </w:t>
      </w:r>
      <w:r w:rsidR="00215A2F" w:rsidRPr="00B65479">
        <w:rPr>
          <w:i/>
        </w:rPr>
        <w:t>vectorIn</w:t>
      </w:r>
      <w:r w:rsidR="00215A2F" w:rsidRPr="00215A2F">
        <w:t xml:space="preserve"> of the first element to read.</w:t>
      </w:r>
      <w:r w:rsidR="00215A2F">
        <w:t xml:space="preserve"> </w:t>
      </w:r>
      <w:r w:rsidR="00215A2F">
        <w:rPr>
          <w:rFonts w:hint="eastAsia"/>
        </w:rPr>
        <w:t>T</w:t>
      </w:r>
      <w:r w:rsidR="00215A2F">
        <w:t xml:space="preserve">he </w:t>
      </w:r>
      <w:r w:rsidR="00742800" w:rsidRPr="00215A2F">
        <w:rPr>
          <w:rFonts w:hint="eastAsia"/>
          <w:i/>
        </w:rPr>
        <w:t>vector</w:t>
      </w:r>
      <w:r w:rsidR="00742800" w:rsidRPr="00215A2F">
        <w:rPr>
          <w:i/>
        </w:rPr>
        <w:t>Out</w:t>
      </w:r>
      <w:r w:rsidR="00215A2F">
        <w:rPr>
          <w:i/>
        </w:rPr>
        <w:t xml:space="preserve"> </w:t>
      </w:r>
      <w:r w:rsidR="00215A2F">
        <w:rPr>
          <w:rFonts w:hint="eastAsia"/>
        </w:rPr>
        <w:t>i</w:t>
      </w:r>
      <w:r w:rsidR="00215A2F">
        <w:t>s the a</w:t>
      </w:r>
      <w:r w:rsidR="00215A2F" w:rsidRPr="00215A2F">
        <w:t>rray in which to write the output vector.</w:t>
      </w:r>
      <w:r w:rsidR="00215A2F">
        <w:rPr>
          <w:rFonts w:hint="eastAsia"/>
        </w:rPr>
        <w:t xml:space="preserve"> </w:t>
      </w:r>
      <w:r w:rsidR="00215A2F">
        <w:t xml:space="preserve">And the </w:t>
      </w:r>
      <w:r w:rsidR="00742800" w:rsidRPr="00215A2F">
        <w:rPr>
          <w:i/>
        </w:rPr>
        <w:t>outOffset</w:t>
      </w:r>
      <w:r w:rsidR="00215A2F">
        <w:rPr>
          <w:rFonts w:hint="eastAsia"/>
        </w:rPr>
        <w:t xml:space="preserve"> </w:t>
      </w:r>
      <w:r w:rsidR="00215A2F">
        <w:t xml:space="preserve">is the </w:t>
      </w:r>
      <w:r w:rsidR="00215A2F">
        <w:rPr>
          <w:rFonts w:cs="Arial"/>
          <w:color w:val="212121"/>
        </w:rPr>
        <w:t>location within vectorOut of the first element to write.</w:t>
      </w:r>
    </w:p>
    <w:p w:rsidR="002533CB" w:rsidRDefault="002533CB" w:rsidP="00B531DB">
      <w:pPr>
        <w:pStyle w:val="6"/>
      </w:pPr>
      <w:r w:rsidRPr="002533CB">
        <w:t>public float[] transformPoint (float[] x)</w:t>
      </w:r>
    </w:p>
    <w:p w:rsidR="002533CB" w:rsidRDefault="00250471" w:rsidP="005576B5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2D6910">
        <w:rPr>
          <w:rFonts w:hint="eastAsia"/>
        </w:rPr>
        <w:t xml:space="preserve"> </w:t>
      </w:r>
      <w:r w:rsidR="00B65479" w:rsidRPr="00B65479">
        <w:t xml:space="preserve">Transforms </w:t>
      </w:r>
      <w:r w:rsidR="00B65479">
        <w:t xml:space="preserve">the provided point by this </w:t>
      </w:r>
      <w:r w:rsidR="00C5151A">
        <w:t>ARP</w:t>
      </w:r>
      <w:r w:rsidR="00B65479">
        <w:t>ose</w:t>
      </w:r>
      <w:r w:rsidR="003C396E">
        <w:t>,</w:t>
      </w:r>
      <w:r w:rsidR="00B65479">
        <w:t xml:space="preserve"> which means that </w:t>
      </w:r>
      <w:r w:rsidR="00B65479">
        <w:rPr>
          <w:rFonts w:hint="eastAsia"/>
        </w:rPr>
        <w:t>result=this.toMatrix</w:t>
      </w:r>
      <w:r w:rsidR="00B65479">
        <w:t xml:space="preserve">()*x. </w:t>
      </w:r>
      <w:r w:rsidR="00B65479" w:rsidRPr="00C5151A">
        <w:rPr>
          <w:rFonts w:hint="eastAsia"/>
          <w:i/>
        </w:rPr>
        <w:t>x</w:t>
      </w:r>
      <w:r w:rsidR="00B65479">
        <w:t xml:space="preserve"> is a </w:t>
      </w:r>
      <w:r w:rsidR="00B65479" w:rsidRPr="00B65479">
        <w:t>3-element array containing the point to transform.</w:t>
      </w:r>
    </w:p>
    <w:p w:rsidR="002533CB" w:rsidRDefault="002533CB" w:rsidP="00B531DB">
      <w:pPr>
        <w:pStyle w:val="6"/>
      </w:pPr>
      <w:r w:rsidRPr="002533CB">
        <w:t>public void transformPoint (float[] pointIn</w:t>
      </w:r>
      <w:r w:rsidR="003C396E">
        <w:t>,</w:t>
      </w:r>
      <w:r w:rsidRPr="002533CB">
        <w:t xml:space="preserve"> int inOffset</w:t>
      </w:r>
      <w:r w:rsidR="003C396E">
        <w:t>,</w:t>
      </w:r>
      <w:r w:rsidRPr="002533CB">
        <w:t xml:space="preserve"> float[] pointOut</w:t>
      </w:r>
      <w:r w:rsidR="003C396E">
        <w:t>,</w:t>
      </w:r>
      <w:r w:rsidRPr="002533CB">
        <w:t xml:space="preserve"> int outOffset)</w:t>
      </w:r>
    </w:p>
    <w:p w:rsidR="002533CB" w:rsidRPr="004E5684" w:rsidRDefault="00250471" w:rsidP="002533CB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2D6910">
        <w:rPr>
          <w:rFonts w:hint="eastAsia"/>
        </w:rPr>
        <w:t xml:space="preserve"> </w:t>
      </w:r>
      <w:r w:rsidR="00C5151A" w:rsidRPr="00C5151A">
        <w:t xml:space="preserve">Transforms the provided point by the </w:t>
      </w:r>
      <w:r w:rsidR="00C5151A">
        <w:t>ARP</w:t>
      </w:r>
      <w:r w:rsidR="00C5151A" w:rsidRPr="00C5151A">
        <w:t xml:space="preserve">ose. Applies the </w:t>
      </w:r>
      <w:r w:rsidR="00C5151A">
        <w:t>ARP</w:t>
      </w:r>
      <w:r w:rsidR="00C5151A" w:rsidRPr="00C5151A">
        <w:t>ose's transformation to pointIn[inOffset..inOffset+2]</w:t>
      </w:r>
      <w:r w:rsidR="003C396E">
        <w:t>,</w:t>
      </w:r>
      <w:r w:rsidR="00C5151A" w:rsidRPr="00C5151A">
        <w:t xml:space="preserve"> placing the result in pointOut[outOffset..outOffset+2]</w:t>
      </w:r>
      <w:r w:rsidR="00C5151A">
        <w:t>.</w:t>
      </w:r>
    </w:p>
    <w:p w:rsidR="00E00E97" w:rsidRDefault="00E00E97" w:rsidP="00E00E97">
      <w:pPr>
        <w:pStyle w:val="4"/>
      </w:pPr>
      <w:bookmarkStart w:id="43" w:name="_Toc525630421"/>
      <w:bookmarkStart w:id="44" w:name="_Toc530494045"/>
      <w:r>
        <w:t>AR</w:t>
      </w:r>
      <w:r>
        <w:rPr>
          <w:rFonts w:hint="eastAsia"/>
        </w:rPr>
        <w:t>Session</w:t>
      </w:r>
      <w:bookmarkEnd w:id="43"/>
      <w:bookmarkEnd w:id="44"/>
    </w:p>
    <w:p w:rsidR="00E00E97" w:rsidRDefault="00E00E97" w:rsidP="00E00E97">
      <w:pPr>
        <w:pStyle w:val="5"/>
      </w:pPr>
      <w:r>
        <w:rPr>
          <w:rFonts w:hint="eastAsia"/>
        </w:rPr>
        <w:t>Description</w:t>
      </w:r>
      <w:r w:rsidR="00F933DE">
        <w:t>:</w:t>
      </w:r>
      <w:r>
        <w:t xml:space="preserve"> </w:t>
      </w:r>
      <w:r w:rsidRPr="00CC4E46">
        <w:t xml:space="preserve">Manages </w:t>
      </w:r>
      <w:r>
        <w:t>HUAWEI AR Engine</w:t>
      </w:r>
      <w:r w:rsidRPr="00CC4E46">
        <w:t xml:space="preserve"> system state. This class is the main entry point to </w:t>
      </w:r>
      <w:r>
        <w:t>HUAWEI AR Engine</w:t>
      </w:r>
      <w:r w:rsidRPr="00CC4E46">
        <w:t>. This class allows the user to create a session</w:t>
      </w:r>
      <w:r w:rsidR="003C396E">
        <w:t>,</w:t>
      </w:r>
      <w:r w:rsidRPr="00CC4E46">
        <w:t xml:space="preserve"> configure it</w:t>
      </w:r>
      <w:r w:rsidR="003C396E">
        <w:t>,</w:t>
      </w:r>
      <w:r w:rsidRPr="00CC4E46">
        <w:t xml:space="preserve"> start/stop it</w:t>
      </w:r>
      <w:r w:rsidR="003C396E">
        <w:t>,</w:t>
      </w:r>
      <w:r w:rsidRPr="00CC4E46">
        <w:t xml:space="preserve"> and most importantly receive frames that </w:t>
      </w:r>
      <w:r>
        <w:t>can</w:t>
      </w:r>
      <w:r w:rsidRPr="00CC4E46">
        <w:t xml:space="preserve"> access to camera image and device pose.</w:t>
      </w:r>
    </w:p>
    <w:p w:rsidR="00E00E97" w:rsidRDefault="00E00E97" w:rsidP="00E00E97">
      <w:pPr>
        <w:pStyle w:val="5"/>
      </w:pPr>
      <w:r>
        <w:rPr>
          <w:rFonts w:hint="eastAsia"/>
        </w:rPr>
        <w:t>Methods</w:t>
      </w:r>
      <w:r w:rsidR="00F933DE">
        <w:t>:</w:t>
      </w:r>
      <w:r>
        <w:t xml:space="preserve"> </w:t>
      </w:r>
    </w:p>
    <w:p w:rsidR="00E00E97" w:rsidRDefault="00E00E97" w:rsidP="00B531DB">
      <w:pPr>
        <w:pStyle w:val="6"/>
      </w:pPr>
      <w:r w:rsidRPr="00EE1B4C">
        <w:t xml:space="preserve">public </w:t>
      </w:r>
      <w:r>
        <w:t>AR</w:t>
      </w:r>
      <w:r w:rsidRPr="00EE1B4C">
        <w:t>Session(Activity activity)</w:t>
      </w:r>
    </w:p>
    <w:p w:rsidR="00E00E97" w:rsidRDefault="00E00E97" w:rsidP="00E00E97">
      <w:pPr>
        <w:pStyle w:val="7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A403B2">
        <w:t xml:space="preserve">Creates a new </w:t>
      </w:r>
      <w:r>
        <w:t>ARS</w:t>
      </w:r>
      <w:r w:rsidRPr="00A403B2">
        <w:t>ession</w:t>
      </w:r>
      <w:r w:rsidR="003C396E">
        <w:t>,</w:t>
      </w:r>
      <w:r w:rsidRPr="00A403B2">
        <w:t xml:space="preserve"> attached to the provided Activity. The activity is needed to track activity rotations and update the perspective matrix accordingly.</w:t>
      </w:r>
      <w:r>
        <w:t xml:space="preserve"> This method may throw three types of exception</w:t>
      </w:r>
      <w:r w:rsidR="00F933DE">
        <w:t>:</w:t>
      </w:r>
    </w:p>
    <w:tbl>
      <w:tblPr>
        <w:tblStyle w:val="affc"/>
        <w:tblW w:w="7901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3950"/>
        <w:gridCol w:w="3951"/>
      </w:tblGrid>
      <w:tr w:rsidR="003F66F6" w:rsidTr="00686829">
        <w:tc>
          <w:tcPr>
            <w:tcW w:w="3950" w:type="dxa"/>
          </w:tcPr>
          <w:p w:rsidR="003F66F6" w:rsidRPr="004660E4" w:rsidRDefault="003F66F6" w:rsidP="004660E4">
            <w:pPr>
              <w:rPr>
                <w:b/>
              </w:rPr>
            </w:pPr>
            <w:r w:rsidRPr="004660E4">
              <w:rPr>
                <w:rFonts w:hint="eastAsia"/>
                <w:b/>
              </w:rPr>
              <w:lastRenderedPageBreak/>
              <w:t>Exception</w:t>
            </w:r>
          </w:p>
        </w:tc>
        <w:tc>
          <w:tcPr>
            <w:tcW w:w="3951" w:type="dxa"/>
          </w:tcPr>
          <w:p w:rsidR="003F66F6" w:rsidRPr="004660E4" w:rsidRDefault="003F66F6" w:rsidP="004660E4">
            <w:pPr>
              <w:rPr>
                <w:b/>
              </w:rPr>
            </w:pPr>
            <w:r w:rsidRPr="004660E4">
              <w:rPr>
                <w:rFonts w:hint="eastAsia"/>
                <w:b/>
              </w:rPr>
              <w:t>Description</w:t>
            </w:r>
          </w:p>
        </w:tc>
      </w:tr>
      <w:tr w:rsidR="003F66F6" w:rsidTr="00686829">
        <w:tc>
          <w:tcPr>
            <w:tcW w:w="3950" w:type="dxa"/>
          </w:tcPr>
          <w:p w:rsidR="003F66F6" w:rsidRDefault="003F66F6" w:rsidP="004660E4">
            <w:r w:rsidRPr="00561CEA">
              <w:t>ARUnavailableServiceNotInstalledException</w:t>
            </w:r>
          </w:p>
        </w:tc>
        <w:tc>
          <w:tcPr>
            <w:tcW w:w="3951" w:type="dxa"/>
          </w:tcPr>
          <w:p w:rsidR="003F66F6" w:rsidRDefault="003F66F6" w:rsidP="004660E4">
            <w:r>
              <w:t>If the HUAWEI AR Engine Service APK is not present.</w:t>
            </w:r>
          </w:p>
        </w:tc>
      </w:tr>
      <w:tr w:rsidR="003F66F6" w:rsidTr="00686829">
        <w:tc>
          <w:tcPr>
            <w:tcW w:w="3950" w:type="dxa"/>
          </w:tcPr>
          <w:p w:rsidR="003F66F6" w:rsidRDefault="003F66F6" w:rsidP="004660E4">
            <w:r w:rsidRPr="00561CEA">
              <w:t>ARUnavailableServiceApkTooOldException</w:t>
            </w:r>
          </w:p>
        </w:tc>
        <w:tc>
          <w:tcPr>
            <w:tcW w:w="3951" w:type="dxa"/>
          </w:tcPr>
          <w:p w:rsidR="003F66F6" w:rsidRDefault="003F66F6" w:rsidP="004660E4">
            <w:r>
              <w:t>If the installed HUAWEI AR Engine Service APK is too old for the HUAWEI AR Engine SDK with which this application was built.</w:t>
            </w:r>
          </w:p>
        </w:tc>
      </w:tr>
      <w:tr w:rsidR="003F66F6" w:rsidTr="00686829">
        <w:tc>
          <w:tcPr>
            <w:tcW w:w="3950" w:type="dxa"/>
          </w:tcPr>
          <w:p w:rsidR="003F66F6" w:rsidRDefault="003F66F6" w:rsidP="004660E4">
            <w:r w:rsidRPr="00561CEA">
              <w:t>ARUnavailableClientSdkTooOldException</w:t>
            </w:r>
          </w:p>
        </w:tc>
        <w:tc>
          <w:tcPr>
            <w:tcW w:w="3951" w:type="dxa"/>
          </w:tcPr>
          <w:p w:rsidR="003F66F6" w:rsidRDefault="003F66F6" w:rsidP="004660E4">
            <w:r>
              <w:t>If the HUAWEI AR Engine SDK that this application was built with is too old and no longer supported by this installed HUAWEI AR Engine Service APK.</w:t>
            </w:r>
          </w:p>
        </w:tc>
      </w:tr>
    </w:tbl>
    <w:p w:rsidR="003F66F6" w:rsidRDefault="003F66F6" w:rsidP="00B531DB">
      <w:pPr>
        <w:pStyle w:val="6"/>
      </w:pPr>
    </w:p>
    <w:p w:rsidR="00E00E97" w:rsidRDefault="00E00E97" w:rsidP="00B531DB">
      <w:pPr>
        <w:pStyle w:val="6"/>
      </w:pPr>
      <w:r w:rsidRPr="00DA13D8">
        <w:t xml:space="preserve">public </w:t>
      </w:r>
      <w:r>
        <w:t>AR</w:t>
      </w:r>
      <w:r w:rsidRPr="00DA13D8">
        <w:t>Anchor addAnchor(</w:t>
      </w:r>
      <w:r>
        <w:t>AR</w:t>
      </w:r>
      <w:r w:rsidRPr="00DA13D8">
        <w:t>Pose pose)</w:t>
      </w:r>
      <w:r w:rsidRPr="007C0AB5">
        <w:t xml:space="preserve"> </w:t>
      </w:r>
      <w:r>
        <w:t>(</w:t>
      </w:r>
      <w:r w:rsidRPr="00F370DB">
        <w:t>Deprecated</w:t>
      </w:r>
      <w:r>
        <w:t>)</w:t>
      </w:r>
    </w:p>
    <w:p w:rsidR="00E00E97" w:rsidRDefault="00E00E97" w:rsidP="00E00E97">
      <w:pPr>
        <w:pStyle w:val="7"/>
      </w:pPr>
      <w:r>
        <w:rPr>
          <w:rFonts w:hint="eastAsia"/>
        </w:rPr>
        <w:t>Illustration</w:t>
      </w:r>
      <w:r w:rsidR="00F933DE">
        <w:t>:</w:t>
      </w:r>
      <w:r>
        <w:t xml:space="preserve"> Adds a new tracking anchor with a specified pose into the system. This pose always comes from </w:t>
      </w:r>
      <w:r w:rsidRPr="007C606E">
        <w:rPr>
          <w:i/>
        </w:rPr>
        <w:t>ARFrame.hitTest()</w:t>
      </w:r>
      <w:r>
        <w:t>.</w:t>
      </w:r>
    </w:p>
    <w:p w:rsidR="00E00E97" w:rsidRDefault="00E00E97" w:rsidP="00B531DB">
      <w:pPr>
        <w:pStyle w:val="6"/>
      </w:pPr>
      <w:r w:rsidRPr="00932E1E">
        <w:t>public void configure(ARConfigBase config)</w:t>
      </w:r>
    </w:p>
    <w:p w:rsidR="00E00E97" w:rsidRDefault="00E00E97" w:rsidP="00E00E97">
      <w:pPr>
        <w:pStyle w:val="7"/>
      </w:pPr>
      <w:r>
        <w:rPr>
          <w:rFonts w:hint="eastAsia"/>
        </w:rPr>
        <w:t>Illustration</w:t>
      </w:r>
      <w:r w:rsidR="00F933DE">
        <w:t>:</w:t>
      </w:r>
      <w:r w:rsidRPr="00025CA0">
        <w:t>Configures the session.</w:t>
      </w:r>
      <w:r>
        <w:rPr>
          <w:rFonts w:hint="eastAsia"/>
        </w:rPr>
        <w:t>.</w:t>
      </w:r>
    </w:p>
    <w:p w:rsidR="00E00E97" w:rsidRDefault="00E00E97" w:rsidP="00B531DB">
      <w:pPr>
        <w:pStyle w:val="6"/>
      </w:pPr>
      <w:r w:rsidRPr="00932E1E">
        <w:t>public ARAnchor createAnchor(ARPose pose)</w:t>
      </w:r>
    </w:p>
    <w:p w:rsidR="00E00E97" w:rsidRDefault="00E00E97" w:rsidP="00E00E97">
      <w:pPr>
        <w:pStyle w:val="7"/>
      </w:pPr>
      <w:r>
        <w:rPr>
          <w:rFonts w:hint="eastAsia"/>
        </w:rPr>
        <w:t>Illustration</w:t>
      </w:r>
      <w:r w:rsidR="00F933DE">
        <w:t>:</w:t>
      </w:r>
      <w:r w:rsidRPr="00C0457B">
        <w:t>Defines a tracked location in the physical world.</w:t>
      </w:r>
    </w:p>
    <w:p w:rsidR="00E00E97" w:rsidRDefault="00E00E97" w:rsidP="00B531DB">
      <w:pPr>
        <w:pStyle w:val="6"/>
      </w:pPr>
      <w:r w:rsidRPr="00DA13D8">
        <w:t>public Collection&lt;</w:t>
      </w:r>
      <w:r>
        <w:t>AR</w:t>
      </w:r>
      <w:r w:rsidRPr="00DA13D8">
        <w:t>Anchor&gt; getAllAnchors()</w:t>
      </w:r>
    </w:p>
    <w:p w:rsidR="00E00E97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AC7BA4">
        <w:t>Returns all known anchors</w:t>
      </w:r>
      <w:r w:rsidR="003C396E">
        <w:t>,</w:t>
      </w:r>
      <w:r>
        <w:t xml:space="preserve"> including those whose states are PAUSED</w:t>
      </w:r>
      <w:r w:rsidR="003C396E">
        <w:rPr>
          <w:rFonts w:hint="eastAsia"/>
        </w:rPr>
        <w:t>,</w:t>
      </w:r>
      <w:r>
        <w:t xml:space="preserve"> TRACKING and STOPPED</w:t>
      </w:r>
      <w:r>
        <w:rPr>
          <w:rFonts w:hint="eastAsia"/>
        </w:rPr>
        <w:t>.A</w:t>
      </w:r>
      <w:r>
        <w:t>PP should only use the valid anchors with the state of TRACKING</w:t>
      </w:r>
      <w:r w:rsidR="003C396E">
        <w:t>,</w:t>
      </w:r>
      <w:r>
        <w:t xml:space="preserve"> and delete the invalid anchors with the state of STOPPED.</w:t>
      </w:r>
    </w:p>
    <w:p w:rsidR="00E00E97" w:rsidRPr="000117F9" w:rsidRDefault="00E00E97" w:rsidP="00B531DB">
      <w:pPr>
        <w:pStyle w:val="6"/>
      </w:pPr>
      <w:r w:rsidRPr="000117F9">
        <w:t>public Collection&lt;ARPlane&gt; getAllPlanes()</w:t>
      </w:r>
      <w:r w:rsidRPr="000117F9">
        <w:rPr>
          <w:color w:val="FF0000"/>
        </w:rPr>
        <w:t>(Deprecated)</w:t>
      </w:r>
    </w:p>
    <w:p w:rsidR="00E00E97" w:rsidRPr="000117F9" w:rsidRDefault="00E00E97" w:rsidP="00E00E97">
      <w:pPr>
        <w:pStyle w:val="7"/>
        <w:numPr>
          <w:ilvl w:val="0"/>
          <w:numId w:val="0"/>
        </w:numPr>
        <w:ind w:left="1134"/>
        <w:rPr>
          <w:color w:val="000000" w:themeColor="text1"/>
        </w:rPr>
      </w:pPr>
      <w:r w:rsidRPr="000117F9">
        <w:rPr>
          <w:rFonts w:hint="eastAsia"/>
          <w:color w:val="000000" w:themeColor="text1"/>
        </w:rPr>
        <w:t>Illustration</w:t>
      </w:r>
      <w:r w:rsidR="00F933DE">
        <w:rPr>
          <w:color w:val="000000" w:themeColor="text1"/>
        </w:rPr>
        <w:t>:</w:t>
      </w:r>
      <w:r w:rsidRPr="000117F9">
        <w:rPr>
          <w:color w:val="000000" w:themeColor="text1"/>
        </w:rPr>
        <w:t xml:space="preserve"> Returns all the detected planes. If </w:t>
      </w:r>
      <w:r w:rsidRPr="000117F9">
        <w:rPr>
          <w:i/>
          <w:color w:val="000000" w:themeColor="text1"/>
        </w:rPr>
        <w:t>AR</w:t>
      </w:r>
      <w:r w:rsidRPr="000117F9">
        <w:rPr>
          <w:rFonts w:hint="eastAsia"/>
          <w:i/>
          <w:color w:val="000000" w:themeColor="text1"/>
        </w:rPr>
        <w:t>C</w:t>
      </w:r>
      <w:r w:rsidRPr="000117F9">
        <w:rPr>
          <w:i/>
          <w:color w:val="000000" w:themeColor="text1"/>
        </w:rPr>
        <w:t xml:space="preserve">onfig.PlaneFindingMode </w:t>
      </w:r>
      <w:r w:rsidRPr="000117F9">
        <w:rPr>
          <w:rFonts w:hint="eastAsia"/>
          <w:color w:val="000000" w:themeColor="text1"/>
        </w:rPr>
        <w:t xml:space="preserve">in </w:t>
      </w:r>
      <w:r w:rsidRPr="000117F9">
        <w:rPr>
          <w:i/>
          <w:color w:val="000000" w:themeColor="text1"/>
        </w:rPr>
        <w:t>ARSession.resume()</w:t>
      </w:r>
      <w:r w:rsidRPr="000117F9">
        <w:rPr>
          <w:rFonts w:hint="eastAsia"/>
          <w:color w:val="000000" w:themeColor="text1"/>
        </w:rPr>
        <w:t xml:space="preserve"> </w:t>
      </w:r>
      <w:r w:rsidRPr="000117F9">
        <w:rPr>
          <w:color w:val="000000" w:themeColor="text1"/>
        </w:rPr>
        <w:t>is DISABLED</w:t>
      </w:r>
      <w:r w:rsidR="003C396E">
        <w:rPr>
          <w:rFonts w:hint="eastAsia"/>
          <w:color w:val="000000" w:themeColor="text1"/>
        </w:rPr>
        <w:t>,</w:t>
      </w:r>
      <w:r w:rsidRPr="000117F9">
        <w:rPr>
          <w:rFonts w:hint="eastAsia"/>
          <w:color w:val="000000" w:themeColor="text1"/>
        </w:rPr>
        <w:t xml:space="preserve"> this method returns null.</w:t>
      </w:r>
    </w:p>
    <w:p w:rsidR="00E00E97" w:rsidRPr="00FF136B" w:rsidRDefault="00E00E97" w:rsidP="00B531DB">
      <w:pPr>
        <w:pStyle w:val="6"/>
      </w:pPr>
      <w:r w:rsidRPr="00FF136B">
        <w:t>public &lt;T extends ARTrackable&gt; Collection&lt;T&gt; getAllTrackables(Class&lt;T&gt; filterType)</w:t>
      </w:r>
    </w:p>
    <w:p w:rsidR="00E00E97" w:rsidRDefault="00E00E97" w:rsidP="00E00E97">
      <w:pPr>
        <w:pStyle w:val="7"/>
      </w:pPr>
      <w:r>
        <w:rPr>
          <w:rFonts w:hint="eastAsia"/>
        </w:rPr>
        <w:t>Illustration</w:t>
      </w:r>
      <w:r w:rsidR="00F933DE">
        <w:t>:</w:t>
      </w:r>
      <w:r w:rsidRPr="00A224B1">
        <w:t xml:space="preserve">Returns the </w:t>
      </w:r>
      <w:r>
        <w:t>c</w:t>
      </w:r>
      <w:r w:rsidRPr="00FF136B">
        <w:t>ollection</w:t>
      </w:r>
      <w:r w:rsidRPr="00A224B1">
        <w:t xml:space="preserve"> of all known trackables.</w:t>
      </w:r>
    </w:p>
    <w:p w:rsidR="00E00E97" w:rsidRDefault="00E00E97" w:rsidP="00B531DB">
      <w:pPr>
        <w:pStyle w:val="6"/>
      </w:pPr>
      <w:r w:rsidRPr="00DA13D8">
        <w:t>public void getProjectionMatrix(float[] dest</w:t>
      </w:r>
      <w:r w:rsidR="003C396E">
        <w:t>,</w:t>
      </w:r>
      <w:r w:rsidRPr="00DA13D8">
        <w:t xml:space="preserve"> int offset</w:t>
      </w:r>
      <w:r w:rsidR="003C396E">
        <w:t>,</w:t>
      </w:r>
      <w:r w:rsidRPr="00DA13D8">
        <w:t xml:space="preserve"> float near</w:t>
      </w:r>
      <w:r w:rsidR="003C396E">
        <w:t>,</w:t>
      </w:r>
      <w:r w:rsidRPr="00DA13D8">
        <w:t xml:space="preserve"> float far)</w:t>
      </w:r>
    </w:p>
    <w:p w:rsidR="00E00E97" w:rsidRDefault="00E00E97" w:rsidP="00E00E97">
      <w:pPr>
        <w:pStyle w:val="7"/>
      </w:pPr>
      <w:r>
        <w:rPr>
          <w:rFonts w:hint="eastAsia"/>
        </w:rPr>
        <w:t>Illustration</w:t>
      </w:r>
      <w:r w:rsidR="00F933DE">
        <w:t>:</w:t>
      </w:r>
      <w:r>
        <w:t xml:space="preserve"> Returns the projection matrix</w:t>
      </w:r>
      <w:r w:rsidR="003C396E">
        <w:t>,</w:t>
      </w:r>
      <w:r>
        <w:t xml:space="preserve"> which is used in the virtual content and plane rendering.</w:t>
      </w:r>
      <w:r>
        <w:rPr>
          <w:rFonts w:hint="eastAsia"/>
        </w:rPr>
        <w:t xml:space="preserve"> </w:t>
      </w:r>
      <w:r>
        <w:t xml:space="preserve">The result outputs into the array </w:t>
      </w:r>
      <w:r w:rsidRPr="00481E6F">
        <w:rPr>
          <w:rFonts w:hint="eastAsia"/>
          <w:i/>
        </w:rPr>
        <w:t>d</w:t>
      </w:r>
      <w:r w:rsidRPr="00481E6F">
        <w:rPr>
          <w:i/>
        </w:rPr>
        <w:t>est</w:t>
      </w:r>
      <w:r>
        <w:rPr>
          <w:rFonts w:hint="eastAsia"/>
        </w:rPr>
        <w:t xml:space="preserve"> </w:t>
      </w:r>
      <w:r>
        <w:t xml:space="preserve">which is the </w:t>
      </w:r>
      <w:r w:rsidRPr="00E175F2">
        <w:t>storage for at least 16 floats representing a 4x4 matrix in column major order</w:t>
      </w:r>
      <w:r>
        <w:t xml:space="preserve">. </w:t>
      </w:r>
      <w:r w:rsidRPr="00E175F2">
        <w:rPr>
          <w:i/>
        </w:rPr>
        <w:t>offset</w:t>
      </w:r>
      <w:r>
        <w:t xml:space="preserve"> is the index of the beginning</w:t>
      </w:r>
      <w:r w:rsidR="003C396E">
        <w:t>,</w:t>
      </w:r>
      <w:r>
        <w:t xml:space="preserve"> </w:t>
      </w:r>
      <w:r w:rsidRPr="00E175F2">
        <w:rPr>
          <w:i/>
        </w:rPr>
        <w:t>near</w:t>
      </w:r>
      <w:r>
        <w:rPr>
          <w:rFonts w:hint="eastAsia"/>
        </w:rPr>
        <w:t xml:space="preserve"> </w:t>
      </w:r>
      <w:r>
        <w:t xml:space="preserve">and </w:t>
      </w:r>
      <w:r w:rsidRPr="00E175F2">
        <w:rPr>
          <w:i/>
        </w:rPr>
        <w:t>far</w:t>
      </w:r>
      <w:r>
        <w:rPr>
          <w:i/>
        </w:rPr>
        <w:t xml:space="preserve"> </w:t>
      </w:r>
      <w:r w:rsidRPr="00E175F2">
        <w:t>specifies the near</w:t>
      </w:r>
      <w:r>
        <w:t xml:space="preserve"> and far </w:t>
      </w:r>
      <w:r w:rsidRPr="00E175F2">
        <w:t>clip plane</w:t>
      </w:r>
      <w:r>
        <w:t xml:space="preserve"> in meters</w:t>
      </w:r>
      <w:r w:rsidR="003C396E">
        <w:t>,</w:t>
      </w:r>
      <w:r>
        <w:t xml:space="preserve"> respectively.</w:t>
      </w:r>
    </w:p>
    <w:p w:rsidR="00E00E97" w:rsidRPr="00BC50D1" w:rsidRDefault="00E00E97" w:rsidP="00B531DB">
      <w:pPr>
        <w:pStyle w:val="6"/>
      </w:pPr>
      <w:r w:rsidRPr="00BC50D1">
        <w:t>public static int getTextureId()</w:t>
      </w:r>
    </w:p>
    <w:p w:rsidR="00E00E97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>Returns the t</w:t>
      </w:r>
      <w:r w:rsidRPr="00BC50D1">
        <w:t>extureId</w:t>
      </w:r>
      <w:r>
        <w:rPr>
          <w:rFonts w:hint="eastAsia"/>
        </w:rPr>
        <w:t>.</w:t>
      </w:r>
    </w:p>
    <w:p w:rsidR="00E00E97" w:rsidRPr="00FA6725" w:rsidRDefault="00E00E97" w:rsidP="00B531DB">
      <w:pPr>
        <w:pStyle w:val="6"/>
        <w:rPr>
          <w:color w:val="FF0000"/>
        </w:rPr>
      </w:pPr>
      <w:r w:rsidRPr="00517611">
        <w:t>public boolean isSupported(</w:t>
      </w:r>
      <w:r>
        <w:t>AR</w:t>
      </w:r>
      <w:r w:rsidRPr="00517611">
        <w:t>Config config)</w:t>
      </w:r>
      <w:r w:rsidRPr="002E37D0">
        <w:t xml:space="preserve"> </w:t>
      </w:r>
      <w:r w:rsidRPr="00FA6725">
        <w:rPr>
          <w:color w:val="FF0000"/>
        </w:rPr>
        <w:t>(Deprecated)</w:t>
      </w:r>
    </w:p>
    <w:p w:rsidR="00E00E97" w:rsidRDefault="00E00E97" w:rsidP="00E00E97">
      <w:pPr>
        <w:pStyle w:val="7"/>
        <w:rPr>
          <w:color w:val="FF0000"/>
        </w:rPr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2B6CFC">
        <w:t>Checks if the provided configuration is usable on the device.</w:t>
      </w:r>
      <w:r>
        <w:t xml:space="preserve"> </w:t>
      </w:r>
      <w:r w:rsidRPr="002B6CFC">
        <w:rPr>
          <w:color w:val="FF0000"/>
        </w:rPr>
        <w:t>Note</w:t>
      </w:r>
      <w:r w:rsidR="00F933DE">
        <w:rPr>
          <w:color w:val="FF0000"/>
        </w:rPr>
        <w:t>:</w:t>
      </w:r>
      <w:r w:rsidRPr="002B6CFC">
        <w:rPr>
          <w:color w:val="FF0000"/>
        </w:rPr>
        <w:t xml:space="preserve"> This methods only returns true currently.</w:t>
      </w:r>
    </w:p>
    <w:p w:rsidR="00E00E97" w:rsidRDefault="00E00E97" w:rsidP="00B531DB">
      <w:pPr>
        <w:pStyle w:val="6"/>
      </w:pPr>
      <w:r w:rsidRPr="00BE2B05">
        <w:t>public void pause ()</w:t>
      </w:r>
    </w:p>
    <w:p w:rsidR="00E00E97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lastRenderedPageBreak/>
        <w:t>Illustration</w:t>
      </w:r>
      <w:r w:rsidR="00F933DE">
        <w:t>:</w:t>
      </w:r>
      <w:r>
        <w:t xml:space="preserve"> </w:t>
      </w:r>
      <w:r w:rsidRPr="001B5F96">
        <w:t xml:space="preserve">Pause the current session. This method will stop the camera feed and release resources. The session can be restarted again by calling </w:t>
      </w:r>
      <w:r w:rsidRPr="001B5F96">
        <w:rPr>
          <w:i/>
        </w:rPr>
        <w:t>resume()</w:t>
      </w:r>
      <w:r w:rsidRPr="001B5F96">
        <w:t>.</w:t>
      </w:r>
    </w:p>
    <w:p w:rsidR="00E00E97" w:rsidRDefault="00E00E97" w:rsidP="00E00E97"/>
    <w:p w:rsidR="00E00E97" w:rsidRDefault="00E00E97" w:rsidP="00B531DB">
      <w:pPr>
        <w:pStyle w:val="6"/>
      </w:pPr>
      <w:r w:rsidRPr="00DA13D8">
        <w:t>public void removeAnchors(Collection&lt;</w:t>
      </w:r>
      <w:r>
        <w:t>AR</w:t>
      </w:r>
      <w:r w:rsidRPr="00DA13D8">
        <w:t>Anchor&gt; anchors)</w:t>
      </w:r>
    </w:p>
    <w:p w:rsidR="00E00E97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>
        <w:rPr>
          <w:rFonts w:hint="eastAsia"/>
        </w:rPr>
        <w:t>Removes all the specified anchors.</w:t>
      </w:r>
    </w:p>
    <w:p w:rsidR="00E00E97" w:rsidRPr="002D514C" w:rsidRDefault="00E00E97" w:rsidP="00B531DB">
      <w:pPr>
        <w:pStyle w:val="6"/>
      </w:pPr>
      <w:r w:rsidRPr="002D514C">
        <w:t>public void resume()</w:t>
      </w:r>
    </w:p>
    <w:p w:rsidR="00E00E97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Pr="003468A4">
        <w:t xml:space="preserve">Starts or resumes the </w:t>
      </w:r>
      <w:r>
        <w:t>AR Engine ARS</w:t>
      </w:r>
      <w:r w:rsidRPr="00EE1B4C">
        <w:t>ession</w:t>
      </w:r>
      <w:r>
        <w:rPr>
          <w:rFonts w:hint="eastAsia"/>
        </w:rPr>
        <w:t>.</w:t>
      </w:r>
    </w:p>
    <w:p w:rsidR="00E00E97" w:rsidRDefault="00E00E97" w:rsidP="00B531DB">
      <w:pPr>
        <w:pStyle w:val="6"/>
      </w:pPr>
      <w:r w:rsidRPr="00517611">
        <w:t>public void resume(</w:t>
      </w:r>
      <w:r>
        <w:t>AR</w:t>
      </w:r>
      <w:r w:rsidRPr="00517611">
        <w:t>Config config)</w:t>
      </w:r>
    </w:p>
    <w:p w:rsidR="00E00E97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A02ED6">
        <w:t>Starts or resumes the AR</w:t>
      </w:r>
      <w:r>
        <w:t xml:space="preserve">Session with the specified configuration. The session cannot be resumed after </w:t>
      </w:r>
      <w:r w:rsidRPr="005232E7">
        <w:rPr>
          <w:i/>
        </w:rPr>
        <w:t>stop</w:t>
      </w:r>
      <w:r>
        <w:rPr>
          <w:i/>
        </w:rPr>
        <w:t xml:space="preserve">() </w:t>
      </w:r>
      <w:r>
        <w:t>is called. This method may throw two types of exception</w:t>
      </w:r>
      <w:r w:rsidR="00F933DE">
        <w:t>:</w:t>
      </w:r>
    </w:p>
    <w:tbl>
      <w:tblPr>
        <w:tblStyle w:val="affc"/>
        <w:tblW w:w="7876" w:type="dxa"/>
        <w:tblInd w:w="1134" w:type="dxa"/>
        <w:tblLook w:val="04A0" w:firstRow="1" w:lastRow="0" w:firstColumn="1" w:lastColumn="0" w:noHBand="0" w:noVBand="1"/>
      </w:tblPr>
      <w:tblGrid>
        <w:gridCol w:w="3938"/>
        <w:gridCol w:w="3938"/>
      </w:tblGrid>
      <w:tr w:rsidR="00923EE5" w:rsidTr="00A10799">
        <w:tc>
          <w:tcPr>
            <w:tcW w:w="3938" w:type="dxa"/>
          </w:tcPr>
          <w:p w:rsidR="00923EE5" w:rsidRPr="004660E4" w:rsidRDefault="00923EE5" w:rsidP="00923EE5">
            <w:pPr>
              <w:rPr>
                <w:b/>
              </w:rPr>
            </w:pPr>
            <w:r w:rsidRPr="004660E4">
              <w:rPr>
                <w:rFonts w:hint="eastAsia"/>
                <w:b/>
              </w:rPr>
              <w:t>Exception</w:t>
            </w:r>
          </w:p>
        </w:tc>
        <w:tc>
          <w:tcPr>
            <w:tcW w:w="3938" w:type="dxa"/>
          </w:tcPr>
          <w:p w:rsidR="00923EE5" w:rsidRPr="004660E4" w:rsidRDefault="00923EE5" w:rsidP="00923EE5">
            <w:pPr>
              <w:rPr>
                <w:b/>
              </w:rPr>
            </w:pPr>
            <w:r w:rsidRPr="004660E4">
              <w:rPr>
                <w:rFonts w:hint="eastAsia"/>
                <w:b/>
              </w:rPr>
              <w:t>Description</w:t>
            </w:r>
          </w:p>
        </w:tc>
      </w:tr>
      <w:tr w:rsidR="00923EE5" w:rsidTr="00A10799">
        <w:tc>
          <w:tcPr>
            <w:tcW w:w="3938" w:type="dxa"/>
          </w:tcPr>
          <w:p w:rsidR="00923EE5" w:rsidRPr="00314137" w:rsidRDefault="00923EE5" w:rsidP="00923EE5">
            <w:pPr>
              <w:pStyle w:val="7"/>
              <w:numPr>
                <w:ilvl w:val="0"/>
                <w:numId w:val="0"/>
              </w:numPr>
              <w:outlineLvl w:val="6"/>
              <w:rPr>
                <w:sz w:val="20"/>
                <w:szCs w:val="20"/>
              </w:rPr>
            </w:pPr>
            <w:r w:rsidRPr="00314137">
              <w:rPr>
                <w:sz w:val="20"/>
                <w:szCs w:val="20"/>
              </w:rPr>
              <w:t>ARCameraPermissionDeniedException</w:t>
            </w:r>
          </w:p>
        </w:tc>
        <w:tc>
          <w:tcPr>
            <w:tcW w:w="3938" w:type="dxa"/>
          </w:tcPr>
          <w:p w:rsidR="00923EE5" w:rsidRPr="00314137" w:rsidRDefault="00314137" w:rsidP="00923EE5">
            <w:pPr>
              <w:pStyle w:val="7"/>
              <w:numPr>
                <w:ilvl w:val="0"/>
                <w:numId w:val="0"/>
              </w:numPr>
              <w:outlineLvl w:val="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923EE5" w:rsidRPr="00314137">
              <w:rPr>
                <w:sz w:val="20"/>
                <w:szCs w:val="20"/>
              </w:rPr>
              <w:t>the client app fails to grant Camera Permission.</w:t>
            </w:r>
          </w:p>
        </w:tc>
      </w:tr>
      <w:tr w:rsidR="00923EE5" w:rsidTr="00A10799">
        <w:tc>
          <w:tcPr>
            <w:tcW w:w="3938" w:type="dxa"/>
          </w:tcPr>
          <w:p w:rsidR="00923EE5" w:rsidRPr="00314137" w:rsidRDefault="00923EE5" w:rsidP="00923EE5">
            <w:pPr>
              <w:pStyle w:val="7"/>
              <w:numPr>
                <w:ilvl w:val="0"/>
                <w:numId w:val="0"/>
              </w:numPr>
              <w:outlineLvl w:val="6"/>
              <w:rPr>
                <w:sz w:val="20"/>
                <w:szCs w:val="20"/>
              </w:rPr>
            </w:pPr>
            <w:r w:rsidRPr="00314137">
              <w:rPr>
                <w:sz w:val="20"/>
                <w:szCs w:val="20"/>
              </w:rPr>
              <w:t>ARUnsupportedConfigurationException</w:t>
            </w:r>
          </w:p>
        </w:tc>
        <w:tc>
          <w:tcPr>
            <w:tcW w:w="3938" w:type="dxa"/>
          </w:tcPr>
          <w:p w:rsidR="00923EE5" w:rsidRPr="00314137" w:rsidRDefault="00923EE5" w:rsidP="00923EE5">
            <w:pPr>
              <w:pStyle w:val="7"/>
              <w:numPr>
                <w:ilvl w:val="0"/>
                <w:numId w:val="0"/>
              </w:numPr>
              <w:outlineLvl w:val="6"/>
              <w:rPr>
                <w:sz w:val="20"/>
                <w:szCs w:val="20"/>
              </w:rPr>
            </w:pPr>
            <w:r w:rsidRPr="00314137">
              <w:rPr>
                <w:sz w:val="20"/>
                <w:szCs w:val="20"/>
              </w:rPr>
              <w:t>If the config is not supported by HUAWEI AREngine.</w:t>
            </w:r>
          </w:p>
        </w:tc>
      </w:tr>
    </w:tbl>
    <w:p w:rsidR="00E00E97" w:rsidRDefault="00E00E97" w:rsidP="00B531DB">
      <w:pPr>
        <w:pStyle w:val="6"/>
      </w:pPr>
      <w:r w:rsidRPr="00211A25">
        <w:t>public void setCameraTextureName(int textureId)</w:t>
      </w:r>
    </w:p>
    <w:p w:rsidR="00E00E97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Sets the OpenGL texture id</w:t>
      </w:r>
      <w:r w:rsidR="003C396E">
        <w:t>,</w:t>
      </w:r>
      <w:r>
        <w:t xml:space="preserve"> which is created with </w:t>
      </w:r>
      <w:r w:rsidRPr="002B6CFC">
        <w:rPr>
          <w:i/>
        </w:rPr>
        <w:t>glGenTextures</w:t>
      </w:r>
      <w:r>
        <w:rPr>
          <w:i/>
        </w:rPr>
        <w:t>()</w:t>
      </w:r>
      <w:r>
        <w:t xml:space="preserve"> method by APP for rendering. The resulting texture must be bound to the </w:t>
      </w:r>
      <w:r w:rsidRPr="002B6CFC">
        <w:rPr>
          <w:i/>
        </w:rPr>
        <w:t>GL_TEXTURE_EXTERNAL_OES</w:t>
      </w:r>
      <w:r w:rsidRPr="002B6CFC">
        <w:t xml:space="preserve"> target for use. Shaders accessing this texture must use a </w:t>
      </w:r>
      <w:r w:rsidRPr="002B6CFC">
        <w:rPr>
          <w:i/>
        </w:rPr>
        <w:t>samplerExternalOES</w:t>
      </w:r>
      <w:r w:rsidRPr="002B6CFC">
        <w:t xml:space="preserve"> sampler.</w:t>
      </w:r>
    </w:p>
    <w:p w:rsidR="00E00E97" w:rsidRPr="00FA6725" w:rsidRDefault="00E00E97" w:rsidP="00B531DB">
      <w:pPr>
        <w:pStyle w:val="6"/>
        <w:rPr>
          <w:color w:val="FF0000"/>
        </w:rPr>
      </w:pPr>
      <w:r w:rsidRPr="00211A25">
        <w:t>public void setDisplayGeometry(float width</w:t>
      </w:r>
      <w:r w:rsidR="003C396E">
        <w:t>,</w:t>
      </w:r>
      <w:r w:rsidRPr="00211A25">
        <w:t xml:space="preserve"> float height)</w:t>
      </w:r>
      <w:r w:rsidRPr="00FA6725">
        <w:rPr>
          <w:color w:val="FF0000"/>
        </w:rPr>
        <w:t xml:space="preserve"> (Deprecated)</w:t>
      </w:r>
    </w:p>
    <w:p w:rsidR="00E00E97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Sets the display geometry with specified width and height in pixels. This width and height is usually the attribute of the view.</w:t>
      </w:r>
    </w:p>
    <w:p w:rsidR="00E00E97" w:rsidRPr="00FB56E9" w:rsidRDefault="00E00E97" w:rsidP="00B531DB">
      <w:pPr>
        <w:pStyle w:val="6"/>
      </w:pPr>
      <w:r w:rsidRPr="00FB56E9">
        <w:t>public void setDisplayGeometry(int displayRotation</w:t>
      </w:r>
      <w:r w:rsidR="003C396E">
        <w:t>,</w:t>
      </w:r>
      <w:r w:rsidRPr="00FB56E9">
        <w:t xml:space="preserve"> int widthPx</w:t>
      </w:r>
      <w:r w:rsidR="003C396E">
        <w:t>,</w:t>
      </w:r>
      <w:r w:rsidRPr="00FB56E9">
        <w:t xml:space="preserve"> int heightPx)</w:t>
      </w:r>
    </w:p>
    <w:p w:rsidR="00E00E97" w:rsidRPr="00FB56E9" w:rsidRDefault="00E00E97" w:rsidP="00E00E97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 w:rsidRPr="00E94EC2">
        <w:t>Sets the aspect ratio</w:t>
      </w:r>
      <w:r w:rsidR="003C396E">
        <w:t>,</w:t>
      </w:r>
      <w:r w:rsidRPr="00E94EC2">
        <w:t xml:space="preserve"> coordinate scaling</w:t>
      </w:r>
      <w:r w:rsidR="003C396E">
        <w:t>,</w:t>
      </w:r>
      <w:r w:rsidRPr="00E94EC2">
        <w:t xml:space="preserve"> and display rotation.</w:t>
      </w:r>
    </w:p>
    <w:p w:rsidR="00E00E97" w:rsidRPr="005232E7" w:rsidRDefault="00E00E97" w:rsidP="00E00E97"/>
    <w:p w:rsidR="00E00E97" w:rsidRPr="007F2BCF" w:rsidRDefault="00E00E97" w:rsidP="00B531DB">
      <w:pPr>
        <w:pStyle w:val="6"/>
      </w:pPr>
      <w:r w:rsidRPr="007F2BCF">
        <w:t>public void stop()</w:t>
      </w:r>
    </w:p>
    <w:p w:rsidR="00E00E97" w:rsidRDefault="00E00E97" w:rsidP="00E00E97">
      <w:pPr>
        <w:pStyle w:val="7"/>
      </w:pPr>
      <w:r w:rsidRPr="007F2BCF">
        <w:t>Illustration</w:t>
      </w:r>
      <w:r w:rsidR="00F933DE">
        <w:t>:</w:t>
      </w:r>
      <w:r>
        <w:t xml:space="preserve"> Stop the current session. </w:t>
      </w:r>
      <w:r w:rsidRPr="005F45AB">
        <w:t xml:space="preserve">This method will stop the camera feed </w:t>
      </w:r>
      <w:r>
        <w:t>and</w:t>
      </w:r>
      <w:r w:rsidRPr="005F45AB">
        <w:t xml:space="preserve"> release resources.</w:t>
      </w:r>
      <w:r>
        <w:t xml:space="preserve"> To restart</w:t>
      </w:r>
      <w:r w:rsidR="003C396E">
        <w:t>,</w:t>
      </w:r>
      <w:r>
        <w:t xml:space="preserve"> a new session is needed. </w:t>
      </w:r>
    </w:p>
    <w:p w:rsidR="00E00E97" w:rsidRDefault="00E00E97" w:rsidP="00B531DB">
      <w:pPr>
        <w:pStyle w:val="6"/>
      </w:pPr>
      <w:r w:rsidRPr="00211A25">
        <w:t xml:space="preserve">public </w:t>
      </w:r>
      <w:r>
        <w:t>AR</w:t>
      </w:r>
      <w:r w:rsidRPr="00211A25">
        <w:t>Frame update()</w:t>
      </w:r>
    </w:p>
    <w:p w:rsidR="00E00E97" w:rsidRDefault="00E00E97" w:rsidP="00E00E97">
      <w:pPr>
        <w:pStyle w:val="7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9052E7">
        <w:t xml:space="preserve">Updates the state of the </w:t>
      </w:r>
      <w:r>
        <w:t xml:space="preserve">HUAWEI AR Engine </w:t>
      </w:r>
      <w:r w:rsidRPr="009052E7">
        <w:t>system. This includes</w:t>
      </w:r>
      <w:r w:rsidR="00F933DE">
        <w:t>:</w:t>
      </w:r>
      <w:r w:rsidRPr="009052E7">
        <w:t xml:space="preserve"> receiving a new camera frame</w:t>
      </w:r>
      <w:r w:rsidR="003C396E">
        <w:t>,</w:t>
      </w:r>
      <w:r w:rsidRPr="009052E7">
        <w:t xml:space="preserve"> updating the location of the device</w:t>
      </w:r>
      <w:r w:rsidR="003C396E">
        <w:t>,</w:t>
      </w:r>
      <w:r w:rsidRPr="009052E7">
        <w:t xml:space="preserve"> updating the location of tracking anchors</w:t>
      </w:r>
      <w:r w:rsidR="003C396E">
        <w:t>,</w:t>
      </w:r>
      <w:r w:rsidRPr="009052E7">
        <w:t xml:space="preserve"> updating detected planes</w:t>
      </w:r>
      <w:r w:rsidR="003C396E">
        <w:t>,</w:t>
      </w:r>
      <w:r w:rsidRPr="009052E7">
        <w:t xml:space="preserve"> etc.</w:t>
      </w:r>
      <w:r>
        <w:rPr>
          <w:rFonts w:hint="eastAsia"/>
        </w:rPr>
        <w:t xml:space="preserve"> I</w:t>
      </w:r>
      <w:r>
        <w:t>f the ARConfig.UpdateMode</w:t>
      </w:r>
      <w:r>
        <w:rPr>
          <w:rFonts w:hint="eastAsia"/>
        </w:rPr>
        <w:t xml:space="preserve"> </w:t>
      </w:r>
      <w:r>
        <w:t xml:space="preserve">is </w:t>
      </w:r>
      <w:r>
        <w:rPr>
          <w:rFonts w:hint="eastAsia"/>
        </w:rPr>
        <w:t>BLOCKING</w:t>
      </w:r>
      <w:r w:rsidR="003C396E">
        <w:rPr>
          <w:rFonts w:hint="eastAsia"/>
        </w:rPr>
        <w:t>,</w:t>
      </w:r>
      <w:r>
        <w:rPr>
          <w:rFonts w:hint="eastAsia"/>
        </w:rPr>
        <w:t xml:space="preserve">this method </w:t>
      </w:r>
      <w:r>
        <w:t>will be blocked until a new camera image is available. This Method may throw the following exceptions</w:t>
      </w:r>
      <w:r w:rsidR="00F933DE">
        <w:t>:</w:t>
      </w:r>
    </w:p>
    <w:tbl>
      <w:tblPr>
        <w:tblStyle w:val="affc"/>
        <w:tblW w:w="7876" w:type="dxa"/>
        <w:tblInd w:w="1134" w:type="dxa"/>
        <w:tblLook w:val="04A0" w:firstRow="1" w:lastRow="0" w:firstColumn="1" w:lastColumn="0" w:noHBand="0" w:noVBand="1"/>
      </w:tblPr>
      <w:tblGrid>
        <w:gridCol w:w="3647"/>
        <w:gridCol w:w="4229"/>
      </w:tblGrid>
      <w:tr w:rsidR="00314137" w:rsidRPr="004660E4" w:rsidTr="00314137">
        <w:tc>
          <w:tcPr>
            <w:tcW w:w="3647" w:type="dxa"/>
          </w:tcPr>
          <w:p w:rsidR="00314137" w:rsidRPr="004660E4" w:rsidRDefault="00314137" w:rsidP="00392C8E">
            <w:pPr>
              <w:rPr>
                <w:b/>
              </w:rPr>
            </w:pPr>
            <w:r w:rsidRPr="004660E4">
              <w:rPr>
                <w:rFonts w:hint="eastAsia"/>
                <w:b/>
              </w:rPr>
              <w:t>Exception</w:t>
            </w:r>
          </w:p>
        </w:tc>
        <w:tc>
          <w:tcPr>
            <w:tcW w:w="4229" w:type="dxa"/>
          </w:tcPr>
          <w:p w:rsidR="00314137" w:rsidRPr="004660E4" w:rsidRDefault="00314137" w:rsidP="00392C8E">
            <w:pPr>
              <w:rPr>
                <w:b/>
              </w:rPr>
            </w:pPr>
            <w:r w:rsidRPr="004660E4">
              <w:rPr>
                <w:rFonts w:hint="eastAsia"/>
                <w:b/>
              </w:rPr>
              <w:t>Description</w:t>
            </w:r>
          </w:p>
        </w:tc>
      </w:tr>
      <w:tr w:rsidR="00314137" w:rsidTr="00314137">
        <w:tc>
          <w:tcPr>
            <w:tcW w:w="3647" w:type="dxa"/>
          </w:tcPr>
          <w:p w:rsidR="00314137" w:rsidRDefault="00314137" w:rsidP="00392C8E">
            <w:r w:rsidRPr="009A6933">
              <w:t>ARSessionPausedException</w:t>
            </w:r>
          </w:p>
        </w:tc>
        <w:tc>
          <w:tcPr>
            <w:tcW w:w="4229" w:type="dxa"/>
          </w:tcPr>
          <w:p w:rsidR="00314137" w:rsidRDefault="00314137" w:rsidP="00392C8E">
            <w:r>
              <w:t xml:space="preserve">If ARSession.update() is called when  the </w:t>
            </w:r>
            <w:r>
              <w:lastRenderedPageBreak/>
              <w:t>HUAWEI AR Engine is paused.</w:t>
            </w:r>
          </w:p>
        </w:tc>
      </w:tr>
      <w:tr w:rsidR="00314137" w:rsidTr="00314137">
        <w:tc>
          <w:tcPr>
            <w:tcW w:w="3647" w:type="dxa"/>
          </w:tcPr>
          <w:p w:rsidR="00314137" w:rsidRDefault="00314137" w:rsidP="00392C8E">
            <w:r w:rsidRPr="009A6933">
              <w:t>ARMissingGlContextException</w:t>
            </w:r>
          </w:p>
        </w:tc>
        <w:tc>
          <w:tcPr>
            <w:tcW w:w="4229" w:type="dxa"/>
          </w:tcPr>
          <w:p w:rsidR="00314137" w:rsidRDefault="00314137" w:rsidP="00392C8E">
            <w:r>
              <w:t>If there is no opengl es context in current thread.</w:t>
            </w:r>
          </w:p>
        </w:tc>
      </w:tr>
      <w:tr w:rsidR="00314137" w:rsidTr="00314137">
        <w:tc>
          <w:tcPr>
            <w:tcW w:w="3647" w:type="dxa"/>
          </w:tcPr>
          <w:p w:rsidR="00314137" w:rsidRDefault="00314137" w:rsidP="00392C8E">
            <w:r w:rsidRPr="009A6933">
              <w:t>ARTextureNotSetException</w:t>
            </w:r>
          </w:p>
        </w:tc>
        <w:tc>
          <w:tcPr>
            <w:tcW w:w="4229" w:type="dxa"/>
          </w:tcPr>
          <w:p w:rsidR="00314137" w:rsidRDefault="00314137" w:rsidP="00392C8E">
            <w:r>
              <w:t>If the ARSession.setCameraTextureName() is not called before update() is called.</w:t>
            </w:r>
          </w:p>
        </w:tc>
      </w:tr>
    </w:tbl>
    <w:p w:rsidR="00051976" w:rsidRDefault="00051976" w:rsidP="00051976">
      <w:pPr>
        <w:pStyle w:val="6"/>
      </w:pPr>
      <w:r>
        <w:rPr>
          <w:rFonts w:hint="eastAsia"/>
        </w:rPr>
        <w:t xml:space="preserve">public </w:t>
      </w:r>
      <w:r>
        <w:t>ARCameraConfig</w:t>
      </w:r>
      <w:r>
        <w:rPr>
          <w:rFonts w:hint="eastAsia"/>
        </w:rPr>
        <w:t xml:space="preserve"> </w:t>
      </w:r>
      <w:r>
        <w:t>GetCameraConfig()</w:t>
      </w:r>
    </w:p>
    <w:p w:rsidR="00067245" w:rsidRPr="00067245" w:rsidRDefault="00051976" w:rsidP="00051976">
      <w:pPr>
        <w:pStyle w:val="6"/>
      </w:pPr>
      <w:r>
        <w:rPr>
          <w:rFonts w:hint="eastAsia"/>
        </w:rPr>
        <w:t>Illustration:</w:t>
      </w:r>
      <w:r>
        <w:t xml:space="preserve"> </w:t>
      </w:r>
      <w:r>
        <w:rPr>
          <w:rFonts w:ascii="Roboto" w:hAnsi="Roboto"/>
          <w:color w:val="212121"/>
        </w:rPr>
        <w:t>Gets the ArCameraConfig that the ArSession is currently using.</w:t>
      </w:r>
    </w:p>
    <w:p w:rsidR="00C01D32" w:rsidRDefault="00C01D32" w:rsidP="00C01D32">
      <w:pPr>
        <w:pStyle w:val="4"/>
      </w:pPr>
      <w:bookmarkStart w:id="45" w:name="_Toc530494046"/>
      <w:r>
        <w:t>AR</w:t>
      </w:r>
      <w:r>
        <w:rPr>
          <w:rFonts w:hint="eastAsia"/>
        </w:rPr>
        <w:t>Tracka</w:t>
      </w:r>
      <w:r>
        <w:t>ble</w:t>
      </w:r>
      <w:bookmarkEnd w:id="45"/>
    </w:p>
    <w:p w:rsidR="00C01D32" w:rsidRDefault="00C01D32" w:rsidP="00C01D32">
      <w:pPr>
        <w:pStyle w:val="5"/>
      </w:pPr>
      <w:r>
        <w:rPr>
          <w:rFonts w:hint="eastAsia"/>
        </w:rPr>
        <w:t>Description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>
        <w:t xml:space="preserve">The ARTrackable is </w:t>
      </w:r>
      <w:r w:rsidRPr="0041741A">
        <w:t>currently</w:t>
      </w:r>
      <w:r>
        <w:t xml:space="preserve"> only used to describe the tracking state</w:t>
      </w:r>
      <w:r w:rsidR="00F933DE">
        <w:t>:</w:t>
      </w:r>
      <w:r>
        <w:t xml:space="preserve">  enum TrackingState{</w:t>
      </w:r>
      <w:r w:rsidRPr="00EE1B95">
        <w:t xml:space="preserve"> TRACKING</w:t>
      </w:r>
      <w:r w:rsidR="003C396E">
        <w:t>,</w:t>
      </w:r>
      <w:r>
        <w:t xml:space="preserve"> PAUSED</w:t>
      </w:r>
      <w:r w:rsidR="003C396E">
        <w:t>,</w:t>
      </w:r>
      <w:r>
        <w:t xml:space="preserve"> STOPPED}</w:t>
      </w:r>
      <w:r w:rsidR="003C396E">
        <w:rPr>
          <w:rFonts w:hint="eastAsia"/>
        </w:rPr>
        <w:t>.</w:t>
      </w:r>
    </w:p>
    <w:tbl>
      <w:tblPr>
        <w:tblStyle w:val="affc"/>
        <w:tblW w:w="0" w:type="auto"/>
        <w:tblInd w:w="1134" w:type="dxa"/>
        <w:tblLook w:val="04A0" w:firstRow="1" w:lastRow="0" w:firstColumn="1" w:lastColumn="0" w:noHBand="0" w:noVBand="1"/>
      </w:tblPr>
      <w:tblGrid>
        <w:gridCol w:w="1980"/>
        <w:gridCol w:w="5896"/>
      </w:tblGrid>
      <w:tr w:rsidR="006C49BB" w:rsidTr="003F2946">
        <w:tc>
          <w:tcPr>
            <w:tcW w:w="1980" w:type="dxa"/>
          </w:tcPr>
          <w:p w:rsidR="006C49BB" w:rsidRPr="00FE6D4D" w:rsidRDefault="006C49BB" w:rsidP="006C49BB">
            <w:pPr>
              <w:rPr>
                <w:b/>
              </w:rPr>
            </w:pPr>
            <w:r w:rsidRPr="00FE6D4D">
              <w:rPr>
                <w:b/>
              </w:rPr>
              <w:t>TrackingState</w:t>
            </w:r>
          </w:p>
        </w:tc>
        <w:tc>
          <w:tcPr>
            <w:tcW w:w="5896" w:type="dxa"/>
          </w:tcPr>
          <w:p w:rsidR="006C49BB" w:rsidRPr="004660E4" w:rsidRDefault="006C49BB" w:rsidP="006C49BB">
            <w:pPr>
              <w:rPr>
                <w:b/>
              </w:rPr>
            </w:pPr>
            <w:r w:rsidRPr="004660E4">
              <w:rPr>
                <w:rFonts w:hint="eastAsia"/>
                <w:b/>
              </w:rPr>
              <w:t>Description</w:t>
            </w:r>
          </w:p>
        </w:tc>
      </w:tr>
      <w:tr w:rsidR="00C01D32" w:rsidTr="003F2946">
        <w:tc>
          <w:tcPr>
            <w:tcW w:w="1980" w:type="dxa"/>
          </w:tcPr>
          <w:p w:rsidR="00C01D32" w:rsidRPr="006C49BB" w:rsidRDefault="00C01D32" w:rsidP="006C49BB">
            <w:r w:rsidRPr="006C49BB">
              <w:t>TRACKING</w:t>
            </w:r>
          </w:p>
        </w:tc>
        <w:tc>
          <w:tcPr>
            <w:tcW w:w="5896" w:type="dxa"/>
          </w:tcPr>
          <w:p w:rsidR="00C01D32" w:rsidRPr="004B433A" w:rsidRDefault="00C01D32" w:rsidP="006C49BB">
            <w:r w:rsidRPr="004B433A">
              <w:t xml:space="preserve">This </w:t>
            </w:r>
            <w:r>
              <w:t>state means the object is being tracked and it's state is valid.</w:t>
            </w:r>
          </w:p>
        </w:tc>
      </w:tr>
      <w:tr w:rsidR="00C01D32" w:rsidTr="003F2946">
        <w:tc>
          <w:tcPr>
            <w:tcW w:w="1980" w:type="dxa"/>
          </w:tcPr>
          <w:p w:rsidR="00C01D32" w:rsidRPr="006C49BB" w:rsidRDefault="00C01D32" w:rsidP="006C49BB">
            <w:r w:rsidRPr="006C49BB">
              <w:t>PAUSED</w:t>
            </w:r>
          </w:p>
        </w:tc>
        <w:tc>
          <w:tcPr>
            <w:tcW w:w="5896" w:type="dxa"/>
          </w:tcPr>
          <w:p w:rsidR="00C01D32" w:rsidRPr="00011628" w:rsidRDefault="00C01D32" w:rsidP="006C49BB">
            <w:r>
              <w:t>This state indicates that HUAWEI AR Engine has paused tracking</w:t>
            </w:r>
            <w:r w:rsidR="003C396E">
              <w:t>,</w:t>
            </w:r>
            <w:r>
              <w:t xml:space="preserve"> and the related data is not accurate.  </w:t>
            </w:r>
          </w:p>
        </w:tc>
      </w:tr>
      <w:tr w:rsidR="00C01D32" w:rsidTr="003F2946">
        <w:tc>
          <w:tcPr>
            <w:tcW w:w="1980" w:type="dxa"/>
          </w:tcPr>
          <w:p w:rsidR="00C01D32" w:rsidRPr="006C49BB" w:rsidRDefault="00C01D32" w:rsidP="006C49BB">
            <w:r w:rsidRPr="006C49BB">
              <w:t>STOPPED</w:t>
            </w:r>
          </w:p>
        </w:tc>
        <w:tc>
          <w:tcPr>
            <w:tcW w:w="5896" w:type="dxa"/>
          </w:tcPr>
          <w:p w:rsidR="00C01D32" w:rsidRPr="000D1505" w:rsidRDefault="00C01D32" w:rsidP="006C49BB">
            <w:r>
              <w:t>This state means that HUAWEI AR Engine has stopped tracking</w:t>
            </w:r>
            <w:r w:rsidR="003C396E">
              <w:t>,</w:t>
            </w:r>
            <w:r>
              <w:t xml:space="preserve"> and will never resume tracking.</w:t>
            </w:r>
          </w:p>
        </w:tc>
      </w:tr>
    </w:tbl>
    <w:p w:rsidR="0027048F" w:rsidRPr="00C77989" w:rsidRDefault="0027048F" w:rsidP="0027048F">
      <w:pPr>
        <w:pStyle w:val="4"/>
      </w:pPr>
      <w:bookmarkStart w:id="46" w:name="_Toc519198953"/>
      <w:bookmarkStart w:id="47" w:name="_Toc530494047"/>
      <w:r w:rsidRPr="00C77989">
        <w:t>AR</w:t>
      </w:r>
      <w:r w:rsidRPr="00C77989">
        <w:rPr>
          <w:rFonts w:hint="eastAsia"/>
        </w:rPr>
        <w:t>Tracka</w:t>
      </w:r>
      <w:r w:rsidRPr="00C77989">
        <w:t>bleBase</w:t>
      </w:r>
      <w:bookmarkEnd w:id="46"/>
      <w:bookmarkEnd w:id="47"/>
    </w:p>
    <w:p w:rsidR="0027048F" w:rsidRPr="00605300" w:rsidRDefault="00CE4725" w:rsidP="00417B83">
      <w:pPr>
        <w:pStyle w:val="5"/>
      </w:pPr>
      <w:r>
        <w:rPr>
          <w:rFonts w:hint="eastAsia"/>
        </w:rPr>
        <w:t>Description</w:t>
      </w:r>
      <w:r w:rsidR="00F933DE">
        <w:rPr>
          <w:rFonts w:hint="eastAsia"/>
        </w:rPr>
        <w:t>:</w:t>
      </w:r>
      <w:r w:rsidR="00417B83" w:rsidRPr="00417B83">
        <w:t>Base class for all traceable object classes</w:t>
      </w:r>
      <w:r w:rsidR="003C396E">
        <w:rPr>
          <w:rFonts w:hint="eastAsia"/>
        </w:rPr>
        <w:t>,</w:t>
      </w:r>
      <w:r w:rsidR="00417B83">
        <w:rPr>
          <w:color w:val="000000" w:themeColor="text1"/>
        </w:rPr>
        <w:t>i</w:t>
      </w:r>
      <w:r w:rsidR="00417B83" w:rsidRPr="00417B83">
        <w:rPr>
          <w:color w:val="000000" w:themeColor="text1"/>
        </w:rPr>
        <w:t>mplement</w:t>
      </w:r>
      <w:r w:rsidR="00417B83">
        <w:rPr>
          <w:color w:val="000000" w:themeColor="text1"/>
        </w:rPr>
        <w:t>s</w:t>
      </w:r>
      <w:r w:rsidR="00417B83" w:rsidRPr="00417B83">
        <w:rPr>
          <w:color w:val="000000" w:themeColor="text1"/>
        </w:rPr>
        <w:t xml:space="preserve"> the ARTrackable interface</w:t>
      </w:r>
      <w:r w:rsidR="003C396E">
        <w:t>.</w:t>
      </w:r>
    </w:p>
    <w:p w:rsidR="0027048F" w:rsidRPr="00605300" w:rsidRDefault="002A67B4" w:rsidP="0027048F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27048F" w:rsidRPr="00605300" w:rsidRDefault="0027048F" w:rsidP="00B531DB">
      <w:pPr>
        <w:pStyle w:val="6"/>
      </w:pPr>
      <w:r w:rsidRPr="00605300">
        <w:t>ARAnchor createAnchor(ARPose pose)</w:t>
      </w:r>
      <w:r w:rsidR="003C396E">
        <w:t>;</w:t>
      </w:r>
    </w:p>
    <w:p w:rsidR="0027048F" w:rsidRPr="00605300" w:rsidRDefault="006C52E8" w:rsidP="002D47E7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2D47E7" w:rsidRPr="002D47E7">
        <w:t xml:space="preserve"> Creates an Anchor at the given Pose in the world coordinate space that is attached to this Trackable.</w:t>
      </w:r>
    </w:p>
    <w:p w:rsidR="0027048F" w:rsidRPr="00605300" w:rsidRDefault="0027048F" w:rsidP="00B531DB">
      <w:pPr>
        <w:pStyle w:val="6"/>
      </w:pPr>
      <w:r w:rsidRPr="00605300">
        <w:t>public Collection&lt;ARAnchor&gt; getAnchors()</w:t>
      </w:r>
    </w:p>
    <w:p w:rsidR="0027048F" w:rsidRPr="00605300" w:rsidRDefault="006C52E8" w:rsidP="006E7208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6E7208" w:rsidRPr="006E7208">
        <w:t xml:space="preserve"> Gets the Anchors attached to this Trackable.</w:t>
      </w:r>
    </w:p>
    <w:p w:rsidR="0027048F" w:rsidRPr="00605300" w:rsidRDefault="0027048F" w:rsidP="00B531DB">
      <w:pPr>
        <w:pStyle w:val="6"/>
      </w:pPr>
      <w:r w:rsidRPr="00605300">
        <w:t>ARTrackable.TrackingState getTrackingState()</w:t>
      </w:r>
      <w:r w:rsidR="003C396E">
        <w:t>;</w:t>
      </w:r>
    </w:p>
    <w:p w:rsidR="0027048F" w:rsidRPr="00605300" w:rsidRDefault="006C52E8" w:rsidP="00AF668D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AF668D" w:rsidRPr="00AF668D">
        <w:t xml:space="preserve"> Gets the TrackingState of this Trackable.</w:t>
      </w:r>
    </w:p>
    <w:p w:rsidR="0027048F" w:rsidRPr="00BB1CFF" w:rsidRDefault="0027048F" w:rsidP="0027048F">
      <w:pPr>
        <w:pStyle w:val="4"/>
        <w:rPr>
          <w:color w:val="000000" w:themeColor="text1"/>
        </w:rPr>
      </w:pPr>
      <w:bookmarkStart w:id="48" w:name="_Toc519198954"/>
      <w:bookmarkStart w:id="49" w:name="_Toc530494048"/>
      <w:r w:rsidRPr="00BB1CFF">
        <w:rPr>
          <w:color w:val="000000" w:themeColor="text1"/>
        </w:rPr>
        <w:t>ARWorldBodyTrackingConfig</w:t>
      </w:r>
      <w:bookmarkEnd w:id="48"/>
      <w:bookmarkEnd w:id="49"/>
    </w:p>
    <w:p w:rsidR="0027048F" w:rsidRPr="00BB1CFF" w:rsidRDefault="00CE4725" w:rsidP="00674350">
      <w:pPr>
        <w:pStyle w:val="5"/>
      </w:pPr>
      <w:r>
        <w:rPr>
          <w:rFonts w:hint="eastAsia"/>
        </w:rPr>
        <w:t>Description</w:t>
      </w:r>
      <w:r w:rsidR="00F933DE">
        <w:t>:</w:t>
      </w:r>
      <w:r w:rsidR="002729D8" w:rsidRPr="002729D8">
        <w:t>Used for configur</w:t>
      </w:r>
      <w:r w:rsidR="002729D8">
        <w:t>e</w:t>
      </w:r>
      <w:r w:rsidR="002729D8" w:rsidRPr="002729D8">
        <w:t xml:space="preserve"> session</w:t>
      </w:r>
      <w:r w:rsidR="002729D8">
        <w:t xml:space="preserve"> for</w:t>
      </w:r>
      <w:r w:rsidR="002729D8" w:rsidRPr="002729D8">
        <w:t xml:space="preserve"> motion tracking and </w:t>
      </w:r>
      <w:r w:rsidR="00674350" w:rsidRPr="00674350">
        <w:rPr>
          <w:color w:val="000000" w:themeColor="text1"/>
        </w:rPr>
        <w:t xml:space="preserve">Human </w:t>
      </w:r>
      <w:r w:rsidR="00802F66">
        <w:rPr>
          <w:color w:val="000000" w:themeColor="text1"/>
        </w:rPr>
        <w:t>body</w:t>
      </w:r>
      <w:r w:rsidR="00674350" w:rsidRPr="00674350">
        <w:rPr>
          <w:color w:val="000000" w:themeColor="text1"/>
        </w:rPr>
        <w:t xml:space="preserve"> </w:t>
      </w:r>
      <w:r w:rsidR="002729D8" w:rsidRPr="002729D8">
        <w:t>tracking</w:t>
      </w:r>
      <w:r w:rsidR="003C396E">
        <w:t>,</w:t>
      </w:r>
      <w:r w:rsidR="002729D8" w:rsidRPr="002729D8">
        <w:t xml:space="preserve"> derived from ARConfigBase</w:t>
      </w:r>
    </w:p>
    <w:p w:rsidR="0027048F" w:rsidRPr="00BB1CFF" w:rsidRDefault="002A67B4" w:rsidP="0027048F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27048F" w:rsidRPr="00BB1CFF" w:rsidRDefault="0027048F" w:rsidP="00B531DB">
      <w:pPr>
        <w:pStyle w:val="6"/>
      </w:pPr>
      <w:r w:rsidRPr="00BB1CFF">
        <w:t>public void setCameraLensFacing(CameraLensFacing cameraLensFacing)</w:t>
      </w:r>
    </w:p>
    <w:p w:rsidR="0027048F" w:rsidRPr="00BB1CFF" w:rsidRDefault="006C52E8" w:rsidP="00A03536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A03536" w:rsidRPr="00A03536">
        <w:t xml:space="preserve"> </w:t>
      </w:r>
      <w:r w:rsidR="00A03536" w:rsidRPr="00A03536">
        <w:rPr>
          <w:color w:val="000000" w:themeColor="text1"/>
        </w:rPr>
        <w:t xml:space="preserve">Set to use front or rear </w:t>
      </w:r>
      <w:r w:rsidR="00A03536">
        <w:rPr>
          <w:color w:val="000000" w:themeColor="text1"/>
        </w:rPr>
        <w:t>c</w:t>
      </w:r>
      <w:r w:rsidR="00A03536" w:rsidRPr="00BB1CFF">
        <w:rPr>
          <w:color w:val="000000" w:themeColor="text1"/>
        </w:rPr>
        <w:t>amera</w:t>
      </w:r>
      <w:r w:rsidR="00A03536">
        <w:rPr>
          <w:color w:val="000000" w:themeColor="text1"/>
        </w:rPr>
        <w:t xml:space="preserve"> </w:t>
      </w:r>
      <w:r w:rsidR="00A03536" w:rsidRPr="00A03536">
        <w:rPr>
          <w:color w:val="000000" w:themeColor="text1"/>
        </w:rPr>
        <w:t>lens</w:t>
      </w:r>
      <w:r w:rsidR="003C396E">
        <w:rPr>
          <w:color w:val="000000" w:themeColor="text1"/>
        </w:rPr>
        <w:t>.</w:t>
      </w:r>
    </w:p>
    <w:p w:rsidR="0027048F" w:rsidRPr="00BB1CFF" w:rsidRDefault="0027048F" w:rsidP="00B531DB">
      <w:pPr>
        <w:pStyle w:val="6"/>
      </w:pPr>
      <w:r w:rsidRPr="00BB1CFF">
        <w:t>public CameraLensFacing getCameraLensFacing()</w:t>
      </w:r>
    </w:p>
    <w:p w:rsidR="0027048F" w:rsidRPr="00BB1CFF" w:rsidRDefault="006C52E8" w:rsidP="00D61201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984B90" w:rsidRPr="00984B90">
        <w:t xml:space="preserve"> </w:t>
      </w:r>
      <w:r w:rsidR="00A77CC1" w:rsidRPr="00CC2E4B">
        <w:rPr>
          <w:color w:val="000000" w:themeColor="text1"/>
        </w:rPr>
        <w:t xml:space="preserve">Returns </w:t>
      </w:r>
      <w:r w:rsidR="00D61201" w:rsidRPr="00D61201">
        <w:rPr>
          <w:color w:val="000000" w:themeColor="text1"/>
        </w:rPr>
        <w:t xml:space="preserve">the </w:t>
      </w:r>
      <w:r w:rsidR="00487AEC" w:rsidRPr="00CC2E4B">
        <w:rPr>
          <w:color w:val="000000" w:themeColor="text1"/>
        </w:rPr>
        <w:t>currently configured</w:t>
      </w:r>
      <w:r w:rsidR="00D61201" w:rsidRPr="00D61201">
        <w:rPr>
          <w:color w:val="000000" w:themeColor="text1"/>
        </w:rPr>
        <w:t xml:space="preserve"> lens facing</w:t>
      </w:r>
      <w:r w:rsidR="00984B90" w:rsidRPr="00984B90">
        <w:rPr>
          <w:color w:val="000000" w:themeColor="text1"/>
        </w:rPr>
        <w:t xml:space="preserve"> </w:t>
      </w:r>
      <w:r w:rsidR="003C396E">
        <w:rPr>
          <w:color w:val="000000" w:themeColor="text1"/>
        </w:rPr>
        <w:t>,</w:t>
      </w:r>
      <w:r w:rsidR="00984B90" w:rsidRPr="00984B90">
        <w:rPr>
          <w:color w:val="000000" w:themeColor="text1"/>
        </w:rPr>
        <w:t xml:space="preserve"> front or rear</w:t>
      </w:r>
      <w:r w:rsidR="003C396E">
        <w:rPr>
          <w:color w:val="000000" w:themeColor="text1"/>
        </w:rPr>
        <w:t>.</w:t>
      </w:r>
    </w:p>
    <w:p w:rsidR="0027048F" w:rsidRPr="00BB1CFF" w:rsidRDefault="0027048F" w:rsidP="00B531DB">
      <w:pPr>
        <w:pStyle w:val="6"/>
      </w:pPr>
      <w:r w:rsidRPr="00BB1CFF">
        <w:t>public void setPlaneFindingMode(PlaneFindingMode findingMode)</w:t>
      </w:r>
    </w:p>
    <w:p w:rsidR="0027048F" w:rsidRPr="00BB1CFF" w:rsidRDefault="006C52E8" w:rsidP="00A347B8">
      <w:pPr>
        <w:pStyle w:val="7"/>
        <w:rPr>
          <w:color w:val="000000" w:themeColor="text1"/>
        </w:rPr>
      </w:pPr>
      <w:r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A347B8" w:rsidRPr="00A347B8">
        <w:t xml:space="preserve"> </w:t>
      </w:r>
      <w:r w:rsidR="00A347B8" w:rsidRPr="00A347B8">
        <w:rPr>
          <w:color w:val="000000" w:themeColor="text1"/>
        </w:rPr>
        <w:t>Sets the plane finding mode that should be used.</w:t>
      </w:r>
    </w:p>
    <w:p w:rsidR="0027048F" w:rsidRPr="00BB1CFF" w:rsidRDefault="0027048F" w:rsidP="00B531DB">
      <w:pPr>
        <w:pStyle w:val="6"/>
      </w:pPr>
      <w:r w:rsidRPr="00BB1CFF">
        <w:lastRenderedPageBreak/>
        <w:t>public PlaneFindingMode getPlaneFindingMode()</w:t>
      </w:r>
    </w:p>
    <w:p w:rsidR="0027048F" w:rsidRPr="00032D95" w:rsidRDefault="006C52E8" w:rsidP="00F213B3">
      <w:pPr>
        <w:pStyle w:val="7"/>
        <w:rPr>
          <w:color w:val="000000" w:themeColor="text1"/>
        </w:rPr>
      </w:pPr>
      <w:r w:rsidRPr="00032D95">
        <w:rPr>
          <w:rFonts w:hint="eastAsia"/>
          <w:color w:val="000000" w:themeColor="text1"/>
        </w:rPr>
        <w:t>Illustration</w:t>
      </w:r>
      <w:r w:rsidR="00F933DE">
        <w:rPr>
          <w:rFonts w:hint="eastAsia"/>
          <w:color w:val="000000" w:themeColor="text1"/>
        </w:rPr>
        <w:t>:</w:t>
      </w:r>
      <w:r w:rsidR="00CC2E4B" w:rsidRPr="00CC2E4B">
        <w:t xml:space="preserve"> </w:t>
      </w:r>
      <w:r w:rsidR="00CC2E4B" w:rsidRPr="00032D95">
        <w:rPr>
          <w:color w:val="000000" w:themeColor="text1"/>
        </w:rPr>
        <w:t>Returns the currently configured plane finding mode.</w:t>
      </w:r>
    </w:p>
    <w:p w:rsidR="0027048F" w:rsidRPr="00BB1CFF" w:rsidRDefault="0027048F" w:rsidP="0027048F">
      <w:pPr>
        <w:pStyle w:val="4"/>
        <w:numPr>
          <w:ilvl w:val="3"/>
          <w:numId w:val="13"/>
        </w:numPr>
        <w:rPr>
          <w:color w:val="000000" w:themeColor="text1"/>
        </w:rPr>
      </w:pPr>
      <w:bookmarkStart w:id="50" w:name="_Toc519198955"/>
      <w:bookmarkStart w:id="51" w:name="_Toc530494049"/>
      <w:r w:rsidRPr="00BB1CFF">
        <w:rPr>
          <w:color w:val="000000" w:themeColor="text1"/>
        </w:rPr>
        <w:t>ARWorldTrackingConfig</w:t>
      </w:r>
      <w:bookmarkEnd w:id="50"/>
      <w:bookmarkEnd w:id="51"/>
    </w:p>
    <w:p w:rsidR="0027048F" w:rsidRPr="00BB1CFF" w:rsidRDefault="00CE4725" w:rsidP="00A55BD7">
      <w:pPr>
        <w:pStyle w:val="5"/>
      </w:pPr>
      <w:r>
        <w:rPr>
          <w:rFonts w:hint="eastAsia"/>
        </w:rPr>
        <w:t>Description</w:t>
      </w:r>
      <w:r w:rsidR="00F933DE">
        <w:t>:</w:t>
      </w:r>
      <w:r w:rsidR="00A55BD7" w:rsidRPr="00A55BD7">
        <w:rPr>
          <w:color w:val="000000" w:themeColor="text1"/>
        </w:rPr>
        <w:t>Configuring session for motion tracking</w:t>
      </w:r>
      <w:r w:rsidR="003C396E">
        <w:rPr>
          <w:rFonts w:hint="eastAsia"/>
        </w:rPr>
        <w:t>,</w:t>
      </w:r>
      <w:r w:rsidR="00EA7868" w:rsidRPr="001C4AEC">
        <w:rPr>
          <w:color w:val="000000" w:themeColor="text1"/>
        </w:rPr>
        <w:t xml:space="preserve">derived from </w:t>
      </w:r>
      <w:r w:rsidR="0027048F" w:rsidRPr="00BB1CFF">
        <w:t>ARConfigBase</w:t>
      </w:r>
      <w:r w:rsidR="003C396E">
        <w:rPr>
          <w:rFonts w:hint="eastAsia"/>
        </w:rPr>
        <w:t>.</w:t>
      </w:r>
    </w:p>
    <w:p w:rsidR="0027048F" w:rsidRPr="00BB1CFF" w:rsidRDefault="002A67B4" w:rsidP="0027048F">
      <w:pPr>
        <w:pStyle w:val="5"/>
        <w:rPr>
          <w:color w:val="000000" w:themeColor="text1"/>
        </w:rPr>
      </w:pPr>
      <w:r>
        <w:rPr>
          <w:rFonts w:hint="eastAsia"/>
          <w:color w:val="000000" w:themeColor="text1"/>
        </w:rPr>
        <w:t>Methods</w:t>
      </w:r>
      <w:r w:rsidR="00F933DE">
        <w:rPr>
          <w:rFonts w:hint="eastAsia"/>
          <w:color w:val="000000" w:themeColor="text1"/>
        </w:rPr>
        <w:t>:</w:t>
      </w:r>
    </w:p>
    <w:p w:rsidR="0027048F" w:rsidRPr="00BB1CFF" w:rsidRDefault="0027048F" w:rsidP="00B531DB">
      <w:pPr>
        <w:pStyle w:val="6"/>
      </w:pPr>
      <w:r w:rsidRPr="00BB1CFF">
        <w:t>public void setPlaneFindingMode (PlaneFindingMode planeFindingMode)</w:t>
      </w:r>
    </w:p>
    <w:p w:rsidR="0027048F" w:rsidRPr="00BB1CFF" w:rsidRDefault="006C52E8" w:rsidP="00D74554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782151" w:rsidRPr="00782151">
        <w:t xml:space="preserve"> </w:t>
      </w:r>
      <w:r w:rsidR="00D74554" w:rsidRPr="00D74554">
        <w:t>Sets the plane finding mode that should be used.</w:t>
      </w:r>
      <w:r w:rsidR="003C396E">
        <w:t>.</w:t>
      </w:r>
    </w:p>
    <w:p w:rsidR="0027048F" w:rsidRPr="00BB1CFF" w:rsidRDefault="0027048F" w:rsidP="00B531DB">
      <w:pPr>
        <w:pStyle w:val="6"/>
      </w:pPr>
      <w:r w:rsidRPr="00BB1CFF">
        <w:t>public PlaneFindingMode getPlaneFindingMode()</w:t>
      </w:r>
    </w:p>
    <w:p w:rsidR="0027048F" w:rsidRDefault="006C52E8" w:rsidP="00065342">
      <w:pPr>
        <w:pStyle w:val="7"/>
      </w:pPr>
      <w:r>
        <w:rPr>
          <w:rFonts w:hint="eastAsia"/>
        </w:rPr>
        <w:t>Illustration</w:t>
      </w:r>
      <w:r w:rsidR="00F933DE">
        <w:rPr>
          <w:rFonts w:hint="eastAsia"/>
        </w:rPr>
        <w:t>:</w:t>
      </w:r>
      <w:r w:rsidR="00782151" w:rsidRPr="00782151">
        <w:rPr>
          <w:rFonts w:ascii="Roboto" w:hAnsi="Roboto"/>
          <w:color w:val="212121"/>
        </w:rPr>
        <w:t xml:space="preserve"> </w:t>
      </w:r>
      <w:r w:rsidR="00065342" w:rsidRPr="00065342">
        <w:t>R</w:t>
      </w:r>
      <w:r w:rsidR="00CA7951">
        <w:t>eturns the currently configured</w:t>
      </w:r>
      <w:r w:rsidR="005C472F">
        <w:rPr>
          <w:color w:val="000000" w:themeColor="text1"/>
        </w:rPr>
        <w:t xml:space="preserve"> p</w:t>
      </w:r>
      <w:r w:rsidR="005C472F" w:rsidRPr="00BB1CFF">
        <w:rPr>
          <w:color w:val="000000" w:themeColor="text1"/>
        </w:rPr>
        <w:t>lane</w:t>
      </w:r>
      <w:r w:rsidR="005C472F">
        <w:rPr>
          <w:color w:val="000000" w:themeColor="text1"/>
        </w:rPr>
        <w:t xml:space="preserve"> f</w:t>
      </w:r>
      <w:r w:rsidR="005C472F" w:rsidRPr="00BB1CFF">
        <w:rPr>
          <w:color w:val="000000" w:themeColor="text1"/>
        </w:rPr>
        <w:t>inding</w:t>
      </w:r>
      <w:r w:rsidR="005C472F">
        <w:rPr>
          <w:color w:val="000000" w:themeColor="text1"/>
        </w:rPr>
        <w:t xml:space="preserve"> m</w:t>
      </w:r>
      <w:r w:rsidR="005C472F" w:rsidRPr="00BB1CFF">
        <w:rPr>
          <w:color w:val="000000" w:themeColor="text1"/>
        </w:rPr>
        <w:t>ode</w:t>
      </w:r>
      <w:r w:rsidR="003C396E">
        <w:rPr>
          <w:rFonts w:hint="eastAsia"/>
        </w:rPr>
        <w:t>.</w:t>
      </w:r>
    </w:p>
    <w:p w:rsidR="00BC44C2" w:rsidRDefault="00BC44C2" w:rsidP="00F370DB">
      <w:pPr>
        <w:pStyle w:val="4"/>
      </w:pPr>
      <w:bookmarkStart w:id="52" w:name="_Toc530494050"/>
      <w:r>
        <w:t>AR</w:t>
      </w:r>
      <w:r>
        <w:rPr>
          <w:rFonts w:hint="eastAsia"/>
        </w:rPr>
        <w:t>Config</w:t>
      </w:r>
      <w:r w:rsidR="00F370DB">
        <w:t>(</w:t>
      </w:r>
      <w:r w:rsidR="00F370DB" w:rsidRPr="00F370DB">
        <w:t>Deprecated</w:t>
      </w:r>
      <w:r w:rsidR="00F370DB">
        <w:t>)</w:t>
      </w:r>
      <w:bookmarkEnd w:id="52"/>
    </w:p>
    <w:p w:rsidR="00BC44C2" w:rsidRDefault="00BC44C2" w:rsidP="00BC44C2">
      <w:pPr>
        <w:pStyle w:val="5"/>
      </w:pPr>
      <w:r>
        <w:rPr>
          <w:rFonts w:hint="eastAsia"/>
        </w:rPr>
        <w:t>Description</w:t>
      </w:r>
      <w:r w:rsidR="00F933DE">
        <w:t>:</w:t>
      </w:r>
      <w:r>
        <w:t xml:space="preserve"> </w:t>
      </w:r>
      <w:r>
        <w:rPr>
          <w:rFonts w:hint="eastAsia"/>
        </w:rPr>
        <w:t>T</w:t>
      </w:r>
      <w:r>
        <w:t>his class is used to configure the HUAWEI AR Engine system</w:t>
      </w:r>
      <w:r w:rsidR="003C396E">
        <w:rPr>
          <w:rFonts w:hint="eastAsia"/>
        </w:rPr>
        <w:t>,</w:t>
      </w:r>
      <w:r>
        <w:rPr>
          <w:rFonts w:hint="eastAsia"/>
        </w:rPr>
        <w:t xml:space="preserve">including the </w:t>
      </w:r>
      <w:r>
        <w:t>three modes</w:t>
      </w:r>
      <w:r w:rsidR="00F933DE">
        <w:t>:</w:t>
      </w:r>
      <w:r>
        <w:t xml:space="preserve"> </w:t>
      </w:r>
      <w:r w:rsidRPr="004A1AD6">
        <w:t>LightingMode</w:t>
      </w:r>
      <w:r w:rsidR="003C396E">
        <w:rPr>
          <w:rFonts w:hint="eastAsia"/>
        </w:rPr>
        <w:t>,</w:t>
      </w:r>
      <w:r>
        <w:rPr>
          <w:rFonts w:hint="eastAsia"/>
        </w:rPr>
        <w:t xml:space="preserve"> </w:t>
      </w:r>
      <w:r w:rsidRPr="004A1AD6">
        <w:t>PlaneFindingMode</w:t>
      </w:r>
      <w:r>
        <w:rPr>
          <w:rFonts w:hint="eastAsia"/>
        </w:rPr>
        <w:t xml:space="preserve"> and </w:t>
      </w:r>
      <w:r w:rsidRPr="004A1AD6">
        <w:t>UpdateMode</w:t>
      </w:r>
      <w:r w:rsidR="003C396E">
        <w:rPr>
          <w:rFonts w:hint="eastAsia"/>
        </w:rPr>
        <w:t>.</w:t>
      </w:r>
      <w:r>
        <w:rPr>
          <w:rFonts w:hint="eastAsia"/>
        </w:rPr>
        <w:t xml:space="preserve"> </w:t>
      </w:r>
    </w:p>
    <w:tbl>
      <w:tblPr>
        <w:tblStyle w:val="affc"/>
        <w:tblW w:w="8364" w:type="dxa"/>
        <w:tblInd w:w="562" w:type="dxa"/>
        <w:tblLook w:val="04A0" w:firstRow="1" w:lastRow="0" w:firstColumn="1" w:lastColumn="0" w:noHBand="0" w:noVBand="1"/>
      </w:tblPr>
      <w:tblGrid>
        <w:gridCol w:w="2552"/>
        <w:gridCol w:w="5812"/>
      </w:tblGrid>
      <w:tr w:rsidR="00BC44C2" w:rsidTr="002A74D0">
        <w:tc>
          <w:tcPr>
            <w:tcW w:w="2552" w:type="dxa"/>
          </w:tcPr>
          <w:p w:rsidR="00BC44C2" w:rsidRPr="008A7EBB" w:rsidRDefault="00BC44C2" w:rsidP="008A7EBB">
            <w:pPr>
              <w:rPr>
                <w:b/>
              </w:rPr>
            </w:pPr>
            <w:r w:rsidRPr="008A7EBB">
              <w:rPr>
                <w:b/>
              </w:rPr>
              <w:t xml:space="preserve">LightingMode  </w:t>
            </w:r>
          </w:p>
        </w:tc>
        <w:tc>
          <w:tcPr>
            <w:tcW w:w="5812" w:type="dxa"/>
          </w:tcPr>
          <w:p w:rsidR="00BC44C2" w:rsidRPr="008A7EBB" w:rsidRDefault="008A7EBB" w:rsidP="008A7EBB">
            <w:pPr>
              <w:rPr>
                <w:b/>
              </w:rPr>
            </w:pPr>
            <w:r w:rsidRPr="008A7EBB">
              <w:rPr>
                <w:rFonts w:hint="eastAsia"/>
                <w:b/>
              </w:rPr>
              <w:t>描述</w:t>
            </w:r>
          </w:p>
        </w:tc>
      </w:tr>
      <w:tr w:rsidR="00BC44C2" w:rsidTr="002A74D0">
        <w:tc>
          <w:tcPr>
            <w:tcW w:w="2552" w:type="dxa"/>
          </w:tcPr>
          <w:p w:rsidR="00BC44C2" w:rsidRPr="008A7EBB" w:rsidRDefault="00BC44C2" w:rsidP="008A7EBB">
            <w:r w:rsidRPr="008A7EBB">
              <w:t>DISABLED</w:t>
            </w:r>
          </w:p>
        </w:tc>
        <w:tc>
          <w:tcPr>
            <w:tcW w:w="5812" w:type="dxa"/>
          </w:tcPr>
          <w:p w:rsidR="00BC44C2" w:rsidRDefault="00BC44C2" w:rsidP="008A7EBB">
            <w:r w:rsidRPr="00C15E7A">
              <w:t>DISABLED means that lighting estimation is disabled.</w:t>
            </w:r>
          </w:p>
        </w:tc>
      </w:tr>
      <w:tr w:rsidR="00BC44C2" w:rsidTr="002A74D0">
        <w:tc>
          <w:tcPr>
            <w:tcW w:w="2552" w:type="dxa"/>
          </w:tcPr>
          <w:p w:rsidR="00BC44C2" w:rsidRPr="008A7EBB" w:rsidRDefault="00BC44C2" w:rsidP="008A7EBB">
            <w:r w:rsidRPr="008A7EBB">
              <w:t>AMBIENT_INTENSITY</w:t>
            </w:r>
          </w:p>
        </w:tc>
        <w:tc>
          <w:tcPr>
            <w:tcW w:w="5812" w:type="dxa"/>
          </w:tcPr>
          <w:p w:rsidR="00BC44C2" w:rsidRDefault="00BC44C2" w:rsidP="008A7EBB">
            <w:r w:rsidRPr="00C15E7A">
              <w:t>AMBIENT_INTENSITY indicates the lighting estimation is enabled</w:t>
            </w:r>
            <w:r w:rsidR="003C396E">
              <w:t>,</w:t>
            </w:r>
            <w:r w:rsidRPr="00C15E7A">
              <w:t xml:space="preserve"> generating a single-value intensity estimate.</w:t>
            </w:r>
          </w:p>
        </w:tc>
      </w:tr>
    </w:tbl>
    <w:p w:rsidR="00BC44C2" w:rsidRPr="008A7EBB" w:rsidRDefault="00BC44C2" w:rsidP="008A7EBB">
      <w:pPr>
        <w:spacing w:line="360" w:lineRule="auto"/>
        <w:rPr>
          <w:b/>
        </w:rPr>
      </w:pPr>
    </w:p>
    <w:tbl>
      <w:tblPr>
        <w:tblStyle w:val="affc"/>
        <w:tblW w:w="8448" w:type="dxa"/>
        <w:tblInd w:w="562" w:type="dxa"/>
        <w:tblLook w:val="04A0" w:firstRow="1" w:lastRow="0" w:firstColumn="1" w:lastColumn="0" w:noHBand="0" w:noVBand="1"/>
      </w:tblPr>
      <w:tblGrid>
        <w:gridCol w:w="2552"/>
        <w:gridCol w:w="5896"/>
      </w:tblGrid>
      <w:tr w:rsidR="00BC44C2" w:rsidRPr="008A7EBB" w:rsidTr="002A74D0">
        <w:tc>
          <w:tcPr>
            <w:tcW w:w="2552" w:type="dxa"/>
          </w:tcPr>
          <w:p w:rsidR="00BC44C2" w:rsidRPr="008A7EBB" w:rsidRDefault="00BC44C2" w:rsidP="008A7EBB">
            <w:pPr>
              <w:rPr>
                <w:b/>
              </w:rPr>
            </w:pPr>
            <w:r w:rsidRPr="008A7EBB">
              <w:rPr>
                <w:b/>
              </w:rPr>
              <w:t xml:space="preserve">PlaneFindingMode  </w:t>
            </w:r>
          </w:p>
        </w:tc>
        <w:tc>
          <w:tcPr>
            <w:tcW w:w="5896" w:type="dxa"/>
          </w:tcPr>
          <w:p w:rsidR="00BC44C2" w:rsidRPr="008A7EBB" w:rsidRDefault="008A7EBB" w:rsidP="008A7EBB">
            <w:pPr>
              <w:rPr>
                <w:b/>
              </w:rPr>
            </w:pPr>
            <w:r w:rsidRPr="008A7EBB">
              <w:rPr>
                <w:rFonts w:hint="eastAsia"/>
                <w:b/>
              </w:rPr>
              <w:t>描述</w:t>
            </w:r>
          </w:p>
        </w:tc>
      </w:tr>
      <w:tr w:rsidR="00BC44C2" w:rsidTr="002A74D0">
        <w:tc>
          <w:tcPr>
            <w:tcW w:w="2552" w:type="dxa"/>
          </w:tcPr>
          <w:p w:rsidR="00BC44C2" w:rsidRPr="008A7EBB" w:rsidRDefault="00BC44C2" w:rsidP="008A7EBB">
            <w:r w:rsidRPr="008A7EBB">
              <w:t>DISABLED</w:t>
            </w:r>
          </w:p>
        </w:tc>
        <w:tc>
          <w:tcPr>
            <w:tcW w:w="5896" w:type="dxa"/>
          </w:tcPr>
          <w:p w:rsidR="00BC44C2" w:rsidRDefault="00BC44C2" w:rsidP="008A7EBB">
            <w:r>
              <w:t>Disable the plane detection.</w:t>
            </w:r>
          </w:p>
        </w:tc>
      </w:tr>
      <w:tr w:rsidR="00BC44C2" w:rsidTr="002A74D0">
        <w:tc>
          <w:tcPr>
            <w:tcW w:w="2552" w:type="dxa"/>
          </w:tcPr>
          <w:p w:rsidR="00BC44C2" w:rsidRPr="008A7EBB" w:rsidRDefault="00BC44C2" w:rsidP="008A7EBB">
            <w:r w:rsidRPr="008A7EBB">
              <w:t>ENABLE</w:t>
            </w:r>
          </w:p>
        </w:tc>
        <w:tc>
          <w:tcPr>
            <w:tcW w:w="5896" w:type="dxa"/>
          </w:tcPr>
          <w:p w:rsidR="00BC44C2" w:rsidRDefault="00BC44C2" w:rsidP="008A7EBB">
            <w:r>
              <w:t>Enable the plane detection</w:t>
            </w:r>
            <w:r w:rsidR="003C396E">
              <w:t>,</w:t>
            </w:r>
            <w:r>
              <w:t xml:space="preserve"> including both horizontal and vertical planes.</w:t>
            </w:r>
          </w:p>
        </w:tc>
      </w:tr>
      <w:tr w:rsidR="00BC44C2" w:rsidTr="002A74D0">
        <w:tc>
          <w:tcPr>
            <w:tcW w:w="2552" w:type="dxa"/>
          </w:tcPr>
          <w:p w:rsidR="00BC44C2" w:rsidRPr="008A7EBB" w:rsidRDefault="00BC44C2" w:rsidP="008A7EBB">
            <w:r w:rsidRPr="008A7EBB">
              <w:t>HORIZONTAL_ONLY</w:t>
            </w:r>
          </w:p>
        </w:tc>
        <w:tc>
          <w:tcPr>
            <w:tcW w:w="5896" w:type="dxa"/>
          </w:tcPr>
          <w:p w:rsidR="00BC44C2" w:rsidRDefault="00BC44C2" w:rsidP="008A7EBB">
            <w:r>
              <w:t>Enable the detection of only horizontal planes.</w:t>
            </w:r>
          </w:p>
        </w:tc>
      </w:tr>
      <w:tr w:rsidR="00BC44C2" w:rsidTr="002A74D0">
        <w:tc>
          <w:tcPr>
            <w:tcW w:w="2552" w:type="dxa"/>
          </w:tcPr>
          <w:p w:rsidR="00BC44C2" w:rsidRPr="008A7EBB" w:rsidRDefault="00BC44C2" w:rsidP="008A7EBB">
            <w:r w:rsidRPr="008A7EBB">
              <w:t>VERTICAL_ONLY</w:t>
            </w:r>
          </w:p>
        </w:tc>
        <w:tc>
          <w:tcPr>
            <w:tcW w:w="5896" w:type="dxa"/>
          </w:tcPr>
          <w:p w:rsidR="00BC44C2" w:rsidRDefault="00BC44C2" w:rsidP="008A7EBB">
            <w:r>
              <w:t>Enable the detection of only vertical planes.</w:t>
            </w:r>
          </w:p>
        </w:tc>
      </w:tr>
    </w:tbl>
    <w:p w:rsidR="00BC44C2" w:rsidRDefault="00BC44C2" w:rsidP="008A7EBB">
      <w:pPr>
        <w:spacing w:line="360" w:lineRule="auto"/>
      </w:pPr>
    </w:p>
    <w:tbl>
      <w:tblPr>
        <w:tblStyle w:val="affc"/>
        <w:tblW w:w="8505" w:type="dxa"/>
        <w:tblInd w:w="562" w:type="dxa"/>
        <w:tblLook w:val="04A0" w:firstRow="1" w:lastRow="0" w:firstColumn="1" w:lastColumn="0" w:noHBand="0" w:noVBand="1"/>
      </w:tblPr>
      <w:tblGrid>
        <w:gridCol w:w="2835"/>
        <w:gridCol w:w="5670"/>
      </w:tblGrid>
      <w:tr w:rsidR="00BC44C2" w:rsidTr="002A74D0">
        <w:tc>
          <w:tcPr>
            <w:tcW w:w="2835" w:type="dxa"/>
          </w:tcPr>
          <w:p w:rsidR="00BC44C2" w:rsidRPr="008A7EBB" w:rsidRDefault="00BC44C2" w:rsidP="008A7EBB">
            <w:pPr>
              <w:rPr>
                <w:b/>
              </w:rPr>
            </w:pPr>
            <w:r w:rsidRPr="008A7EBB">
              <w:rPr>
                <w:b/>
              </w:rPr>
              <w:t xml:space="preserve">UpdateMode  </w:t>
            </w:r>
          </w:p>
        </w:tc>
        <w:tc>
          <w:tcPr>
            <w:tcW w:w="5670" w:type="dxa"/>
          </w:tcPr>
          <w:p w:rsidR="00BC44C2" w:rsidRPr="008A7EBB" w:rsidRDefault="008A7EBB" w:rsidP="008A7EBB">
            <w:pPr>
              <w:rPr>
                <w:b/>
              </w:rPr>
            </w:pPr>
            <w:r w:rsidRPr="008A7EBB">
              <w:rPr>
                <w:rFonts w:hint="eastAsia"/>
                <w:b/>
              </w:rPr>
              <w:t>描述</w:t>
            </w:r>
          </w:p>
        </w:tc>
      </w:tr>
      <w:tr w:rsidR="00BC44C2" w:rsidTr="002A74D0">
        <w:tc>
          <w:tcPr>
            <w:tcW w:w="2835" w:type="dxa"/>
          </w:tcPr>
          <w:p w:rsidR="00BC44C2" w:rsidRPr="008A7EBB" w:rsidRDefault="00BC44C2" w:rsidP="008A7EBB">
            <w:r w:rsidRPr="008A7EBB">
              <w:t>BLOCKING</w:t>
            </w:r>
          </w:p>
        </w:tc>
        <w:tc>
          <w:tcPr>
            <w:tcW w:w="5670" w:type="dxa"/>
          </w:tcPr>
          <w:p w:rsidR="00BC44C2" w:rsidRDefault="00BC44C2" w:rsidP="008A7EBB">
            <w:r w:rsidRPr="00761A62">
              <w:t>In BLOCKING model</w:t>
            </w:r>
            <w:r w:rsidR="003C396E">
              <w:t>,</w:t>
            </w:r>
            <w:r w:rsidRPr="00761A62">
              <w:t xml:space="preserve"> ARSession.update() will wait until a new camera image is available.</w:t>
            </w:r>
          </w:p>
        </w:tc>
      </w:tr>
      <w:tr w:rsidR="00BC44C2" w:rsidTr="002A74D0">
        <w:tc>
          <w:tcPr>
            <w:tcW w:w="2835" w:type="dxa"/>
          </w:tcPr>
          <w:p w:rsidR="00BC44C2" w:rsidRPr="008A7EBB" w:rsidRDefault="00BC44C2" w:rsidP="008A7EBB">
            <w:r w:rsidRPr="008A7EBB">
              <w:t>LATEST_CAMERA_IMAGE</w:t>
            </w:r>
          </w:p>
        </w:tc>
        <w:tc>
          <w:tcPr>
            <w:tcW w:w="5670" w:type="dxa"/>
          </w:tcPr>
          <w:p w:rsidR="00BC44C2" w:rsidRDefault="00BC44C2" w:rsidP="008A7EBB">
            <w:r w:rsidRPr="00761A62">
              <w:t>In LATEST_CAMERA_IMAGE model</w:t>
            </w:r>
            <w:r w:rsidR="003C396E">
              <w:t>,</w:t>
            </w:r>
            <w:r w:rsidRPr="00761A62">
              <w:t xml:space="preserve"> ARSession.update() will return immediately without blocking. If no new camera image is available</w:t>
            </w:r>
            <w:r w:rsidR="003C396E">
              <w:t>,</w:t>
            </w:r>
            <w:r w:rsidRPr="00761A62">
              <w:t xml:space="preserve"> then it will return the most recent ARFrme.</w:t>
            </w:r>
          </w:p>
        </w:tc>
      </w:tr>
    </w:tbl>
    <w:p w:rsidR="00BC44C2" w:rsidRPr="007B156A" w:rsidRDefault="00BC44C2" w:rsidP="00BC44C2">
      <w:pPr>
        <w:pStyle w:val="5"/>
        <w:numPr>
          <w:ilvl w:val="0"/>
          <w:numId w:val="0"/>
        </w:numPr>
        <w:ind w:left="426"/>
        <w:rPr>
          <w:color w:val="FF0000"/>
        </w:rPr>
      </w:pPr>
      <w:r>
        <w:rPr>
          <w:rFonts w:hint="eastAsia"/>
          <w:color w:val="FF0000"/>
        </w:rPr>
        <w:t>Note</w:t>
      </w:r>
      <w:r w:rsidR="00F933DE">
        <w:rPr>
          <w:rFonts w:hint="eastAsia"/>
          <w:color w:val="FF0000"/>
        </w:rPr>
        <w:t>:</w:t>
      </w:r>
      <w:r>
        <w:rPr>
          <w:color w:val="FF0000"/>
        </w:rPr>
        <w:t xml:space="preserve"> Currently</w:t>
      </w:r>
      <w:r w:rsidR="003C396E">
        <w:rPr>
          <w:color w:val="FF0000"/>
        </w:rPr>
        <w:t>,</w:t>
      </w:r>
      <w:r>
        <w:rPr>
          <w:color w:val="FF0000"/>
        </w:rPr>
        <w:t xml:space="preserve"> these models cannot be modified and they are fixed</w:t>
      </w:r>
      <w:r w:rsidR="00F933DE">
        <w:rPr>
          <w:color w:val="FF0000"/>
        </w:rPr>
        <w:t>:</w:t>
      </w:r>
      <w:r>
        <w:rPr>
          <w:color w:val="FF0000"/>
        </w:rPr>
        <w:t xml:space="preserve"> LightingMode is </w:t>
      </w:r>
      <w:r w:rsidRPr="007B156A">
        <w:rPr>
          <w:color w:val="FF0000"/>
        </w:rPr>
        <w:t>AMBIENT_INTENSITY</w:t>
      </w:r>
      <w:r w:rsidR="003C396E">
        <w:rPr>
          <w:color w:val="FF0000"/>
        </w:rPr>
        <w:t>,</w:t>
      </w:r>
      <w:r>
        <w:rPr>
          <w:color w:val="FF0000"/>
        </w:rPr>
        <w:t xml:space="preserve"> </w:t>
      </w:r>
      <w:r w:rsidRPr="007B156A">
        <w:rPr>
          <w:color w:val="FF0000"/>
        </w:rPr>
        <w:t>PlaneFindingMode</w:t>
      </w:r>
      <w:r>
        <w:rPr>
          <w:color w:val="FF0000"/>
        </w:rPr>
        <w:t xml:space="preserve"> is </w:t>
      </w:r>
      <w:r w:rsidRPr="007B156A">
        <w:rPr>
          <w:color w:val="FF0000"/>
        </w:rPr>
        <w:t>HORIZONTAL</w:t>
      </w:r>
      <w:r w:rsidR="003C396E">
        <w:rPr>
          <w:color w:val="FF0000"/>
        </w:rPr>
        <w:t>,</w:t>
      </w:r>
      <w:r>
        <w:rPr>
          <w:color w:val="FF0000"/>
        </w:rPr>
        <w:t xml:space="preserve"> and </w:t>
      </w:r>
      <w:r w:rsidRPr="007B156A">
        <w:rPr>
          <w:color w:val="FF0000"/>
        </w:rPr>
        <w:t>UpdateMode</w:t>
      </w:r>
      <w:r>
        <w:rPr>
          <w:color w:val="FF0000"/>
        </w:rPr>
        <w:t xml:space="preserve"> is BLOCKING.</w:t>
      </w:r>
    </w:p>
    <w:p w:rsidR="00BC44C2" w:rsidRDefault="00BC44C2" w:rsidP="00BC44C2">
      <w:pPr>
        <w:pStyle w:val="5"/>
      </w:pPr>
      <w:r>
        <w:rPr>
          <w:rFonts w:hint="eastAsia"/>
        </w:rPr>
        <w:t>Methods</w:t>
      </w:r>
      <w:r w:rsidR="00F933DE">
        <w:t>:</w:t>
      </w:r>
      <w:r>
        <w:t xml:space="preserve"> </w:t>
      </w:r>
    </w:p>
    <w:p w:rsidR="00BC44C2" w:rsidRDefault="00BC44C2" w:rsidP="00B531DB">
      <w:pPr>
        <w:pStyle w:val="6"/>
      </w:pPr>
      <w:r w:rsidRPr="004256B1">
        <w:t>public void setLightingMode(LightingMode lightingMode)</w:t>
      </w:r>
    </w:p>
    <w:p w:rsidR="00BC44C2" w:rsidRDefault="00BC44C2" w:rsidP="00BC44C2">
      <w:pPr>
        <w:pStyle w:val="7"/>
        <w:numPr>
          <w:ilvl w:val="0"/>
          <w:numId w:val="0"/>
        </w:numPr>
        <w:ind w:left="1134"/>
      </w:pPr>
      <w:r w:rsidRPr="004256B1">
        <w:t>public LightingMode getLightingMode()</w:t>
      </w:r>
    </w:p>
    <w:p w:rsidR="00BC44C2" w:rsidRDefault="00BC44C2" w:rsidP="00BC44C2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 w:rsidRPr="00CC4E46">
        <w:t xml:space="preserve">Sets </w:t>
      </w:r>
      <w:r>
        <w:t xml:space="preserve">and gets </w:t>
      </w:r>
      <w:r w:rsidRPr="00CC4E46">
        <w:t>the lighting estimation mode.</w:t>
      </w:r>
    </w:p>
    <w:p w:rsidR="00BC44C2" w:rsidRDefault="00BC44C2" w:rsidP="00B531DB">
      <w:pPr>
        <w:pStyle w:val="6"/>
      </w:pPr>
      <w:r w:rsidRPr="004256B1">
        <w:lastRenderedPageBreak/>
        <w:t>public void setPlaneFindingMode(PlaneFindingMode planeFindingMode)</w:t>
      </w:r>
    </w:p>
    <w:p w:rsidR="00BC44C2" w:rsidRDefault="00BC44C2" w:rsidP="00BC44C2">
      <w:pPr>
        <w:pStyle w:val="7"/>
        <w:numPr>
          <w:ilvl w:val="0"/>
          <w:numId w:val="0"/>
        </w:numPr>
        <w:ind w:left="1134"/>
      </w:pPr>
      <w:r w:rsidRPr="00347E7B">
        <w:t>public PlaneFindingMode getPlaneFindingMode()</w:t>
      </w:r>
    </w:p>
    <w:p w:rsidR="00BC44C2" w:rsidRDefault="00BC44C2" w:rsidP="00BC44C2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>
        <w:rPr>
          <w:rFonts w:hint="eastAsia"/>
        </w:rPr>
        <w:t xml:space="preserve">Sets </w:t>
      </w:r>
      <w:r>
        <w:t>and</w:t>
      </w:r>
      <w:r>
        <w:rPr>
          <w:rFonts w:hint="eastAsia"/>
        </w:rPr>
        <w:t xml:space="preserve"> </w:t>
      </w:r>
      <w:r>
        <w:t xml:space="preserve">gets </w:t>
      </w:r>
      <w:r w:rsidRPr="00CC4E46">
        <w:t>the lighting estimation mode</w:t>
      </w:r>
      <w:r>
        <w:t xml:space="preserve">. </w:t>
      </w:r>
    </w:p>
    <w:p w:rsidR="00BC44C2" w:rsidRDefault="00BC44C2" w:rsidP="00B531DB">
      <w:pPr>
        <w:pStyle w:val="6"/>
      </w:pPr>
      <w:r w:rsidRPr="00347E7B">
        <w:t>public void setUpdateMode(UpdateMode updateMode)</w:t>
      </w:r>
    </w:p>
    <w:p w:rsidR="00BC44C2" w:rsidRDefault="00BC44C2" w:rsidP="00BC44C2">
      <w:pPr>
        <w:pStyle w:val="7"/>
        <w:numPr>
          <w:ilvl w:val="0"/>
          <w:numId w:val="0"/>
        </w:numPr>
        <w:ind w:left="1134"/>
      </w:pPr>
      <w:r w:rsidRPr="00347E7B">
        <w:t>public UpdateMode getUpdateMode()</w:t>
      </w:r>
    </w:p>
    <w:p w:rsidR="00BC44C2" w:rsidRDefault="00BC44C2" w:rsidP="00BC44C2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>
        <w:rPr>
          <w:rFonts w:hint="eastAsia"/>
        </w:rPr>
        <w:t>S</w:t>
      </w:r>
      <w:r>
        <w:t>ets and gets the update mode.</w:t>
      </w:r>
    </w:p>
    <w:p w:rsidR="004E764C" w:rsidRDefault="004E764C" w:rsidP="004E764C">
      <w:pPr>
        <w:pStyle w:val="4"/>
      </w:pPr>
      <w:bookmarkStart w:id="53" w:name="_Toc530494051"/>
      <w:r>
        <w:t>AR</w:t>
      </w:r>
      <w:r>
        <w:rPr>
          <w:rFonts w:hint="eastAsia"/>
        </w:rPr>
        <w:t>Plane</w:t>
      </w:r>
      <w:r>
        <w:t>HitResult</w:t>
      </w:r>
      <w:r w:rsidR="007E6575">
        <w:t>(</w:t>
      </w:r>
      <w:r w:rsidR="007E6575" w:rsidRPr="00F370DB">
        <w:t>Deprecated</w:t>
      </w:r>
      <w:r w:rsidR="007E6575">
        <w:t>)</w:t>
      </w:r>
      <w:bookmarkEnd w:id="53"/>
    </w:p>
    <w:p w:rsidR="004E764C" w:rsidRDefault="004E764C" w:rsidP="004E764C">
      <w:pPr>
        <w:pStyle w:val="5"/>
      </w:pPr>
      <w:bookmarkStart w:id="54" w:name="OLE_LINK1"/>
      <w:r>
        <w:rPr>
          <w:rFonts w:hint="eastAsia"/>
        </w:rPr>
        <w:t>Description</w:t>
      </w:r>
      <w:r w:rsidR="00F933DE">
        <w:t>:</w:t>
      </w:r>
      <w:r>
        <w:t xml:space="preserve"> I</w:t>
      </w:r>
      <w:r w:rsidRPr="00707B05">
        <w:t>nherit</w:t>
      </w:r>
      <w:r>
        <w:t xml:space="preserve">s from </w:t>
      </w:r>
      <w:r>
        <w:rPr>
          <w:rFonts w:hint="eastAsia"/>
        </w:rPr>
        <w:t>A</w:t>
      </w:r>
      <w:r>
        <w:t>R</w:t>
      </w:r>
      <w:r>
        <w:rPr>
          <w:rFonts w:hint="eastAsia"/>
        </w:rPr>
        <w:t>HitResult</w:t>
      </w:r>
      <w:r w:rsidR="003C396E">
        <w:t>,</w:t>
      </w:r>
      <w:r>
        <w:rPr>
          <w:rFonts w:hint="eastAsia"/>
        </w:rPr>
        <w:t xml:space="preserve">and defines the </w:t>
      </w:r>
      <w:r>
        <w:t xml:space="preserve">intersection between a ray and a tracking ARPlane. This class should be constructed by </w:t>
      </w:r>
      <w:r w:rsidRPr="000C722C">
        <w:rPr>
          <w:i/>
        </w:rPr>
        <w:t>ARFrame.hitTest()</w:t>
      </w:r>
      <w:r>
        <w:rPr>
          <w:rFonts w:hint="eastAsia"/>
        </w:rPr>
        <w:t>.</w:t>
      </w:r>
    </w:p>
    <w:p w:rsidR="004E764C" w:rsidRDefault="004E764C" w:rsidP="004E764C">
      <w:pPr>
        <w:pStyle w:val="5"/>
      </w:pPr>
      <w:r>
        <w:rPr>
          <w:rFonts w:hint="eastAsia"/>
        </w:rPr>
        <w:t>Methods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bookmarkEnd w:id="54"/>
      <w:r>
        <w:rPr>
          <w:rFonts w:hint="eastAsia"/>
        </w:rPr>
        <w:t>（</w:t>
      </w:r>
      <w:r>
        <w:rPr>
          <w:rFonts w:hint="eastAsia"/>
        </w:rPr>
        <w:t>B</w:t>
      </w:r>
      <w:r>
        <w:t>esides those in ARHitResult</w:t>
      </w:r>
      <w:r>
        <w:rPr>
          <w:rFonts w:hint="eastAsia"/>
        </w:rPr>
        <w:t>）</w:t>
      </w:r>
    </w:p>
    <w:p w:rsidR="004E764C" w:rsidRDefault="004E764C" w:rsidP="00B531DB">
      <w:pPr>
        <w:pStyle w:val="6"/>
      </w:pPr>
      <w:r w:rsidRPr="003A07B7">
        <w:t xml:space="preserve">public </w:t>
      </w:r>
      <w:r>
        <w:t>AR</w:t>
      </w:r>
      <w:r w:rsidRPr="003A07B7">
        <w:t>Plane getPlane()</w:t>
      </w:r>
    </w:p>
    <w:p w:rsidR="004E764C" w:rsidRDefault="004E764C" w:rsidP="004E764C">
      <w:pPr>
        <w:pStyle w:val="7"/>
        <w:numPr>
          <w:ilvl w:val="0"/>
          <w:numId w:val="0"/>
        </w:numPr>
        <w:ind w:left="1134"/>
      </w:pPr>
      <w:bookmarkStart w:id="55" w:name="OLE_LINK2"/>
      <w:r>
        <w:rPr>
          <w:rFonts w:hint="eastAsia"/>
        </w:rPr>
        <w:t>Illustration</w:t>
      </w:r>
      <w:r w:rsidR="00F933DE">
        <w:t>:</w:t>
      </w:r>
      <w:r>
        <w:t xml:space="preserve"> </w:t>
      </w:r>
      <w:bookmarkEnd w:id="55"/>
      <w:r>
        <w:rPr>
          <w:rFonts w:hint="eastAsia"/>
        </w:rPr>
        <w:t>R</w:t>
      </w:r>
      <w:r>
        <w:t>eturns the hit ARPlane.</w:t>
      </w:r>
    </w:p>
    <w:p w:rsidR="004E764C" w:rsidRDefault="004E764C" w:rsidP="00B531DB">
      <w:pPr>
        <w:pStyle w:val="6"/>
      </w:pPr>
      <w:r w:rsidRPr="007418D1">
        <w:t>public boolean isHitOnFrontFace()</w:t>
      </w:r>
    </w:p>
    <w:p w:rsidR="004E764C" w:rsidRDefault="004E764C" w:rsidP="004E764C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Checks if the intersection is on the front face of the ARPlane.</w:t>
      </w:r>
    </w:p>
    <w:p w:rsidR="004E764C" w:rsidRDefault="004E764C" w:rsidP="00B531DB">
      <w:pPr>
        <w:pStyle w:val="6"/>
      </w:pPr>
      <w:r w:rsidRPr="007418D1">
        <w:t>public boolean isHitInExtents()</w:t>
      </w:r>
    </w:p>
    <w:p w:rsidR="004E764C" w:rsidRDefault="004E764C" w:rsidP="004E764C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>
        <w:rPr>
          <w:rFonts w:hint="eastAsia"/>
        </w:rPr>
        <w:t>C</w:t>
      </w:r>
      <w:r>
        <w:t xml:space="preserve">hecks if the intersection is in the </w:t>
      </w:r>
      <w:r>
        <w:rPr>
          <w:rFonts w:cs="Arial"/>
          <w:color w:val="212121"/>
        </w:rPr>
        <w:t>rectangular </w:t>
      </w:r>
      <w:r>
        <w:t>extents of ARPlane.</w:t>
      </w:r>
    </w:p>
    <w:p w:rsidR="004E764C" w:rsidRDefault="004E764C" w:rsidP="00B531DB">
      <w:pPr>
        <w:pStyle w:val="6"/>
      </w:pPr>
      <w:r w:rsidRPr="007418D1">
        <w:t>public boolean isHitInPolygon()</w:t>
      </w:r>
    </w:p>
    <w:p w:rsidR="004E764C" w:rsidRDefault="004E764C" w:rsidP="004E764C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>
        <w:rPr>
          <w:rFonts w:hint="eastAsia"/>
        </w:rPr>
        <w:t xml:space="preserve">Checks if the intersection is in the </w:t>
      </w:r>
      <w:r>
        <w:t>polygon of ARPlane.</w:t>
      </w:r>
    </w:p>
    <w:p w:rsidR="00A06DA6" w:rsidRPr="00095422" w:rsidRDefault="00A06DA6" w:rsidP="00A06DA6">
      <w:pPr>
        <w:pStyle w:val="4"/>
      </w:pPr>
      <w:bookmarkStart w:id="56" w:name="_Toc530494052"/>
      <w:r>
        <w:t>AR</w:t>
      </w:r>
      <w:r>
        <w:rPr>
          <w:rFonts w:hint="eastAsia"/>
        </w:rPr>
        <w:t>PointCloudHitResult</w:t>
      </w:r>
      <w:r w:rsidR="0047430E">
        <w:t>(</w:t>
      </w:r>
      <w:r w:rsidR="0047430E" w:rsidRPr="00F370DB">
        <w:t>Deprecated</w:t>
      </w:r>
      <w:r w:rsidR="0047430E">
        <w:t>)</w:t>
      </w:r>
      <w:bookmarkEnd w:id="56"/>
    </w:p>
    <w:p w:rsidR="00A06DA6" w:rsidRDefault="00A06DA6" w:rsidP="00A06DA6">
      <w:pPr>
        <w:pStyle w:val="5"/>
      </w:pPr>
      <w:r>
        <w:rPr>
          <w:rFonts w:hint="eastAsia"/>
        </w:rPr>
        <w:t>Description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  <w:r w:rsidRPr="00D70500">
        <w:rPr>
          <w:rFonts w:hint="eastAsia"/>
        </w:rPr>
        <w:t>Inherits from ARHitResult</w:t>
      </w:r>
      <w:r w:rsidR="003C396E">
        <w:rPr>
          <w:rFonts w:hint="eastAsia"/>
        </w:rPr>
        <w:t>,</w:t>
      </w:r>
      <w:r w:rsidRPr="00D70500">
        <w:rPr>
          <w:rFonts w:hint="eastAsia"/>
        </w:rPr>
        <w:t>and defines the intersection between a ray and a tracking ARPlane. This class should be constructed by ARFrame.hitTest().</w:t>
      </w:r>
      <w:r>
        <w:rPr>
          <w:rFonts w:hint="eastAsia"/>
          <w:color w:val="FF0000"/>
        </w:rPr>
        <w:t xml:space="preserve"> </w:t>
      </w:r>
    </w:p>
    <w:p w:rsidR="00A06DA6" w:rsidRDefault="00A06DA6" w:rsidP="00A06DA6">
      <w:pPr>
        <w:pStyle w:val="5"/>
      </w:pPr>
      <w:r>
        <w:rPr>
          <w:rFonts w:hint="eastAsia"/>
        </w:rPr>
        <w:t>Methods</w:t>
      </w:r>
      <w:r w:rsidR="00F933DE">
        <w:rPr>
          <w:rFonts w:hint="eastAsia"/>
        </w:rPr>
        <w:t>:</w:t>
      </w:r>
      <w:r>
        <w:rPr>
          <w:rFonts w:hint="eastAsia"/>
        </w:rPr>
        <w:t xml:space="preserve"> </w:t>
      </w:r>
    </w:p>
    <w:p w:rsidR="00A06DA6" w:rsidRDefault="00A06DA6" w:rsidP="00B531DB">
      <w:pPr>
        <w:pStyle w:val="6"/>
      </w:pPr>
      <w:r w:rsidRPr="007769A8">
        <w:t xml:space="preserve">public </w:t>
      </w:r>
      <w:r>
        <w:t>AR</w:t>
      </w:r>
      <w:r w:rsidRPr="007769A8">
        <w:t>PointCloud getPointCloud()</w:t>
      </w:r>
    </w:p>
    <w:p w:rsidR="00A06DA6" w:rsidRDefault="00A06DA6" w:rsidP="00A06DA6">
      <w:pPr>
        <w:pStyle w:val="7"/>
        <w:numPr>
          <w:ilvl w:val="0"/>
          <w:numId w:val="0"/>
        </w:numPr>
        <w:ind w:left="1134"/>
      </w:pPr>
      <w:r>
        <w:rPr>
          <w:rFonts w:hint="eastAsia"/>
        </w:rPr>
        <w:t>Illustration</w:t>
      </w:r>
      <w:r w:rsidR="00F933DE">
        <w:t>:</w:t>
      </w:r>
      <w:r>
        <w:t xml:space="preserve"> </w:t>
      </w:r>
      <w:r>
        <w:rPr>
          <w:rFonts w:hint="eastAsia"/>
        </w:rPr>
        <w:t>R</w:t>
      </w:r>
      <w:r>
        <w:t>eturns the hit ARPointCloud.</w:t>
      </w:r>
    </w:p>
    <w:p w:rsidR="0034022B" w:rsidRDefault="0034022B" w:rsidP="0034022B">
      <w:pPr>
        <w:pStyle w:val="3"/>
      </w:pPr>
      <w:bookmarkStart w:id="57" w:name="_Toc530494053"/>
      <w:r>
        <w:t>Exception</w:t>
      </w:r>
      <w:bookmarkEnd w:id="57"/>
    </w:p>
    <w:p w:rsidR="0034022B" w:rsidRDefault="0034022B" w:rsidP="0034022B">
      <w:pPr>
        <w:pStyle w:val="4"/>
      </w:pPr>
      <w:bookmarkStart w:id="58" w:name="_Toc530494054"/>
      <w:r>
        <w:t>ARFatalException</w:t>
      </w:r>
      <w:bookmarkEnd w:id="58"/>
    </w:p>
    <w:p w:rsidR="0034022B" w:rsidRDefault="0034022B" w:rsidP="0034022B">
      <w:pPr>
        <w:pStyle w:val="5"/>
      </w:pPr>
      <w:r>
        <w:t>Description</w:t>
      </w:r>
      <w:r w:rsidR="00F933DE">
        <w:t>:</w:t>
      </w:r>
      <w:r>
        <w:t xml:space="preserve"> Inherits from RuntimeException. Thrown when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>experiences a non-recoverable internal error.</w:t>
      </w:r>
    </w:p>
    <w:p w:rsidR="0034022B" w:rsidRDefault="0034022B" w:rsidP="0034022B">
      <w:pPr>
        <w:pStyle w:val="5"/>
      </w:pPr>
      <w:r>
        <w:t>Methods</w:t>
      </w:r>
      <w:r w:rsidR="00F933DE">
        <w:t>:</w:t>
      </w:r>
    </w:p>
    <w:p w:rsidR="0034022B" w:rsidRDefault="0034022B" w:rsidP="00B531DB">
      <w:pPr>
        <w:pStyle w:val="6"/>
      </w:pPr>
      <w:r>
        <w:t>public AR</w:t>
      </w:r>
      <w:r w:rsidRPr="00167E5C">
        <w:t>FatalException</w:t>
      </w:r>
      <w:r>
        <w:t xml:space="preserve"> () </w:t>
      </w:r>
    </w:p>
    <w:p w:rsidR="0034022B" w:rsidRDefault="0034022B" w:rsidP="00B531DB">
      <w:pPr>
        <w:pStyle w:val="6"/>
      </w:pPr>
      <w:r w:rsidRPr="00AE134C">
        <w:t xml:space="preserve">public </w:t>
      </w:r>
      <w:r>
        <w:t>AR</w:t>
      </w:r>
      <w:r w:rsidRPr="00167E5C">
        <w:t>FatalException</w:t>
      </w:r>
      <w:r w:rsidRPr="00AE134C">
        <w:t xml:space="preserve"> (String message)</w:t>
      </w:r>
    </w:p>
    <w:p w:rsidR="0034022B" w:rsidRDefault="0034022B" w:rsidP="00B531DB">
      <w:pPr>
        <w:pStyle w:val="6"/>
      </w:pPr>
      <w:r w:rsidRPr="00AE134C">
        <w:t xml:space="preserve">public </w:t>
      </w:r>
      <w:r>
        <w:t>AR</w:t>
      </w:r>
      <w:r w:rsidRPr="00167E5C">
        <w:t>FatalException</w:t>
      </w:r>
      <w:r w:rsidRPr="00AE134C">
        <w:t xml:space="preserve"> (String message</w:t>
      </w:r>
      <w:r w:rsidR="003C396E">
        <w:t>,</w:t>
      </w:r>
      <w:r w:rsidRPr="00AE134C">
        <w:t xml:space="preserve"> Throwable cause)</w:t>
      </w:r>
    </w:p>
    <w:p w:rsidR="007307FD" w:rsidRDefault="007307FD" w:rsidP="007307FD">
      <w:pPr>
        <w:pStyle w:val="4"/>
      </w:pPr>
      <w:bookmarkStart w:id="59" w:name="_Toc530494055"/>
      <w:r w:rsidRPr="007307FD">
        <w:t>ARMissingGlContextException</w:t>
      </w:r>
      <w:bookmarkEnd w:id="59"/>
    </w:p>
    <w:p w:rsidR="007307FD" w:rsidRDefault="007307FD" w:rsidP="007307FD">
      <w:pPr>
        <w:pStyle w:val="5"/>
      </w:pPr>
      <w:r>
        <w:lastRenderedPageBreak/>
        <w:t>Description</w:t>
      </w:r>
      <w:r w:rsidR="00F933DE">
        <w:t>:</w:t>
      </w:r>
      <w:r>
        <w:t xml:space="preserve"> Inherits from </w:t>
      </w:r>
      <w:r w:rsidRPr="007307FD">
        <w:t>IllegalStateException</w:t>
      </w:r>
      <w:r>
        <w:t>. Thrown when the opengl es context is missing in current thread.</w:t>
      </w:r>
    </w:p>
    <w:p w:rsidR="007307FD" w:rsidRDefault="00A86057" w:rsidP="00A86057">
      <w:pPr>
        <w:pStyle w:val="5"/>
      </w:pPr>
      <w:r>
        <w:t>Methods</w:t>
      </w:r>
      <w:r w:rsidR="00F933DE">
        <w:t>:</w:t>
      </w:r>
    </w:p>
    <w:p w:rsidR="00A86057" w:rsidRPr="00A86057" w:rsidRDefault="00A86057" w:rsidP="00B531DB">
      <w:pPr>
        <w:pStyle w:val="6"/>
      </w:pPr>
      <w:r w:rsidRPr="00A86057">
        <w:rPr>
          <w:rFonts w:hint="eastAsia"/>
        </w:rPr>
        <w:t>public ARMissingGlContextException()</w:t>
      </w:r>
    </w:p>
    <w:p w:rsidR="00A86057" w:rsidRDefault="00A86057" w:rsidP="00A86057">
      <w:pPr>
        <w:pStyle w:val="4"/>
      </w:pPr>
      <w:bookmarkStart w:id="60" w:name="_Toc530494056"/>
      <w:r w:rsidRPr="00A86057">
        <w:t>ARNotTrackingException</w:t>
      </w:r>
      <w:bookmarkEnd w:id="60"/>
    </w:p>
    <w:p w:rsidR="00A86057" w:rsidRDefault="00A86057" w:rsidP="00A86057">
      <w:pPr>
        <w:pStyle w:val="5"/>
      </w:pPr>
      <w:r>
        <w:t>Description</w:t>
      </w:r>
      <w:r w:rsidR="00F933DE">
        <w:t>:</w:t>
      </w:r>
      <w:r>
        <w:t xml:space="preserve"> Inherits from </w:t>
      </w:r>
      <w:r w:rsidRPr="00A86057">
        <w:t>IllegalStateException</w:t>
      </w:r>
      <w:r>
        <w:t xml:space="preserve">. Thrown </w:t>
      </w:r>
      <w:r w:rsidRPr="00A86057">
        <w:t>if an operation requires the AR system to be TRACKING</w:t>
      </w:r>
      <w:r>
        <w:t>.</w:t>
      </w:r>
    </w:p>
    <w:p w:rsidR="00A86057" w:rsidRDefault="00A86057" w:rsidP="00A86057">
      <w:pPr>
        <w:pStyle w:val="5"/>
      </w:pPr>
      <w:r>
        <w:t>Methods</w:t>
      </w:r>
      <w:r w:rsidR="00F933DE">
        <w:t>:</w:t>
      </w:r>
    </w:p>
    <w:p w:rsidR="00A86057" w:rsidRPr="00A86057" w:rsidRDefault="00A86057" w:rsidP="00B531DB">
      <w:pPr>
        <w:pStyle w:val="6"/>
      </w:pPr>
      <w:r w:rsidRPr="00A86057">
        <w:rPr>
          <w:rFonts w:hint="eastAsia"/>
        </w:rPr>
        <w:t>public ARNotTrackingException()</w:t>
      </w:r>
    </w:p>
    <w:p w:rsidR="0034022B" w:rsidRDefault="00A86057" w:rsidP="007307FD">
      <w:pPr>
        <w:pStyle w:val="4"/>
      </w:pPr>
      <w:bookmarkStart w:id="61" w:name="_Toc509317959"/>
      <w:bookmarkStart w:id="62" w:name="_Toc530494057"/>
      <w:r w:rsidRPr="00A27274">
        <w:t>ARSessionNotPausedException</w:t>
      </w:r>
      <w:bookmarkEnd w:id="61"/>
      <w:bookmarkEnd w:id="62"/>
    </w:p>
    <w:p w:rsidR="0034022B" w:rsidRDefault="00A86057" w:rsidP="00A86057">
      <w:pPr>
        <w:pStyle w:val="5"/>
      </w:pPr>
      <w:r>
        <w:t>Description</w:t>
      </w:r>
      <w:r w:rsidR="00F933DE">
        <w:t>:</w:t>
      </w:r>
      <w:r>
        <w:t xml:space="preserve"> Inherits from </w:t>
      </w:r>
      <w:r w:rsidRPr="00A86057">
        <w:t>IllegalStateException</w:t>
      </w:r>
      <w:r>
        <w:t xml:space="preserve">. </w:t>
      </w:r>
      <w:r w:rsidRPr="00A86057">
        <w:t xml:space="preserve">Thrown if an operation requires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 w:rsidRPr="00A86057">
        <w:t>to be stopped</w:t>
      </w:r>
      <w:r>
        <w:t>.</w:t>
      </w:r>
    </w:p>
    <w:p w:rsidR="00321991" w:rsidRDefault="00321991" w:rsidP="00321991">
      <w:pPr>
        <w:pStyle w:val="5"/>
      </w:pPr>
      <w:r>
        <w:t>Methods</w:t>
      </w:r>
      <w:r w:rsidR="00F933DE">
        <w:t>:</w:t>
      </w:r>
    </w:p>
    <w:p w:rsidR="00321991" w:rsidRDefault="00321991" w:rsidP="00B531DB">
      <w:pPr>
        <w:pStyle w:val="6"/>
      </w:pPr>
      <w:r w:rsidRPr="00321991">
        <w:rPr>
          <w:rFonts w:hint="eastAsia"/>
        </w:rPr>
        <w:t>public ARSessionNotPausedException()</w:t>
      </w:r>
    </w:p>
    <w:p w:rsidR="00321991" w:rsidRDefault="00321991" w:rsidP="00321991">
      <w:pPr>
        <w:pStyle w:val="4"/>
      </w:pPr>
      <w:bookmarkStart w:id="63" w:name="_Toc530494058"/>
      <w:r w:rsidRPr="00321991">
        <w:t>ARSessionPausedException</w:t>
      </w:r>
      <w:bookmarkEnd w:id="63"/>
    </w:p>
    <w:p w:rsidR="00321991" w:rsidRDefault="00321991" w:rsidP="00321991">
      <w:pPr>
        <w:pStyle w:val="5"/>
      </w:pPr>
      <w:r>
        <w:t>Description</w:t>
      </w:r>
      <w:r w:rsidR="00F933DE">
        <w:t>:</w:t>
      </w:r>
      <w:r>
        <w:t xml:space="preserve"> Inherits from </w:t>
      </w:r>
      <w:r w:rsidRPr="00321991">
        <w:t>IllegalStateException</w:t>
      </w:r>
      <w:r>
        <w:t xml:space="preserve">. Thrown if </w:t>
      </w:r>
      <w:r w:rsidRPr="00321991">
        <w:t xml:space="preserve">an operation requires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 w:rsidRPr="00321991">
        <w:t>to be running</w:t>
      </w:r>
      <w:r>
        <w:t>. For example</w:t>
      </w:r>
      <w:r w:rsidR="003C396E">
        <w:t>,</w:t>
      </w:r>
      <w:r>
        <w:t xml:space="preserve"> </w:t>
      </w:r>
      <w:r w:rsidR="008079CB">
        <w:t>ARSession.update() is called without calling the ARSession.resume() firstly at the start up. Or ARSession.update() is called between the ARSeesion.pause() and ARSeesion.resume().</w:t>
      </w:r>
    </w:p>
    <w:p w:rsidR="008079CB" w:rsidRDefault="008079CB" w:rsidP="008079CB">
      <w:pPr>
        <w:pStyle w:val="5"/>
      </w:pPr>
      <w:r>
        <w:t>Methods</w:t>
      </w:r>
      <w:r w:rsidR="00F933DE">
        <w:t>:</w:t>
      </w:r>
    </w:p>
    <w:p w:rsidR="008079CB" w:rsidRDefault="008079CB" w:rsidP="00B531DB">
      <w:pPr>
        <w:pStyle w:val="6"/>
      </w:pPr>
      <w:r>
        <w:t>public ARSessionPausedException()</w:t>
      </w:r>
    </w:p>
    <w:p w:rsidR="008079CB" w:rsidRDefault="008079CB" w:rsidP="008079CB">
      <w:pPr>
        <w:pStyle w:val="4"/>
      </w:pPr>
      <w:bookmarkStart w:id="64" w:name="_Toc509317961"/>
      <w:bookmarkStart w:id="65" w:name="_Toc530494059"/>
      <w:r w:rsidRPr="00EE35CD">
        <w:t>ARTextureNotSetException</w:t>
      </w:r>
      <w:bookmarkEnd w:id="64"/>
      <w:bookmarkEnd w:id="65"/>
    </w:p>
    <w:p w:rsidR="008079CB" w:rsidRDefault="008079CB" w:rsidP="008079CB">
      <w:pPr>
        <w:pStyle w:val="5"/>
      </w:pPr>
      <w:r>
        <w:t>Description</w:t>
      </w:r>
      <w:r w:rsidR="00F933DE">
        <w:t>:</w:t>
      </w:r>
      <w:r>
        <w:t xml:space="preserve"> Inherits from </w:t>
      </w:r>
      <w:r w:rsidRPr="00321991">
        <w:t>IllegalStateException</w:t>
      </w:r>
      <w:r>
        <w:t xml:space="preserve">. Thrown </w:t>
      </w:r>
      <w:r w:rsidR="00A218D7">
        <w:t xml:space="preserve">if </w:t>
      </w:r>
      <w:r w:rsidR="00A218D7" w:rsidRPr="008079CB">
        <w:t>a</w:t>
      </w:r>
      <w:r w:rsidRPr="008079CB">
        <w:t xml:space="preserve"> texture name was not set by calling setCameraTextureName() before the first call update()</w:t>
      </w:r>
      <w:r>
        <w:t>.</w:t>
      </w:r>
    </w:p>
    <w:p w:rsidR="008079CB" w:rsidRDefault="008079CB" w:rsidP="008079CB">
      <w:pPr>
        <w:pStyle w:val="5"/>
      </w:pPr>
      <w:r>
        <w:t>Methods</w:t>
      </w:r>
      <w:r w:rsidR="00F933DE">
        <w:t>:</w:t>
      </w:r>
    </w:p>
    <w:p w:rsidR="008079CB" w:rsidRDefault="008079CB" w:rsidP="00B531DB">
      <w:pPr>
        <w:pStyle w:val="6"/>
      </w:pPr>
      <w:r>
        <w:t>public ARTextureNotSetException</w:t>
      </w:r>
      <w:r w:rsidR="00A218D7">
        <w:t>()</w:t>
      </w:r>
    </w:p>
    <w:p w:rsidR="00416A8D" w:rsidRDefault="00416A8D" w:rsidP="00416A8D">
      <w:pPr>
        <w:pStyle w:val="4"/>
      </w:pPr>
      <w:bookmarkStart w:id="66" w:name="_Toc530494060"/>
      <w:r>
        <w:t>ARCameraPermissionDeniedException</w:t>
      </w:r>
      <w:bookmarkEnd w:id="66"/>
    </w:p>
    <w:p w:rsidR="00416A8D" w:rsidRDefault="00416A8D" w:rsidP="00416A8D">
      <w:pPr>
        <w:pStyle w:val="5"/>
      </w:pPr>
      <w:r>
        <w:t>Description</w:t>
      </w:r>
      <w:r w:rsidR="00F933DE">
        <w:t>:</w:t>
      </w:r>
      <w:r>
        <w:t xml:space="preserve"> Inherits from </w:t>
      </w:r>
      <w:r w:rsidR="00A218D7">
        <w:t>RuntimeException. Thrown if the camera permission is not granted when resume is called.</w:t>
      </w:r>
    </w:p>
    <w:p w:rsidR="00A218D7" w:rsidRDefault="00A218D7" w:rsidP="00A218D7">
      <w:pPr>
        <w:pStyle w:val="5"/>
      </w:pPr>
      <w:r>
        <w:t>Methods</w:t>
      </w:r>
      <w:r w:rsidR="00F933DE">
        <w:t>:</w:t>
      </w:r>
    </w:p>
    <w:p w:rsidR="00A218D7" w:rsidRPr="00A218D7" w:rsidRDefault="00A218D7" w:rsidP="00B531DB">
      <w:pPr>
        <w:pStyle w:val="6"/>
      </w:pPr>
      <w:r>
        <w:t>public ARCameraPermissionDeniedException()</w:t>
      </w:r>
    </w:p>
    <w:p w:rsidR="008079CB" w:rsidRDefault="008079CB" w:rsidP="008079CB">
      <w:pPr>
        <w:pStyle w:val="4"/>
      </w:pPr>
      <w:bookmarkStart w:id="67" w:name="_Toc530494061"/>
      <w:r w:rsidRPr="008079CB">
        <w:t>ARUnSupportedConfigurationException</w:t>
      </w:r>
      <w:bookmarkEnd w:id="67"/>
    </w:p>
    <w:p w:rsidR="008079CB" w:rsidRDefault="008079CB" w:rsidP="00416A8D">
      <w:pPr>
        <w:pStyle w:val="5"/>
      </w:pPr>
      <w:r>
        <w:lastRenderedPageBreak/>
        <w:t>Description</w:t>
      </w:r>
      <w:r w:rsidR="00F933DE">
        <w:t>:</w:t>
      </w:r>
      <w:r>
        <w:t xml:space="preserve"> Inherits from</w:t>
      </w:r>
      <w:r w:rsidR="00416A8D">
        <w:t xml:space="preserve"> </w:t>
      </w:r>
      <w:r w:rsidR="00416A8D" w:rsidRPr="00416A8D">
        <w:t>RuntimeException</w:t>
      </w:r>
      <w:r>
        <w:t xml:space="preserve">. </w:t>
      </w:r>
      <w:r w:rsidRPr="008079CB">
        <w:t xml:space="preserve">Thrown if the configuration supplied to </w:t>
      </w:r>
      <w:r>
        <w:t>resume</w:t>
      </w:r>
      <w:r w:rsidRPr="008079CB">
        <w:t>() is unsupported. To avoid this exception</w:t>
      </w:r>
      <w:r w:rsidR="003C396E">
        <w:t>,</w:t>
      </w:r>
      <w:r w:rsidRPr="008079CB">
        <w:t xml:space="preserve"> ensure that isSupported() returns true before calling </w:t>
      </w:r>
      <w:r>
        <w:t>resume</w:t>
      </w:r>
      <w:r w:rsidRPr="008079CB">
        <w:t>.</w:t>
      </w:r>
    </w:p>
    <w:p w:rsidR="00D448C9" w:rsidRDefault="00D448C9" w:rsidP="00D448C9">
      <w:pPr>
        <w:pStyle w:val="5"/>
      </w:pPr>
      <w:r>
        <w:t>Methods</w:t>
      </w:r>
      <w:r w:rsidR="00F933DE">
        <w:t>:</w:t>
      </w:r>
    </w:p>
    <w:p w:rsidR="00D448C9" w:rsidRPr="00D448C9" w:rsidRDefault="00D448C9" w:rsidP="00B531DB">
      <w:pPr>
        <w:pStyle w:val="6"/>
      </w:pPr>
      <w:r>
        <w:t xml:space="preserve">public </w:t>
      </w:r>
      <w:r w:rsidRPr="00D448C9">
        <w:t>ARUnSupportedConfigurationException</w:t>
      </w:r>
      <w:r>
        <w:t>()</w:t>
      </w:r>
    </w:p>
    <w:p w:rsidR="00333FD5" w:rsidRDefault="00333FD5" w:rsidP="00333FD5">
      <w:pPr>
        <w:pStyle w:val="4"/>
      </w:pPr>
      <w:bookmarkStart w:id="68" w:name="_Toc530494062"/>
      <w:r w:rsidRPr="00333FD5">
        <w:t>ARUnavailableException</w:t>
      </w:r>
      <w:bookmarkEnd w:id="68"/>
    </w:p>
    <w:p w:rsidR="00CC6360" w:rsidRDefault="00333FD5" w:rsidP="00CC6360">
      <w:pPr>
        <w:pStyle w:val="5"/>
      </w:pPr>
      <w:r>
        <w:t>Description</w:t>
      </w:r>
      <w:r w:rsidR="00F933DE">
        <w:t>:</w:t>
      </w:r>
      <w:r>
        <w:t xml:space="preserve"> Inherits from </w:t>
      </w:r>
      <w:r w:rsidRPr="00333FD5">
        <w:t>RuntimeException</w:t>
      </w:r>
      <w:r>
        <w:t>. This class and its subclass</w:t>
      </w:r>
      <w:r w:rsidR="00CC6360">
        <w:t>es</w:t>
      </w:r>
      <w:r>
        <w:t xml:space="preserve"> is used to indicate that the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 xml:space="preserve">system is not available.  </w:t>
      </w:r>
      <w:r w:rsidR="00CC6360">
        <w:t>The subclasses include</w:t>
      </w:r>
      <w:r w:rsidR="00F933DE">
        <w:t>:</w:t>
      </w:r>
      <w:r w:rsidR="00CC6360">
        <w:t xml:space="preserve"> </w:t>
      </w:r>
      <w:r w:rsidR="00CC6360" w:rsidRPr="00CC6360">
        <w:rPr>
          <w:rFonts w:hint="eastAsia"/>
        </w:rPr>
        <w:t>ARUnava</w:t>
      </w:r>
      <w:r w:rsidR="00CC6360">
        <w:rPr>
          <w:rFonts w:hint="eastAsia"/>
        </w:rPr>
        <w:t>ilableClientSdkTooOldException</w:t>
      </w:r>
      <w:r w:rsidR="003C396E">
        <w:rPr>
          <w:rFonts w:hint="eastAsia"/>
        </w:rPr>
        <w:t>,</w:t>
      </w:r>
      <w:r w:rsidR="00CC6360">
        <w:rPr>
          <w:rFonts w:hint="eastAsia"/>
        </w:rPr>
        <w:t xml:space="preserve"> </w:t>
      </w:r>
      <w:r w:rsidR="00CC6360" w:rsidRPr="00CC6360">
        <w:rPr>
          <w:rFonts w:hint="eastAsia"/>
        </w:rPr>
        <w:t>ARUnavai</w:t>
      </w:r>
      <w:r w:rsidR="00CC6360">
        <w:rPr>
          <w:rFonts w:hint="eastAsia"/>
        </w:rPr>
        <w:t>lableServiceApkTooOldException</w:t>
      </w:r>
      <w:r w:rsidR="003C396E">
        <w:rPr>
          <w:rFonts w:hint="eastAsia"/>
        </w:rPr>
        <w:t>,</w:t>
      </w:r>
      <w:r w:rsidR="00CC6360">
        <w:rPr>
          <w:rFonts w:hint="eastAsia"/>
        </w:rPr>
        <w:t xml:space="preserve"> </w:t>
      </w:r>
      <w:r w:rsidR="00CC6360" w:rsidRPr="00CC6360">
        <w:rPr>
          <w:rFonts w:hint="eastAsia"/>
        </w:rPr>
        <w:t>ARUnavailableDeviceNotCompatibleException</w:t>
      </w:r>
      <w:r w:rsidR="003C396E">
        <w:rPr>
          <w:rFonts w:hint="eastAsia"/>
        </w:rPr>
        <w:t>,</w:t>
      </w:r>
      <w:r w:rsidR="00CC6360" w:rsidRPr="00CC6360">
        <w:rPr>
          <w:rFonts w:hint="eastAsia"/>
        </w:rPr>
        <w:t xml:space="preserve"> ARUnavailableEmuiNotCompatibleException</w:t>
      </w:r>
      <w:r w:rsidR="003C396E">
        <w:rPr>
          <w:rFonts w:hint="eastAsia"/>
        </w:rPr>
        <w:t>,</w:t>
      </w:r>
      <w:r w:rsidR="00CC6360" w:rsidRPr="00CC6360">
        <w:rPr>
          <w:rFonts w:hint="eastAsia"/>
        </w:rPr>
        <w:t xml:space="preserve"> ARUnavailableServiceNotInstalledException</w:t>
      </w:r>
      <w:r w:rsidR="003C396E">
        <w:rPr>
          <w:rFonts w:hint="eastAsia"/>
        </w:rPr>
        <w:t>.</w:t>
      </w:r>
    </w:p>
    <w:p w:rsidR="00CC6360" w:rsidRDefault="00E02BED" w:rsidP="00E02BED">
      <w:pPr>
        <w:pStyle w:val="5"/>
      </w:pPr>
      <w:r>
        <w:t>Methods</w:t>
      </w:r>
      <w:r w:rsidR="00F933DE">
        <w:t>:</w:t>
      </w:r>
    </w:p>
    <w:p w:rsidR="00E02BED" w:rsidRPr="00E02BED" w:rsidRDefault="00E02BED" w:rsidP="00B531DB">
      <w:pPr>
        <w:pStyle w:val="6"/>
      </w:pPr>
      <w:r w:rsidRPr="00E02BED">
        <w:rPr>
          <w:rFonts w:hint="eastAsia"/>
        </w:rPr>
        <w:t>public ARUnavailableException()</w:t>
      </w:r>
    </w:p>
    <w:p w:rsidR="00953C8B" w:rsidRDefault="00953C8B" w:rsidP="00953C8B">
      <w:pPr>
        <w:pStyle w:val="4"/>
      </w:pPr>
      <w:bookmarkStart w:id="69" w:name="_Toc530494063"/>
      <w:r w:rsidRPr="00953C8B">
        <w:t>ARUnavailableClientSdkTooOldException</w:t>
      </w:r>
      <w:bookmarkEnd w:id="69"/>
    </w:p>
    <w:p w:rsidR="00953C8B" w:rsidRDefault="00953C8B" w:rsidP="00953C8B">
      <w:pPr>
        <w:pStyle w:val="5"/>
      </w:pPr>
      <w:r>
        <w:t>Description</w:t>
      </w:r>
      <w:r w:rsidR="00F933DE">
        <w:t>:</w:t>
      </w:r>
      <w:r>
        <w:t xml:space="preserve"> Inherits from ARUnavailableException. Thrown when the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 xml:space="preserve">SDK that this application was built with is too old for the installed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>Service APK.</w:t>
      </w:r>
    </w:p>
    <w:p w:rsidR="0002020E" w:rsidRDefault="0002020E" w:rsidP="0002020E">
      <w:pPr>
        <w:pStyle w:val="5"/>
      </w:pPr>
      <w:r>
        <w:t>Methods</w:t>
      </w:r>
      <w:r w:rsidR="00F933DE">
        <w:t>:</w:t>
      </w:r>
    </w:p>
    <w:p w:rsidR="0002020E" w:rsidRPr="0002020E" w:rsidRDefault="0002020E" w:rsidP="00B531DB">
      <w:pPr>
        <w:pStyle w:val="6"/>
      </w:pPr>
      <w:r>
        <w:t>public ARUnavailableClientSdkTooOldException()</w:t>
      </w:r>
    </w:p>
    <w:p w:rsidR="0002020E" w:rsidRDefault="0002020E" w:rsidP="0002020E">
      <w:pPr>
        <w:pStyle w:val="4"/>
      </w:pPr>
      <w:bookmarkStart w:id="70" w:name="_Toc530494064"/>
      <w:r w:rsidRPr="0002020E">
        <w:t>ARUnavailableServiceApkTooOldException</w:t>
      </w:r>
      <w:bookmarkEnd w:id="70"/>
    </w:p>
    <w:p w:rsidR="0002020E" w:rsidRDefault="0002020E" w:rsidP="0002020E">
      <w:pPr>
        <w:pStyle w:val="5"/>
      </w:pPr>
      <w:r>
        <w:t>Description</w:t>
      </w:r>
      <w:r w:rsidR="00F933DE">
        <w:t>:</w:t>
      </w:r>
      <w:r>
        <w:t xml:space="preserve"> Inherits from ARUnavailableException. Thrown when the installed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 xml:space="preserve">Service APK is too old for the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>
        <w:t>SDK that this</w:t>
      </w:r>
      <w:r w:rsidR="00726805">
        <w:t xml:space="preserve"> application was built with</w:t>
      </w:r>
      <w:r>
        <w:t>.</w:t>
      </w:r>
    </w:p>
    <w:p w:rsidR="00836DAC" w:rsidRDefault="00836DAC" w:rsidP="00836DAC">
      <w:pPr>
        <w:pStyle w:val="5"/>
      </w:pPr>
      <w:r>
        <w:t>Methods</w:t>
      </w:r>
      <w:r w:rsidR="00F933DE">
        <w:t>:</w:t>
      </w:r>
    </w:p>
    <w:p w:rsidR="00836DAC" w:rsidRPr="00836DAC" w:rsidRDefault="00836DAC" w:rsidP="00B531DB">
      <w:pPr>
        <w:pStyle w:val="6"/>
      </w:pPr>
      <w:r>
        <w:t>public ARUnavailableServiceApkTooOldException()</w:t>
      </w:r>
    </w:p>
    <w:p w:rsidR="00E07367" w:rsidRDefault="00E07367" w:rsidP="00E07367">
      <w:pPr>
        <w:pStyle w:val="4"/>
      </w:pPr>
      <w:bookmarkStart w:id="71" w:name="_Toc530494065"/>
      <w:r w:rsidRPr="00E07367">
        <w:t>ARUnavailableDeviceNotCompatibleException</w:t>
      </w:r>
      <w:bookmarkEnd w:id="71"/>
    </w:p>
    <w:p w:rsidR="00E07367" w:rsidRDefault="00E07367" w:rsidP="00E07367">
      <w:pPr>
        <w:pStyle w:val="5"/>
      </w:pPr>
      <w:r>
        <w:t>Description</w:t>
      </w:r>
      <w:r w:rsidR="00F933DE">
        <w:t>:</w:t>
      </w:r>
      <w:r>
        <w:t xml:space="preserve"> Inherits from ARUnavailableException. Thrown when the hardware of current device is not compatible with </w:t>
      </w:r>
      <w:r w:rsidR="00385B5D">
        <w:t>HUAWEI</w:t>
      </w:r>
      <w:r w:rsidR="00A11D2C">
        <w:t xml:space="preserve"> AREngine</w:t>
      </w:r>
      <w:r>
        <w:t>.</w:t>
      </w:r>
    </w:p>
    <w:p w:rsidR="00E07367" w:rsidRDefault="00E07367" w:rsidP="00E07367">
      <w:pPr>
        <w:pStyle w:val="5"/>
      </w:pPr>
      <w:r>
        <w:t>Methods</w:t>
      </w:r>
      <w:r w:rsidR="00F933DE">
        <w:t>:</w:t>
      </w:r>
    </w:p>
    <w:p w:rsidR="00E07367" w:rsidRPr="00E07367" w:rsidRDefault="00E07367" w:rsidP="00B531DB">
      <w:pPr>
        <w:pStyle w:val="6"/>
      </w:pPr>
      <w:r>
        <w:t>public ARUnavailableDeviceNotCompatibleException()</w:t>
      </w:r>
    </w:p>
    <w:p w:rsidR="00576442" w:rsidRDefault="00576442" w:rsidP="00576442">
      <w:pPr>
        <w:pStyle w:val="4"/>
      </w:pPr>
      <w:bookmarkStart w:id="72" w:name="_Toc509317967"/>
      <w:bookmarkStart w:id="73" w:name="_Toc530494066"/>
      <w:r w:rsidRPr="001F6B36">
        <w:t>ARUnavailableEmuiNotCompatibleException</w:t>
      </w:r>
      <w:bookmarkEnd w:id="72"/>
      <w:bookmarkEnd w:id="73"/>
    </w:p>
    <w:p w:rsidR="00576442" w:rsidRDefault="00576442" w:rsidP="00576442">
      <w:pPr>
        <w:pStyle w:val="5"/>
      </w:pPr>
      <w:r>
        <w:t>Description</w:t>
      </w:r>
      <w:r w:rsidR="00F933DE">
        <w:t>:</w:t>
      </w:r>
      <w:r>
        <w:t xml:space="preserve"> Inherits from ARUnavailableException. Thrown when the EMUI version of current device is not compatible with </w:t>
      </w:r>
      <w:r w:rsidR="00385B5D">
        <w:t>HUAWEI</w:t>
      </w:r>
      <w:r w:rsidR="00A11D2C">
        <w:t xml:space="preserve"> AREngine</w:t>
      </w:r>
      <w:r>
        <w:t>.</w:t>
      </w:r>
    </w:p>
    <w:p w:rsidR="00BC4152" w:rsidRDefault="00BC4152" w:rsidP="00BC4152">
      <w:pPr>
        <w:pStyle w:val="5"/>
      </w:pPr>
      <w:r>
        <w:lastRenderedPageBreak/>
        <w:t>Methods</w:t>
      </w:r>
      <w:r w:rsidR="00F933DE">
        <w:t>:</w:t>
      </w:r>
    </w:p>
    <w:p w:rsidR="00BC4152" w:rsidRPr="00BC4152" w:rsidRDefault="00BC4152" w:rsidP="00B531DB">
      <w:pPr>
        <w:pStyle w:val="6"/>
      </w:pPr>
      <w:r>
        <w:t>public ARUnavailbleEmuiNotCompatibleException</w:t>
      </w:r>
      <w:r w:rsidR="000C5D66">
        <w:rPr>
          <w:rFonts w:hint="eastAsia"/>
        </w:rPr>
        <w:t>()</w:t>
      </w:r>
    </w:p>
    <w:p w:rsidR="00E94470" w:rsidRPr="00E94470" w:rsidRDefault="00E94470" w:rsidP="00E94470">
      <w:pPr>
        <w:pStyle w:val="4"/>
      </w:pPr>
      <w:bookmarkStart w:id="74" w:name="_Toc530494067"/>
      <w:r w:rsidRPr="00E94470">
        <w:t>ARUnavailableServiceNotInstalledException</w:t>
      </w:r>
      <w:bookmarkEnd w:id="74"/>
    </w:p>
    <w:p w:rsidR="008079CB" w:rsidRDefault="00E94470" w:rsidP="00E94470">
      <w:pPr>
        <w:pStyle w:val="5"/>
      </w:pPr>
      <w:r>
        <w:t>Description</w:t>
      </w:r>
      <w:r w:rsidR="00F933DE">
        <w:t>:</w:t>
      </w:r>
      <w:r>
        <w:t xml:space="preserve"> Inherits from ARUnavailbleException. Thrown when </w:t>
      </w:r>
      <w:r w:rsidR="00385B5D">
        <w:t>HUAWEI</w:t>
      </w:r>
      <w:r w:rsidR="00A11D2C">
        <w:t xml:space="preserve"> </w:t>
      </w:r>
      <w:r w:rsidR="00385B5D">
        <w:t xml:space="preserve">AR Engine </w:t>
      </w:r>
      <w:r w:rsidR="009B234D">
        <w:t>Service APK is not installed.</w:t>
      </w:r>
    </w:p>
    <w:p w:rsidR="009B234D" w:rsidRDefault="009B234D" w:rsidP="009B234D">
      <w:pPr>
        <w:pStyle w:val="5"/>
      </w:pPr>
      <w:r>
        <w:t>Methods</w:t>
      </w:r>
      <w:r w:rsidR="00F933DE">
        <w:t>:</w:t>
      </w:r>
    </w:p>
    <w:p w:rsidR="009B234D" w:rsidRPr="009B234D" w:rsidRDefault="009B234D" w:rsidP="00B531DB">
      <w:pPr>
        <w:pStyle w:val="6"/>
      </w:pPr>
      <w:r>
        <w:t>public ARUnavailbleServiceNotInstalledException</w:t>
      </w:r>
      <w:r w:rsidR="00600CB3">
        <w:t>()</w:t>
      </w:r>
    </w:p>
    <w:sectPr w:rsidR="009B234D" w:rsidRPr="009B234D">
      <w:headerReference w:type="default" r:id="rId20"/>
      <w:footerReference w:type="default" r:id="rId21"/>
      <w:pgSz w:w="11900" w:h="16832"/>
      <w:pgMar w:top="1553" w:right="1440" w:bottom="1327" w:left="1440" w:header="648" w:footer="6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326B" w:rsidRDefault="004F326B">
      <w:r>
        <w:separator/>
      </w:r>
    </w:p>
  </w:endnote>
  <w:endnote w:type="continuationSeparator" w:id="0">
    <w:p w:rsidR="004F326B" w:rsidRDefault="004F3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Source Code Pro">
    <w:altName w:val="Cambria Math"/>
    <w:panose1 w:val="00000000000000000000"/>
    <w:charset w:val="00"/>
    <w:family w:val="modern"/>
    <w:notTrueType/>
    <w:pitch w:val="fixed"/>
    <w:sig w:usb0="00000001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2946" w:rsidRDefault="003F2946" w:rsidP="008917EF">
    <w:pPr>
      <w:pStyle w:val="af3"/>
      <w:tabs>
        <w:tab w:val="center" w:pos="4510"/>
        <w:tab w:val="right" w:pos="9020"/>
      </w:tabs>
    </w:pPr>
    <w:r>
      <w:tab/>
      <w:t xml:space="preserve">  </w:t>
    </w:r>
    <w:r w:rsidR="006E1091" w:rsidRPr="006E1091">
      <w:t>Huawei confidential. No spreading without permission.</w:t>
    </w:r>
    <w:r>
      <w:tab/>
      <w:t xml:space="preserve"> Page </w:t>
    </w:r>
    <w:r>
      <w:fldChar w:fldCharType="begin"/>
    </w:r>
    <w:r>
      <w:instrText>page  \* MERGEFORMAT</w:instrText>
    </w:r>
    <w:r>
      <w:fldChar w:fldCharType="separate"/>
    </w:r>
    <w:r w:rsidR="007F389B">
      <w:rPr>
        <w:noProof/>
      </w:rPr>
      <w:t>4</w:t>
    </w:r>
    <w:r>
      <w:fldChar w:fldCharType="end"/>
    </w:r>
    <w:r>
      <w:t xml:space="preserve"> </w:t>
    </w:r>
    <w:r w:rsidR="003C396E">
      <w:t>,</w:t>
    </w:r>
    <w:r>
      <w:t xml:space="preserve"> Total </w:t>
    </w:r>
    <w:r w:rsidR="00684CD5">
      <w:rPr>
        <w:noProof/>
      </w:rPr>
      <w:fldChar w:fldCharType="begin"/>
    </w:r>
    <w:r w:rsidR="00684CD5">
      <w:rPr>
        <w:noProof/>
      </w:rPr>
      <w:instrText>numpages  \* MERGEFORMAT</w:instrText>
    </w:r>
    <w:r w:rsidR="00684CD5">
      <w:rPr>
        <w:noProof/>
      </w:rPr>
      <w:fldChar w:fldCharType="separate"/>
    </w:r>
    <w:r w:rsidR="007F389B">
      <w:rPr>
        <w:noProof/>
      </w:rPr>
      <w:t>28</w:t>
    </w:r>
    <w:r w:rsidR="00684CD5">
      <w:rPr>
        <w:noProof/>
      </w:rPr>
      <w:fldChar w:fldCharType="end"/>
    </w:r>
    <w:r>
      <w:t xml:space="preserve">    </w:t>
    </w:r>
  </w:p>
  <w:p w:rsidR="003F2946" w:rsidRDefault="003F2946">
    <w:pPr>
      <w:pStyle w:val="af3"/>
      <w:tabs>
        <w:tab w:val="center" w:pos="4510"/>
        <w:tab w:val="right" w:pos="9020"/>
      </w:tabs>
    </w:pPr>
    <w:r>
      <w:tab/>
    </w:r>
    <w:r>
      <w:tab/>
    </w:r>
  </w:p>
  <w:p w:rsidR="003F2946" w:rsidRDefault="003F294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326B" w:rsidRDefault="004F326B">
      <w:r>
        <w:separator/>
      </w:r>
    </w:p>
  </w:footnote>
  <w:footnote w:type="continuationSeparator" w:id="0">
    <w:p w:rsidR="004F326B" w:rsidRDefault="004F32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22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81"/>
      <w:gridCol w:w="5266"/>
      <w:gridCol w:w="2875"/>
    </w:tblGrid>
    <w:tr w:rsidR="003F2946" w:rsidRPr="00105828">
      <w:trPr>
        <w:cantSplit/>
        <w:trHeight w:hRule="exact" w:val="711"/>
      </w:trPr>
      <w:tc>
        <w:tcPr>
          <w:tcW w:w="881" w:type="dxa"/>
          <w:tcBorders>
            <w:bottom w:val="single" w:sz="6" w:space="0" w:color="auto"/>
          </w:tcBorders>
        </w:tcPr>
        <w:p w:rsidR="003F2946" w:rsidRDefault="003F2946" w:rsidP="00C31A99">
          <w:pPr>
            <w:spacing w:beforeLines="10" w:before="24"/>
          </w:pPr>
          <w:r>
            <w:rPr>
              <w:noProof/>
            </w:rPr>
            <w:drawing>
              <wp:inline distT="0" distB="0" distL="0" distR="0">
                <wp:extent cx="432435" cy="431800"/>
                <wp:effectExtent l="0" t="0" r="5715" b="635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435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66" w:type="dxa"/>
          <w:tcBorders>
            <w:bottom w:val="single" w:sz="6" w:space="0" w:color="auto"/>
          </w:tcBorders>
          <w:vAlign w:val="bottom"/>
        </w:tcPr>
        <w:p w:rsidR="003F2946" w:rsidRPr="00DC026A" w:rsidRDefault="003F2946" w:rsidP="001F7FA6">
          <w:pPr>
            <w:pStyle w:val="a9"/>
            <w:jc w:val="left"/>
          </w:pPr>
          <w:r>
            <w:rPr>
              <w:rFonts w:hint="eastAsia"/>
            </w:rPr>
            <w:t>H</w:t>
          </w:r>
          <w:r>
            <w:t xml:space="preserve">UAWEI </w:t>
          </w:r>
          <w:r>
            <w:rPr>
              <w:rFonts w:hint="eastAsia"/>
            </w:rPr>
            <w:t>AR</w:t>
          </w:r>
          <w:r>
            <w:t xml:space="preserve"> Engine </w:t>
          </w:r>
          <w:r>
            <w:rPr>
              <w:rFonts w:hint="eastAsia"/>
            </w:rPr>
            <w:t>S</w:t>
          </w:r>
          <w:r>
            <w:t>DK</w:t>
          </w:r>
          <w:r>
            <w:rPr>
              <w:rFonts w:hint="eastAsia"/>
            </w:rPr>
            <w:t xml:space="preserve"> </w:t>
          </w:r>
          <w:r>
            <w:t>Interface Manual</w:t>
          </w:r>
        </w:p>
      </w:tc>
      <w:tc>
        <w:tcPr>
          <w:tcW w:w="2875" w:type="dxa"/>
          <w:tcBorders>
            <w:bottom w:val="single" w:sz="6" w:space="0" w:color="auto"/>
          </w:tcBorders>
          <w:vAlign w:val="bottom"/>
        </w:tcPr>
        <w:p w:rsidR="003F2946" w:rsidRDefault="003F2946" w:rsidP="00E65717">
          <w:pPr>
            <w:pStyle w:val="a9"/>
            <w:wordWrap w:val="0"/>
            <w:jc w:val="right"/>
          </w:pPr>
          <w:r>
            <w:rPr>
              <w:rFonts w:hint="eastAsia"/>
            </w:rPr>
            <w:t xml:space="preserve">For </w:t>
          </w:r>
          <w:r>
            <w:t xml:space="preserve">internal use only </w:t>
          </w:r>
        </w:p>
      </w:tc>
    </w:tr>
  </w:tbl>
  <w:p w:rsidR="003F2946" w:rsidRDefault="003F2946" w:rsidP="0054200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05D035C2"/>
    <w:lvl w:ilvl="0">
      <w:start w:val="1"/>
      <w:numFmt w:val="bullet"/>
      <w:pStyle w:val="a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A432888E"/>
    <w:lvl w:ilvl="0">
      <w:start w:val="1"/>
      <w:numFmt w:val="bullet"/>
      <w:pStyle w:val="a0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2" w15:restartNumberingAfterBreak="0">
    <w:nsid w:val="0346435F"/>
    <w:multiLevelType w:val="singleLevel"/>
    <w:tmpl w:val="CA60528C"/>
    <w:lvl w:ilvl="0">
      <w:start w:val="1"/>
      <w:numFmt w:val="decimal"/>
      <w:pStyle w:val="a1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8606C0C"/>
    <w:multiLevelType w:val="singleLevel"/>
    <w:tmpl w:val="A4AE12AA"/>
    <w:lvl w:ilvl="0">
      <w:start w:val="1"/>
      <w:numFmt w:val="decimal"/>
      <w:pStyle w:val="tabledescription"/>
      <w:lvlText w:val="Table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4" w15:restartNumberingAfterBreak="0">
    <w:nsid w:val="167B1BFE"/>
    <w:multiLevelType w:val="singleLevel"/>
    <w:tmpl w:val="31BC4A66"/>
    <w:lvl w:ilvl="0">
      <w:start w:val="1"/>
      <w:numFmt w:val="bullet"/>
      <w:pStyle w:val="itemlist"/>
      <w:lvlText w:val="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5" w15:restartNumberingAfterBreak="0">
    <w:nsid w:val="314E374A"/>
    <w:multiLevelType w:val="singleLevel"/>
    <w:tmpl w:val="D242BC04"/>
    <w:lvl w:ilvl="0">
      <w:start w:val="1"/>
      <w:numFmt w:val="decimal"/>
      <w:pStyle w:val="referance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6" w15:restartNumberingAfterBreak="0">
    <w:nsid w:val="42FE570A"/>
    <w:multiLevelType w:val="multilevel"/>
    <w:tmpl w:val="71CC2F4C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Fig.%8"/>
      <w:lvlJc w:val="center"/>
      <w:pPr>
        <w:ind w:left="3969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3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56AF4192"/>
    <w:multiLevelType w:val="multilevel"/>
    <w:tmpl w:val="512A1240"/>
    <w:lvl w:ilvl="0">
      <w:start w:val="1"/>
      <w:numFmt w:val="decimal"/>
      <w:pStyle w:val="1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bullet"/>
      <w:pStyle w:val="5"/>
      <w:lvlText w:val=""/>
      <w:lvlJc w:val="left"/>
      <w:pPr>
        <w:tabs>
          <w:tab w:val="num" w:pos="765"/>
        </w:tabs>
        <w:ind w:left="1134" w:hanging="680"/>
      </w:pPr>
      <w:rPr>
        <w:rFonts w:ascii="Symbol" w:hAnsi="Symbol" w:hint="default"/>
        <w:color w:val="auto"/>
      </w:rPr>
    </w:lvl>
    <w:lvl w:ilvl="5">
      <w:start w:val="1"/>
      <w:numFmt w:val="decimal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none"/>
      <w:pStyle w:val="7"/>
      <w:lvlText w:val="%7"/>
      <w:lvlJc w:val="left"/>
      <w:pPr>
        <w:tabs>
          <w:tab w:val="num" w:pos="1134"/>
        </w:tabs>
        <w:ind w:left="1134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8" w15:restartNumberingAfterBreak="0">
    <w:nsid w:val="5F5168E4"/>
    <w:multiLevelType w:val="multilevel"/>
    <w:tmpl w:val="C824BBC0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-788"/>
        </w:tabs>
        <w:ind w:left="0" w:firstLine="0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pStyle w:val="abc"/>
      <w:lvlText w:val=""/>
      <w:lvlJc w:val="left"/>
      <w:pPr>
        <w:tabs>
          <w:tab w:val="num" w:pos="360"/>
        </w:tabs>
      </w:p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77EB321A"/>
    <w:multiLevelType w:val="singleLevel"/>
    <w:tmpl w:val="ECC6E5C8"/>
    <w:lvl w:ilvl="0">
      <w:start w:val="1"/>
      <w:numFmt w:val="decimal"/>
      <w:pStyle w:val="figuredescription"/>
      <w:lvlText w:val="Figure %1 "/>
      <w:lvlJc w:val="left"/>
      <w:pPr>
        <w:tabs>
          <w:tab w:val="num" w:pos="1080"/>
        </w:tabs>
        <w:ind w:left="0" w:firstLine="0"/>
      </w:pPr>
      <w:rPr>
        <w:rFonts w:ascii="Times New Roman" w:hAnsi="Times New Roman" w:hint="default"/>
      </w:rPr>
    </w:lvl>
  </w:abstractNum>
  <w:abstractNum w:abstractNumId="10" w15:restartNumberingAfterBreak="0">
    <w:nsid w:val="7BA7062B"/>
    <w:multiLevelType w:val="singleLevel"/>
    <w:tmpl w:val="70F2591C"/>
    <w:lvl w:ilvl="0">
      <w:start w:val="1"/>
      <w:numFmt w:val="decimal"/>
      <w:pStyle w:val="footnotes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0"/>
  </w:num>
  <w:num w:numId="5">
    <w:abstractNumId w:val="6"/>
  </w:num>
  <w:num w:numId="6">
    <w:abstractNumId w:val="5"/>
  </w:num>
  <w:num w:numId="7">
    <w:abstractNumId w:val="3"/>
  </w:num>
  <w:num w:numId="8">
    <w:abstractNumId w:val="4"/>
  </w:num>
  <w:num w:numId="9">
    <w:abstractNumId w:val="9"/>
  </w:num>
  <w:num w:numId="10">
    <w:abstractNumId w:val="2"/>
  </w:num>
  <w:num w:numId="11">
    <w:abstractNumId w:val="7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828"/>
    <w:rsid w:val="00000351"/>
    <w:rsid w:val="0000447D"/>
    <w:rsid w:val="000102FC"/>
    <w:rsid w:val="00011628"/>
    <w:rsid w:val="00011C5E"/>
    <w:rsid w:val="00012DEA"/>
    <w:rsid w:val="00013B07"/>
    <w:rsid w:val="0001443B"/>
    <w:rsid w:val="00016593"/>
    <w:rsid w:val="0002020E"/>
    <w:rsid w:val="00020721"/>
    <w:rsid w:val="0002136D"/>
    <w:rsid w:val="000224F0"/>
    <w:rsid w:val="00030914"/>
    <w:rsid w:val="00030D96"/>
    <w:rsid w:val="000311A9"/>
    <w:rsid w:val="00032D95"/>
    <w:rsid w:val="0003386E"/>
    <w:rsid w:val="00033D65"/>
    <w:rsid w:val="00034961"/>
    <w:rsid w:val="00035DC5"/>
    <w:rsid w:val="00035DCD"/>
    <w:rsid w:val="0004246C"/>
    <w:rsid w:val="00047479"/>
    <w:rsid w:val="0004787B"/>
    <w:rsid w:val="00050AAC"/>
    <w:rsid w:val="00051787"/>
    <w:rsid w:val="00051976"/>
    <w:rsid w:val="00054F87"/>
    <w:rsid w:val="000569A0"/>
    <w:rsid w:val="00057AD0"/>
    <w:rsid w:val="00060EDA"/>
    <w:rsid w:val="00061252"/>
    <w:rsid w:val="00063126"/>
    <w:rsid w:val="00063BAE"/>
    <w:rsid w:val="000643A7"/>
    <w:rsid w:val="000648FA"/>
    <w:rsid w:val="00064F16"/>
    <w:rsid w:val="000651E0"/>
    <w:rsid w:val="00065342"/>
    <w:rsid w:val="000659B3"/>
    <w:rsid w:val="00066766"/>
    <w:rsid w:val="00066EBD"/>
    <w:rsid w:val="00067245"/>
    <w:rsid w:val="00073ACD"/>
    <w:rsid w:val="000744F8"/>
    <w:rsid w:val="00076E29"/>
    <w:rsid w:val="000804CC"/>
    <w:rsid w:val="00081407"/>
    <w:rsid w:val="00083649"/>
    <w:rsid w:val="000868D0"/>
    <w:rsid w:val="00094D2F"/>
    <w:rsid w:val="00095422"/>
    <w:rsid w:val="00097B06"/>
    <w:rsid w:val="000A1702"/>
    <w:rsid w:val="000A1923"/>
    <w:rsid w:val="000A33F7"/>
    <w:rsid w:val="000A4A50"/>
    <w:rsid w:val="000A55EE"/>
    <w:rsid w:val="000A5A63"/>
    <w:rsid w:val="000A7AFA"/>
    <w:rsid w:val="000B2561"/>
    <w:rsid w:val="000B2E66"/>
    <w:rsid w:val="000B6B70"/>
    <w:rsid w:val="000B70BA"/>
    <w:rsid w:val="000B757F"/>
    <w:rsid w:val="000C37D2"/>
    <w:rsid w:val="000C47E3"/>
    <w:rsid w:val="000C5698"/>
    <w:rsid w:val="000C5D66"/>
    <w:rsid w:val="000C6DCF"/>
    <w:rsid w:val="000C722C"/>
    <w:rsid w:val="000C7E83"/>
    <w:rsid w:val="000C7EDD"/>
    <w:rsid w:val="000D1505"/>
    <w:rsid w:val="000D1DB4"/>
    <w:rsid w:val="000D1EC7"/>
    <w:rsid w:val="000D267F"/>
    <w:rsid w:val="000D381F"/>
    <w:rsid w:val="000D7235"/>
    <w:rsid w:val="000D7A78"/>
    <w:rsid w:val="000E100C"/>
    <w:rsid w:val="000E1D10"/>
    <w:rsid w:val="000E25D2"/>
    <w:rsid w:val="000E439F"/>
    <w:rsid w:val="000E5FDA"/>
    <w:rsid w:val="000E6942"/>
    <w:rsid w:val="000E7DBC"/>
    <w:rsid w:val="000F025F"/>
    <w:rsid w:val="000F0B39"/>
    <w:rsid w:val="000F2917"/>
    <w:rsid w:val="000F32E4"/>
    <w:rsid w:val="000F420A"/>
    <w:rsid w:val="000F4487"/>
    <w:rsid w:val="0010112A"/>
    <w:rsid w:val="00103A0D"/>
    <w:rsid w:val="00103C57"/>
    <w:rsid w:val="00105828"/>
    <w:rsid w:val="00105A77"/>
    <w:rsid w:val="00106019"/>
    <w:rsid w:val="00106ED7"/>
    <w:rsid w:val="00110544"/>
    <w:rsid w:val="0011280A"/>
    <w:rsid w:val="00114797"/>
    <w:rsid w:val="00115DC0"/>
    <w:rsid w:val="00121DDB"/>
    <w:rsid w:val="00122EF7"/>
    <w:rsid w:val="00122F6A"/>
    <w:rsid w:val="00124650"/>
    <w:rsid w:val="00127FED"/>
    <w:rsid w:val="00130330"/>
    <w:rsid w:val="00135F5A"/>
    <w:rsid w:val="001362D3"/>
    <w:rsid w:val="00136500"/>
    <w:rsid w:val="00140D62"/>
    <w:rsid w:val="0014137E"/>
    <w:rsid w:val="00143268"/>
    <w:rsid w:val="00143A5C"/>
    <w:rsid w:val="00144C64"/>
    <w:rsid w:val="00144D4E"/>
    <w:rsid w:val="00144D9B"/>
    <w:rsid w:val="0014605A"/>
    <w:rsid w:val="00146292"/>
    <w:rsid w:val="00147A1A"/>
    <w:rsid w:val="00151D19"/>
    <w:rsid w:val="00152767"/>
    <w:rsid w:val="00152AEF"/>
    <w:rsid w:val="00152B26"/>
    <w:rsid w:val="001536DB"/>
    <w:rsid w:val="00155911"/>
    <w:rsid w:val="001563DF"/>
    <w:rsid w:val="00156D95"/>
    <w:rsid w:val="00163682"/>
    <w:rsid w:val="00163BAF"/>
    <w:rsid w:val="0016446D"/>
    <w:rsid w:val="001656A4"/>
    <w:rsid w:val="00167831"/>
    <w:rsid w:val="00171B24"/>
    <w:rsid w:val="00171B61"/>
    <w:rsid w:val="00174786"/>
    <w:rsid w:val="001756BA"/>
    <w:rsid w:val="00175FA8"/>
    <w:rsid w:val="001761E4"/>
    <w:rsid w:val="00180AD5"/>
    <w:rsid w:val="0018123A"/>
    <w:rsid w:val="0018272B"/>
    <w:rsid w:val="00182E12"/>
    <w:rsid w:val="00182F95"/>
    <w:rsid w:val="001854C3"/>
    <w:rsid w:val="001867CE"/>
    <w:rsid w:val="001902E6"/>
    <w:rsid w:val="00192FD7"/>
    <w:rsid w:val="001944FA"/>
    <w:rsid w:val="00196E9B"/>
    <w:rsid w:val="001A0577"/>
    <w:rsid w:val="001A4615"/>
    <w:rsid w:val="001A47EA"/>
    <w:rsid w:val="001A67ED"/>
    <w:rsid w:val="001A6B90"/>
    <w:rsid w:val="001B0833"/>
    <w:rsid w:val="001B47F9"/>
    <w:rsid w:val="001B5F96"/>
    <w:rsid w:val="001B6E9A"/>
    <w:rsid w:val="001B7734"/>
    <w:rsid w:val="001C00A3"/>
    <w:rsid w:val="001C1BFD"/>
    <w:rsid w:val="001C2E80"/>
    <w:rsid w:val="001C2E84"/>
    <w:rsid w:val="001C4AEC"/>
    <w:rsid w:val="001D1BF8"/>
    <w:rsid w:val="001D2377"/>
    <w:rsid w:val="001D340B"/>
    <w:rsid w:val="001D3A34"/>
    <w:rsid w:val="001D4473"/>
    <w:rsid w:val="001E0840"/>
    <w:rsid w:val="001E1374"/>
    <w:rsid w:val="001E4046"/>
    <w:rsid w:val="001E6387"/>
    <w:rsid w:val="001E7906"/>
    <w:rsid w:val="001E7E36"/>
    <w:rsid w:val="001F6CA6"/>
    <w:rsid w:val="001F7FA6"/>
    <w:rsid w:val="0020026C"/>
    <w:rsid w:val="00201B6A"/>
    <w:rsid w:val="00203E80"/>
    <w:rsid w:val="00207E0E"/>
    <w:rsid w:val="00211A25"/>
    <w:rsid w:val="00211DDF"/>
    <w:rsid w:val="002122AF"/>
    <w:rsid w:val="002149F1"/>
    <w:rsid w:val="00215A2F"/>
    <w:rsid w:val="00217F4A"/>
    <w:rsid w:val="002223AC"/>
    <w:rsid w:val="00225290"/>
    <w:rsid w:val="00226578"/>
    <w:rsid w:val="00227382"/>
    <w:rsid w:val="00227753"/>
    <w:rsid w:val="00230645"/>
    <w:rsid w:val="002322F9"/>
    <w:rsid w:val="002352A4"/>
    <w:rsid w:val="002361C9"/>
    <w:rsid w:val="002365AA"/>
    <w:rsid w:val="00236FDD"/>
    <w:rsid w:val="00240407"/>
    <w:rsid w:val="00240FF3"/>
    <w:rsid w:val="00241C02"/>
    <w:rsid w:val="002431B1"/>
    <w:rsid w:val="00243492"/>
    <w:rsid w:val="0024634C"/>
    <w:rsid w:val="00246FA1"/>
    <w:rsid w:val="00250471"/>
    <w:rsid w:val="00250B83"/>
    <w:rsid w:val="00251097"/>
    <w:rsid w:val="002533CB"/>
    <w:rsid w:val="00253908"/>
    <w:rsid w:val="00253AE4"/>
    <w:rsid w:val="00257175"/>
    <w:rsid w:val="00257990"/>
    <w:rsid w:val="00260417"/>
    <w:rsid w:val="002607D0"/>
    <w:rsid w:val="00261B3D"/>
    <w:rsid w:val="00261FD9"/>
    <w:rsid w:val="00262ED5"/>
    <w:rsid w:val="0026676B"/>
    <w:rsid w:val="0027048F"/>
    <w:rsid w:val="002729D8"/>
    <w:rsid w:val="002748FF"/>
    <w:rsid w:val="0027551C"/>
    <w:rsid w:val="002757A9"/>
    <w:rsid w:val="00276C09"/>
    <w:rsid w:val="00283B9B"/>
    <w:rsid w:val="00283BB0"/>
    <w:rsid w:val="002849EE"/>
    <w:rsid w:val="00284B34"/>
    <w:rsid w:val="00285293"/>
    <w:rsid w:val="00285452"/>
    <w:rsid w:val="0028778E"/>
    <w:rsid w:val="00295D48"/>
    <w:rsid w:val="00297693"/>
    <w:rsid w:val="002977F1"/>
    <w:rsid w:val="002A08AC"/>
    <w:rsid w:val="002A67B4"/>
    <w:rsid w:val="002A6E44"/>
    <w:rsid w:val="002A74D0"/>
    <w:rsid w:val="002A7DEB"/>
    <w:rsid w:val="002B04F4"/>
    <w:rsid w:val="002B0EC6"/>
    <w:rsid w:val="002B299E"/>
    <w:rsid w:val="002B2E8B"/>
    <w:rsid w:val="002B3150"/>
    <w:rsid w:val="002B54BB"/>
    <w:rsid w:val="002B6CFC"/>
    <w:rsid w:val="002C008A"/>
    <w:rsid w:val="002C0A0D"/>
    <w:rsid w:val="002C17F6"/>
    <w:rsid w:val="002C1F38"/>
    <w:rsid w:val="002C2DCF"/>
    <w:rsid w:val="002C351C"/>
    <w:rsid w:val="002C4466"/>
    <w:rsid w:val="002C6984"/>
    <w:rsid w:val="002C6BBE"/>
    <w:rsid w:val="002C6BF1"/>
    <w:rsid w:val="002C7338"/>
    <w:rsid w:val="002D38BA"/>
    <w:rsid w:val="002D47E7"/>
    <w:rsid w:val="002D6910"/>
    <w:rsid w:val="002D77F7"/>
    <w:rsid w:val="002E0D3F"/>
    <w:rsid w:val="002E16B9"/>
    <w:rsid w:val="002E5E09"/>
    <w:rsid w:val="002E7409"/>
    <w:rsid w:val="002E7581"/>
    <w:rsid w:val="002F1721"/>
    <w:rsid w:val="002F34E3"/>
    <w:rsid w:val="002F4547"/>
    <w:rsid w:val="002F5F89"/>
    <w:rsid w:val="002F689B"/>
    <w:rsid w:val="00300BF7"/>
    <w:rsid w:val="00301955"/>
    <w:rsid w:val="00301CD4"/>
    <w:rsid w:val="0030410D"/>
    <w:rsid w:val="00305D13"/>
    <w:rsid w:val="00306E2B"/>
    <w:rsid w:val="00310B05"/>
    <w:rsid w:val="00312878"/>
    <w:rsid w:val="00314137"/>
    <w:rsid w:val="00315581"/>
    <w:rsid w:val="00315977"/>
    <w:rsid w:val="00321991"/>
    <w:rsid w:val="0032212A"/>
    <w:rsid w:val="0032231F"/>
    <w:rsid w:val="00322D8F"/>
    <w:rsid w:val="00323B3E"/>
    <w:rsid w:val="003273AE"/>
    <w:rsid w:val="00330D41"/>
    <w:rsid w:val="003312DB"/>
    <w:rsid w:val="00333FD5"/>
    <w:rsid w:val="00334402"/>
    <w:rsid w:val="00334828"/>
    <w:rsid w:val="00336AA5"/>
    <w:rsid w:val="003372A7"/>
    <w:rsid w:val="0034022B"/>
    <w:rsid w:val="00340739"/>
    <w:rsid w:val="003445AA"/>
    <w:rsid w:val="00347E7B"/>
    <w:rsid w:val="00350B20"/>
    <w:rsid w:val="00350F40"/>
    <w:rsid w:val="003527DC"/>
    <w:rsid w:val="0035295E"/>
    <w:rsid w:val="003536B9"/>
    <w:rsid w:val="00354F59"/>
    <w:rsid w:val="00354FFD"/>
    <w:rsid w:val="003553A1"/>
    <w:rsid w:val="00355795"/>
    <w:rsid w:val="00357AFD"/>
    <w:rsid w:val="00361050"/>
    <w:rsid w:val="00364AC4"/>
    <w:rsid w:val="00367942"/>
    <w:rsid w:val="00370BD1"/>
    <w:rsid w:val="00373E93"/>
    <w:rsid w:val="0037484A"/>
    <w:rsid w:val="00375CAB"/>
    <w:rsid w:val="003768ED"/>
    <w:rsid w:val="0037722B"/>
    <w:rsid w:val="00380330"/>
    <w:rsid w:val="0038433B"/>
    <w:rsid w:val="00385B5D"/>
    <w:rsid w:val="003864B5"/>
    <w:rsid w:val="00393954"/>
    <w:rsid w:val="0039631B"/>
    <w:rsid w:val="00396B74"/>
    <w:rsid w:val="00397343"/>
    <w:rsid w:val="00397403"/>
    <w:rsid w:val="003A07B7"/>
    <w:rsid w:val="003A0DB2"/>
    <w:rsid w:val="003A237A"/>
    <w:rsid w:val="003A34D0"/>
    <w:rsid w:val="003A3A08"/>
    <w:rsid w:val="003A4B7A"/>
    <w:rsid w:val="003A4DF5"/>
    <w:rsid w:val="003A560D"/>
    <w:rsid w:val="003A6D5A"/>
    <w:rsid w:val="003A76C4"/>
    <w:rsid w:val="003A7E9F"/>
    <w:rsid w:val="003B2192"/>
    <w:rsid w:val="003B357B"/>
    <w:rsid w:val="003B3E6B"/>
    <w:rsid w:val="003B47C2"/>
    <w:rsid w:val="003C0843"/>
    <w:rsid w:val="003C396E"/>
    <w:rsid w:val="003C47D2"/>
    <w:rsid w:val="003C7989"/>
    <w:rsid w:val="003C7E6D"/>
    <w:rsid w:val="003D1DBA"/>
    <w:rsid w:val="003D2BDE"/>
    <w:rsid w:val="003D3FCB"/>
    <w:rsid w:val="003E02F7"/>
    <w:rsid w:val="003E1781"/>
    <w:rsid w:val="003E3FEC"/>
    <w:rsid w:val="003E42DF"/>
    <w:rsid w:val="003E706B"/>
    <w:rsid w:val="003E740F"/>
    <w:rsid w:val="003E789D"/>
    <w:rsid w:val="003E7AD9"/>
    <w:rsid w:val="003F1408"/>
    <w:rsid w:val="003F2946"/>
    <w:rsid w:val="003F2F86"/>
    <w:rsid w:val="003F4ABF"/>
    <w:rsid w:val="003F66F6"/>
    <w:rsid w:val="00401283"/>
    <w:rsid w:val="00401554"/>
    <w:rsid w:val="00403B53"/>
    <w:rsid w:val="004041F7"/>
    <w:rsid w:val="00404EF7"/>
    <w:rsid w:val="0040592F"/>
    <w:rsid w:val="004130B5"/>
    <w:rsid w:val="00413482"/>
    <w:rsid w:val="00414EF5"/>
    <w:rsid w:val="00414F75"/>
    <w:rsid w:val="00416A8D"/>
    <w:rsid w:val="0041741A"/>
    <w:rsid w:val="00417B83"/>
    <w:rsid w:val="004217F4"/>
    <w:rsid w:val="004256B1"/>
    <w:rsid w:val="004274FB"/>
    <w:rsid w:val="004277DB"/>
    <w:rsid w:val="00430A0D"/>
    <w:rsid w:val="00430CF6"/>
    <w:rsid w:val="00431363"/>
    <w:rsid w:val="00432367"/>
    <w:rsid w:val="00433B2A"/>
    <w:rsid w:val="00433DC3"/>
    <w:rsid w:val="00434D5C"/>
    <w:rsid w:val="0043500A"/>
    <w:rsid w:val="0043608B"/>
    <w:rsid w:val="0043650A"/>
    <w:rsid w:val="0044092D"/>
    <w:rsid w:val="0044204D"/>
    <w:rsid w:val="004422F8"/>
    <w:rsid w:val="004431ED"/>
    <w:rsid w:val="00444D3B"/>
    <w:rsid w:val="0044684C"/>
    <w:rsid w:val="0044788F"/>
    <w:rsid w:val="004523C0"/>
    <w:rsid w:val="004523EF"/>
    <w:rsid w:val="00453E2F"/>
    <w:rsid w:val="00454A06"/>
    <w:rsid w:val="00456328"/>
    <w:rsid w:val="0046038B"/>
    <w:rsid w:val="00460BB6"/>
    <w:rsid w:val="00460BB8"/>
    <w:rsid w:val="004620B0"/>
    <w:rsid w:val="004629F7"/>
    <w:rsid w:val="004639FC"/>
    <w:rsid w:val="004653DB"/>
    <w:rsid w:val="004660E4"/>
    <w:rsid w:val="0046682F"/>
    <w:rsid w:val="00466A63"/>
    <w:rsid w:val="00467FFA"/>
    <w:rsid w:val="00471EED"/>
    <w:rsid w:val="00472F3D"/>
    <w:rsid w:val="00473551"/>
    <w:rsid w:val="004740AF"/>
    <w:rsid w:val="0047430E"/>
    <w:rsid w:val="004801F7"/>
    <w:rsid w:val="00481856"/>
    <w:rsid w:val="00481887"/>
    <w:rsid w:val="00481E6F"/>
    <w:rsid w:val="004822D0"/>
    <w:rsid w:val="00483098"/>
    <w:rsid w:val="0048476B"/>
    <w:rsid w:val="00487339"/>
    <w:rsid w:val="00487AEC"/>
    <w:rsid w:val="004905E2"/>
    <w:rsid w:val="004913FD"/>
    <w:rsid w:val="00491499"/>
    <w:rsid w:val="004956C4"/>
    <w:rsid w:val="00497082"/>
    <w:rsid w:val="00497527"/>
    <w:rsid w:val="004A1AD6"/>
    <w:rsid w:val="004A1CE6"/>
    <w:rsid w:val="004A3266"/>
    <w:rsid w:val="004A69ED"/>
    <w:rsid w:val="004A7CB7"/>
    <w:rsid w:val="004A7F38"/>
    <w:rsid w:val="004B03F9"/>
    <w:rsid w:val="004B16E5"/>
    <w:rsid w:val="004B20A3"/>
    <w:rsid w:val="004B433A"/>
    <w:rsid w:val="004B603F"/>
    <w:rsid w:val="004B65DB"/>
    <w:rsid w:val="004B6B8F"/>
    <w:rsid w:val="004C1250"/>
    <w:rsid w:val="004C342E"/>
    <w:rsid w:val="004C608A"/>
    <w:rsid w:val="004C613A"/>
    <w:rsid w:val="004C6AC3"/>
    <w:rsid w:val="004C701B"/>
    <w:rsid w:val="004C7229"/>
    <w:rsid w:val="004C72BD"/>
    <w:rsid w:val="004C78A7"/>
    <w:rsid w:val="004C78AD"/>
    <w:rsid w:val="004D0994"/>
    <w:rsid w:val="004D1F5D"/>
    <w:rsid w:val="004D2421"/>
    <w:rsid w:val="004D4799"/>
    <w:rsid w:val="004D6CEF"/>
    <w:rsid w:val="004E10C1"/>
    <w:rsid w:val="004E13A7"/>
    <w:rsid w:val="004E2BF3"/>
    <w:rsid w:val="004E3883"/>
    <w:rsid w:val="004E4A50"/>
    <w:rsid w:val="004E4EB7"/>
    <w:rsid w:val="004E54FC"/>
    <w:rsid w:val="004E5684"/>
    <w:rsid w:val="004E6199"/>
    <w:rsid w:val="004E6DD7"/>
    <w:rsid w:val="004E764C"/>
    <w:rsid w:val="004F23A5"/>
    <w:rsid w:val="004F2619"/>
    <w:rsid w:val="004F326B"/>
    <w:rsid w:val="004F3B0B"/>
    <w:rsid w:val="00501E1A"/>
    <w:rsid w:val="00502437"/>
    <w:rsid w:val="00504DBC"/>
    <w:rsid w:val="005059BA"/>
    <w:rsid w:val="005069CB"/>
    <w:rsid w:val="005107AA"/>
    <w:rsid w:val="005159A1"/>
    <w:rsid w:val="00517611"/>
    <w:rsid w:val="00517719"/>
    <w:rsid w:val="0052006B"/>
    <w:rsid w:val="00520AC2"/>
    <w:rsid w:val="005232E7"/>
    <w:rsid w:val="00523FAD"/>
    <w:rsid w:val="00524525"/>
    <w:rsid w:val="0052482E"/>
    <w:rsid w:val="00524CAF"/>
    <w:rsid w:val="00524EF7"/>
    <w:rsid w:val="005259E9"/>
    <w:rsid w:val="00525E95"/>
    <w:rsid w:val="00533CCB"/>
    <w:rsid w:val="0053630D"/>
    <w:rsid w:val="00542005"/>
    <w:rsid w:val="00543A42"/>
    <w:rsid w:val="00545EC0"/>
    <w:rsid w:val="0054641D"/>
    <w:rsid w:val="00547406"/>
    <w:rsid w:val="0054780B"/>
    <w:rsid w:val="00553569"/>
    <w:rsid w:val="0055767A"/>
    <w:rsid w:val="005576B5"/>
    <w:rsid w:val="00557AE8"/>
    <w:rsid w:val="005627E1"/>
    <w:rsid w:val="005638E6"/>
    <w:rsid w:val="00564110"/>
    <w:rsid w:val="00566567"/>
    <w:rsid w:val="005735E4"/>
    <w:rsid w:val="00574B23"/>
    <w:rsid w:val="00576442"/>
    <w:rsid w:val="0057788C"/>
    <w:rsid w:val="005815AF"/>
    <w:rsid w:val="00583CD0"/>
    <w:rsid w:val="00585A57"/>
    <w:rsid w:val="00586A61"/>
    <w:rsid w:val="005A6581"/>
    <w:rsid w:val="005A79A1"/>
    <w:rsid w:val="005A7F86"/>
    <w:rsid w:val="005B160D"/>
    <w:rsid w:val="005B22B0"/>
    <w:rsid w:val="005B2C47"/>
    <w:rsid w:val="005B3044"/>
    <w:rsid w:val="005B3420"/>
    <w:rsid w:val="005B35AF"/>
    <w:rsid w:val="005B3D29"/>
    <w:rsid w:val="005B6C8A"/>
    <w:rsid w:val="005B7084"/>
    <w:rsid w:val="005C24C2"/>
    <w:rsid w:val="005C2B97"/>
    <w:rsid w:val="005C472F"/>
    <w:rsid w:val="005C50C0"/>
    <w:rsid w:val="005C591D"/>
    <w:rsid w:val="005C6D33"/>
    <w:rsid w:val="005D0C7B"/>
    <w:rsid w:val="005D1B0B"/>
    <w:rsid w:val="005D268F"/>
    <w:rsid w:val="005D34A4"/>
    <w:rsid w:val="005D356B"/>
    <w:rsid w:val="005E17B4"/>
    <w:rsid w:val="005E3E01"/>
    <w:rsid w:val="005E4179"/>
    <w:rsid w:val="005E505F"/>
    <w:rsid w:val="005F1952"/>
    <w:rsid w:val="005F1EBE"/>
    <w:rsid w:val="005F26F3"/>
    <w:rsid w:val="005F2F45"/>
    <w:rsid w:val="005F4426"/>
    <w:rsid w:val="005F45AB"/>
    <w:rsid w:val="005F47A2"/>
    <w:rsid w:val="005F5406"/>
    <w:rsid w:val="005F544F"/>
    <w:rsid w:val="005F6676"/>
    <w:rsid w:val="005F74AC"/>
    <w:rsid w:val="0060088B"/>
    <w:rsid w:val="00600CB3"/>
    <w:rsid w:val="00604960"/>
    <w:rsid w:val="006058FA"/>
    <w:rsid w:val="00610A21"/>
    <w:rsid w:val="00612D52"/>
    <w:rsid w:val="00614C24"/>
    <w:rsid w:val="0062029B"/>
    <w:rsid w:val="0062033A"/>
    <w:rsid w:val="006229E4"/>
    <w:rsid w:val="006242F1"/>
    <w:rsid w:val="006247CE"/>
    <w:rsid w:val="00624B57"/>
    <w:rsid w:val="00627305"/>
    <w:rsid w:val="006302BB"/>
    <w:rsid w:val="00630666"/>
    <w:rsid w:val="00631B45"/>
    <w:rsid w:val="00633D93"/>
    <w:rsid w:val="006345DD"/>
    <w:rsid w:val="006359FF"/>
    <w:rsid w:val="00635BB8"/>
    <w:rsid w:val="006362C1"/>
    <w:rsid w:val="00637C58"/>
    <w:rsid w:val="006400C1"/>
    <w:rsid w:val="0064049E"/>
    <w:rsid w:val="00640CFB"/>
    <w:rsid w:val="00642E01"/>
    <w:rsid w:val="006478B8"/>
    <w:rsid w:val="00647D43"/>
    <w:rsid w:val="00650C78"/>
    <w:rsid w:val="006548D2"/>
    <w:rsid w:val="00656660"/>
    <w:rsid w:val="00657426"/>
    <w:rsid w:val="0065759C"/>
    <w:rsid w:val="0066197C"/>
    <w:rsid w:val="00661C40"/>
    <w:rsid w:val="00663C0A"/>
    <w:rsid w:val="00664BE3"/>
    <w:rsid w:val="00671971"/>
    <w:rsid w:val="00674350"/>
    <w:rsid w:val="00675972"/>
    <w:rsid w:val="00676C63"/>
    <w:rsid w:val="00677214"/>
    <w:rsid w:val="00680387"/>
    <w:rsid w:val="006814DE"/>
    <w:rsid w:val="0068360A"/>
    <w:rsid w:val="00683838"/>
    <w:rsid w:val="00683CC9"/>
    <w:rsid w:val="00684CD5"/>
    <w:rsid w:val="0068583F"/>
    <w:rsid w:val="00686829"/>
    <w:rsid w:val="006902F1"/>
    <w:rsid w:val="006908D4"/>
    <w:rsid w:val="006914ED"/>
    <w:rsid w:val="006926EC"/>
    <w:rsid w:val="00692EEE"/>
    <w:rsid w:val="00693F48"/>
    <w:rsid w:val="006A40D8"/>
    <w:rsid w:val="006B187B"/>
    <w:rsid w:val="006B29A8"/>
    <w:rsid w:val="006B2F16"/>
    <w:rsid w:val="006B5A8A"/>
    <w:rsid w:val="006C3F90"/>
    <w:rsid w:val="006C49BB"/>
    <w:rsid w:val="006C4CF0"/>
    <w:rsid w:val="006C52E8"/>
    <w:rsid w:val="006C67EB"/>
    <w:rsid w:val="006C68F0"/>
    <w:rsid w:val="006C7C13"/>
    <w:rsid w:val="006D020C"/>
    <w:rsid w:val="006D066C"/>
    <w:rsid w:val="006D0CE9"/>
    <w:rsid w:val="006D0DD4"/>
    <w:rsid w:val="006D1338"/>
    <w:rsid w:val="006D4E2B"/>
    <w:rsid w:val="006D6556"/>
    <w:rsid w:val="006D6B6C"/>
    <w:rsid w:val="006E07E8"/>
    <w:rsid w:val="006E1091"/>
    <w:rsid w:val="006E3D51"/>
    <w:rsid w:val="006E5FDC"/>
    <w:rsid w:val="006E6A82"/>
    <w:rsid w:val="006E7208"/>
    <w:rsid w:val="006F39C2"/>
    <w:rsid w:val="006F4105"/>
    <w:rsid w:val="006F4B0C"/>
    <w:rsid w:val="006F4C86"/>
    <w:rsid w:val="006F4DA7"/>
    <w:rsid w:val="006F4EE5"/>
    <w:rsid w:val="00700B21"/>
    <w:rsid w:val="00702379"/>
    <w:rsid w:val="00702AC0"/>
    <w:rsid w:val="0070412E"/>
    <w:rsid w:val="00705D19"/>
    <w:rsid w:val="00706F9E"/>
    <w:rsid w:val="007077D6"/>
    <w:rsid w:val="00707B05"/>
    <w:rsid w:val="007115C6"/>
    <w:rsid w:val="00712F8D"/>
    <w:rsid w:val="007133E9"/>
    <w:rsid w:val="00715CA9"/>
    <w:rsid w:val="00716F77"/>
    <w:rsid w:val="00720FBE"/>
    <w:rsid w:val="007213EE"/>
    <w:rsid w:val="007237C8"/>
    <w:rsid w:val="00724318"/>
    <w:rsid w:val="00724439"/>
    <w:rsid w:val="00725271"/>
    <w:rsid w:val="00726805"/>
    <w:rsid w:val="0072755F"/>
    <w:rsid w:val="00727ED6"/>
    <w:rsid w:val="0073073B"/>
    <w:rsid w:val="007307FD"/>
    <w:rsid w:val="007314AD"/>
    <w:rsid w:val="00732745"/>
    <w:rsid w:val="00734313"/>
    <w:rsid w:val="007401AF"/>
    <w:rsid w:val="00740C88"/>
    <w:rsid w:val="00741244"/>
    <w:rsid w:val="007418D1"/>
    <w:rsid w:val="00742800"/>
    <w:rsid w:val="00743F74"/>
    <w:rsid w:val="00747B53"/>
    <w:rsid w:val="007515AB"/>
    <w:rsid w:val="00755512"/>
    <w:rsid w:val="00760376"/>
    <w:rsid w:val="0076104D"/>
    <w:rsid w:val="00761A62"/>
    <w:rsid w:val="00763EA8"/>
    <w:rsid w:val="00765506"/>
    <w:rsid w:val="0076581E"/>
    <w:rsid w:val="00770FA3"/>
    <w:rsid w:val="0077206E"/>
    <w:rsid w:val="00772EB9"/>
    <w:rsid w:val="007750FE"/>
    <w:rsid w:val="0077530F"/>
    <w:rsid w:val="007759AE"/>
    <w:rsid w:val="00776869"/>
    <w:rsid w:val="007769A8"/>
    <w:rsid w:val="00782151"/>
    <w:rsid w:val="00782262"/>
    <w:rsid w:val="00782AB8"/>
    <w:rsid w:val="0078579B"/>
    <w:rsid w:val="007862D7"/>
    <w:rsid w:val="00787F11"/>
    <w:rsid w:val="00795973"/>
    <w:rsid w:val="007A14F5"/>
    <w:rsid w:val="007A3975"/>
    <w:rsid w:val="007A3F42"/>
    <w:rsid w:val="007A595B"/>
    <w:rsid w:val="007A5C9B"/>
    <w:rsid w:val="007A69CC"/>
    <w:rsid w:val="007A6CD2"/>
    <w:rsid w:val="007A7C50"/>
    <w:rsid w:val="007B068A"/>
    <w:rsid w:val="007B156A"/>
    <w:rsid w:val="007B263B"/>
    <w:rsid w:val="007B2DCC"/>
    <w:rsid w:val="007B49FB"/>
    <w:rsid w:val="007B530F"/>
    <w:rsid w:val="007B60EA"/>
    <w:rsid w:val="007C0BE5"/>
    <w:rsid w:val="007C2324"/>
    <w:rsid w:val="007C29EC"/>
    <w:rsid w:val="007C59DC"/>
    <w:rsid w:val="007C606E"/>
    <w:rsid w:val="007D0A00"/>
    <w:rsid w:val="007D2850"/>
    <w:rsid w:val="007D2A08"/>
    <w:rsid w:val="007D3933"/>
    <w:rsid w:val="007D4428"/>
    <w:rsid w:val="007D4B11"/>
    <w:rsid w:val="007D5996"/>
    <w:rsid w:val="007D61ED"/>
    <w:rsid w:val="007D6909"/>
    <w:rsid w:val="007D710B"/>
    <w:rsid w:val="007E0A96"/>
    <w:rsid w:val="007E171F"/>
    <w:rsid w:val="007E1F9F"/>
    <w:rsid w:val="007E3695"/>
    <w:rsid w:val="007E6575"/>
    <w:rsid w:val="007E7521"/>
    <w:rsid w:val="007E7C47"/>
    <w:rsid w:val="007F0BEA"/>
    <w:rsid w:val="007F1382"/>
    <w:rsid w:val="007F2BCF"/>
    <w:rsid w:val="007F389B"/>
    <w:rsid w:val="007F38FB"/>
    <w:rsid w:val="007F7FFE"/>
    <w:rsid w:val="0080266E"/>
    <w:rsid w:val="00802F66"/>
    <w:rsid w:val="00803DB9"/>
    <w:rsid w:val="00805AFF"/>
    <w:rsid w:val="00806262"/>
    <w:rsid w:val="00807638"/>
    <w:rsid w:val="008079CB"/>
    <w:rsid w:val="008103A9"/>
    <w:rsid w:val="008112D1"/>
    <w:rsid w:val="00811EE1"/>
    <w:rsid w:val="00813A3F"/>
    <w:rsid w:val="008150E2"/>
    <w:rsid w:val="0081547F"/>
    <w:rsid w:val="00816395"/>
    <w:rsid w:val="008170A7"/>
    <w:rsid w:val="008224F4"/>
    <w:rsid w:val="008235BE"/>
    <w:rsid w:val="00825728"/>
    <w:rsid w:val="00831FF5"/>
    <w:rsid w:val="00834C75"/>
    <w:rsid w:val="008358C4"/>
    <w:rsid w:val="00835C16"/>
    <w:rsid w:val="00836DAC"/>
    <w:rsid w:val="00842E76"/>
    <w:rsid w:val="00845D3B"/>
    <w:rsid w:val="008464E1"/>
    <w:rsid w:val="00846D75"/>
    <w:rsid w:val="00850C54"/>
    <w:rsid w:val="008521C5"/>
    <w:rsid w:val="00853FFA"/>
    <w:rsid w:val="0085579F"/>
    <w:rsid w:val="00855815"/>
    <w:rsid w:val="0086015E"/>
    <w:rsid w:val="0086065B"/>
    <w:rsid w:val="008651D6"/>
    <w:rsid w:val="008661F2"/>
    <w:rsid w:val="0086692C"/>
    <w:rsid w:val="00870614"/>
    <w:rsid w:val="00872FD8"/>
    <w:rsid w:val="00873539"/>
    <w:rsid w:val="00873573"/>
    <w:rsid w:val="00873663"/>
    <w:rsid w:val="008737E3"/>
    <w:rsid w:val="00874068"/>
    <w:rsid w:val="008766A5"/>
    <w:rsid w:val="0087687A"/>
    <w:rsid w:val="00877950"/>
    <w:rsid w:val="00882118"/>
    <w:rsid w:val="0088265B"/>
    <w:rsid w:val="00882833"/>
    <w:rsid w:val="00882AF5"/>
    <w:rsid w:val="00882CE5"/>
    <w:rsid w:val="00883592"/>
    <w:rsid w:val="008838DB"/>
    <w:rsid w:val="008839F0"/>
    <w:rsid w:val="00883AC4"/>
    <w:rsid w:val="00884440"/>
    <w:rsid w:val="008852DC"/>
    <w:rsid w:val="00885387"/>
    <w:rsid w:val="00885E22"/>
    <w:rsid w:val="00887D9D"/>
    <w:rsid w:val="008906E2"/>
    <w:rsid w:val="008917EF"/>
    <w:rsid w:val="00895B5D"/>
    <w:rsid w:val="008A05A9"/>
    <w:rsid w:val="008A18C8"/>
    <w:rsid w:val="008A2C9A"/>
    <w:rsid w:val="008A5E11"/>
    <w:rsid w:val="008A7055"/>
    <w:rsid w:val="008A7EBB"/>
    <w:rsid w:val="008B1801"/>
    <w:rsid w:val="008B4441"/>
    <w:rsid w:val="008B4E24"/>
    <w:rsid w:val="008B6680"/>
    <w:rsid w:val="008C06FA"/>
    <w:rsid w:val="008C08A2"/>
    <w:rsid w:val="008C30E4"/>
    <w:rsid w:val="008C7CD0"/>
    <w:rsid w:val="008D3E3D"/>
    <w:rsid w:val="008D44A6"/>
    <w:rsid w:val="008E0786"/>
    <w:rsid w:val="008E14A9"/>
    <w:rsid w:val="008E4772"/>
    <w:rsid w:val="008E52B6"/>
    <w:rsid w:val="008E5F5F"/>
    <w:rsid w:val="008F255B"/>
    <w:rsid w:val="008F51DF"/>
    <w:rsid w:val="008F6463"/>
    <w:rsid w:val="008F7983"/>
    <w:rsid w:val="0090098B"/>
    <w:rsid w:val="00900FC9"/>
    <w:rsid w:val="009018CF"/>
    <w:rsid w:val="009025B3"/>
    <w:rsid w:val="00902F59"/>
    <w:rsid w:val="0090529F"/>
    <w:rsid w:val="009052E7"/>
    <w:rsid w:val="009054ED"/>
    <w:rsid w:val="00905CCC"/>
    <w:rsid w:val="00905D4E"/>
    <w:rsid w:val="00905E0D"/>
    <w:rsid w:val="00906142"/>
    <w:rsid w:val="009069AD"/>
    <w:rsid w:val="0090708B"/>
    <w:rsid w:val="00907A6D"/>
    <w:rsid w:val="0091000E"/>
    <w:rsid w:val="00911729"/>
    <w:rsid w:val="00912D80"/>
    <w:rsid w:val="0091416F"/>
    <w:rsid w:val="00915B33"/>
    <w:rsid w:val="00916386"/>
    <w:rsid w:val="00916ADB"/>
    <w:rsid w:val="00917079"/>
    <w:rsid w:val="00922472"/>
    <w:rsid w:val="00922F4A"/>
    <w:rsid w:val="00923EE5"/>
    <w:rsid w:val="00924101"/>
    <w:rsid w:val="00930550"/>
    <w:rsid w:val="0093096B"/>
    <w:rsid w:val="00930CD2"/>
    <w:rsid w:val="0093138D"/>
    <w:rsid w:val="00942666"/>
    <w:rsid w:val="00944E99"/>
    <w:rsid w:val="00944F5B"/>
    <w:rsid w:val="00945433"/>
    <w:rsid w:val="00945F76"/>
    <w:rsid w:val="009466BB"/>
    <w:rsid w:val="009500AB"/>
    <w:rsid w:val="009507A9"/>
    <w:rsid w:val="00950A83"/>
    <w:rsid w:val="00952DEB"/>
    <w:rsid w:val="00953C8B"/>
    <w:rsid w:val="0096274A"/>
    <w:rsid w:val="00964A09"/>
    <w:rsid w:val="00973EC5"/>
    <w:rsid w:val="0097459F"/>
    <w:rsid w:val="00975F43"/>
    <w:rsid w:val="009761D1"/>
    <w:rsid w:val="00976A90"/>
    <w:rsid w:val="009772BF"/>
    <w:rsid w:val="00977A7B"/>
    <w:rsid w:val="0098087C"/>
    <w:rsid w:val="009815AB"/>
    <w:rsid w:val="0098387D"/>
    <w:rsid w:val="00984B90"/>
    <w:rsid w:val="00985CDC"/>
    <w:rsid w:val="00986BC2"/>
    <w:rsid w:val="00990691"/>
    <w:rsid w:val="00990CB3"/>
    <w:rsid w:val="0099107D"/>
    <w:rsid w:val="00991693"/>
    <w:rsid w:val="009921C1"/>
    <w:rsid w:val="009953FE"/>
    <w:rsid w:val="009955AA"/>
    <w:rsid w:val="00995899"/>
    <w:rsid w:val="0099628B"/>
    <w:rsid w:val="009A0ECB"/>
    <w:rsid w:val="009A3093"/>
    <w:rsid w:val="009A3268"/>
    <w:rsid w:val="009A57E1"/>
    <w:rsid w:val="009A6963"/>
    <w:rsid w:val="009B15D5"/>
    <w:rsid w:val="009B167E"/>
    <w:rsid w:val="009B21B5"/>
    <w:rsid w:val="009B234D"/>
    <w:rsid w:val="009B2D55"/>
    <w:rsid w:val="009B67E8"/>
    <w:rsid w:val="009B6FD0"/>
    <w:rsid w:val="009C1929"/>
    <w:rsid w:val="009C7F8B"/>
    <w:rsid w:val="009D09EA"/>
    <w:rsid w:val="009D50A7"/>
    <w:rsid w:val="009D6F5F"/>
    <w:rsid w:val="009D6FDF"/>
    <w:rsid w:val="009E2616"/>
    <w:rsid w:val="009E4E03"/>
    <w:rsid w:val="009F00BF"/>
    <w:rsid w:val="009F0FFE"/>
    <w:rsid w:val="009F34E1"/>
    <w:rsid w:val="009F5D92"/>
    <w:rsid w:val="009F694D"/>
    <w:rsid w:val="009F77D2"/>
    <w:rsid w:val="00A02ED6"/>
    <w:rsid w:val="00A03536"/>
    <w:rsid w:val="00A05419"/>
    <w:rsid w:val="00A054C0"/>
    <w:rsid w:val="00A06DA6"/>
    <w:rsid w:val="00A07EC6"/>
    <w:rsid w:val="00A10242"/>
    <w:rsid w:val="00A11D2C"/>
    <w:rsid w:val="00A12BCB"/>
    <w:rsid w:val="00A12C64"/>
    <w:rsid w:val="00A16A75"/>
    <w:rsid w:val="00A1794D"/>
    <w:rsid w:val="00A218D7"/>
    <w:rsid w:val="00A2226F"/>
    <w:rsid w:val="00A22F23"/>
    <w:rsid w:val="00A235E5"/>
    <w:rsid w:val="00A24153"/>
    <w:rsid w:val="00A27E8D"/>
    <w:rsid w:val="00A30FFD"/>
    <w:rsid w:val="00A347B8"/>
    <w:rsid w:val="00A35204"/>
    <w:rsid w:val="00A35656"/>
    <w:rsid w:val="00A37659"/>
    <w:rsid w:val="00A403B2"/>
    <w:rsid w:val="00A44073"/>
    <w:rsid w:val="00A45782"/>
    <w:rsid w:val="00A500D9"/>
    <w:rsid w:val="00A52049"/>
    <w:rsid w:val="00A524F4"/>
    <w:rsid w:val="00A53BDF"/>
    <w:rsid w:val="00A53E86"/>
    <w:rsid w:val="00A55BD7"/>
    <w:rsid w:val="00A573E0"/>
    <w:rsid w:val="00A57751"/>
    <w:rsid w:val="00A66752"/>
    <w:rsid w:val="00A6781D"/>
    <w:rsid w:val="00A70290"/>
    <w:rsid w:val="00A70DC4"/>
    <w:rsid w:val="00A7307F"/>
    <w:rsid w:val="00A74FF7"/>
    <w:rsid w:val="00A7635C"/>
    <w:rsid w:val="00A76752"/>
    <w:rsid w:val="00A7682E"/>
    <w:rsid w:val="00A76DFE"/>
    <w:rsid w:val="00A77CC1"/>
    <w:rsid w:val="00A80280"/>
    <w:rsid w:val="00A81914"/>
    <w:rsid w:val="00A822D2"/>
    <w:rsid w:val="00A86057"/>
    <w:rsid w:val="00A87DBA"/>
    <w:rsid w:val="00A919D5"/>
    <w:rsid w:val="00A93D88"/>
    <w:rsid w:val="00A965D5"/>
    <w:rsid w:val="00A97CF9"/>
    <w:rsid w:val="00AA0F0A"/>
    <w:rsid w:val="00AA10A9"/>
    <w:rsid w:val="00AA4BC2"/>
    <w:rsid w:val="00AA5BBF"/>
    <w:rsid w:val="00AA70A7"/>
    <w:rsid w:val="00AB1556"/>
    <w:rsid w:val="00AB2195"/>
    <w:rsid w:val="00AB26D7"/>
    <w:rsid w:val="00AB32B0"/>
    <w:rsid w:val="00AB4C39"/>
    <w:rsid w:val="00AC072B"/>
    <w:rsid w:val="00AC0D10"/>
    <w:rsid w:val="00AC4F6E"/>
    <w:rsid w:val="00AC5F19"/>
    <w:rsid w:val="00AC6C3A"/>
    <w:rsid w:val="00AC7BA4"/>
    <w:rsid w:val="00AD09F0"/>
    <w:rsid w:val="00AD5157"/>
    <w:rsid w:val="00AD68AC"/>
    <w:rsid w:val="00AE2F74"/>
    <w:rsid w:val="00AE4BD0"/>
    <w:rsid w:val="00AE5D49"/>
    <w:rsid w:val="00AE651F"/>
    <w:rsid w:val="00AF3AF0"/>
    <w:rsid w:val="00AF4F85"/>
    <w:rsid w:val="00AF5015"/>
    <w:rsid w:val="00AF59E9"/>
    <w:rsid w:val="00AF5D39"/>
    <w:rsid w:val="00AF5D74"/>
    <w:rsid w:val="00AF668D"/>
    <w:rsid w:val="00AF6D29"/>
    <w:rsid w:val="00AF71C8"/>
    <w:rsid w:val="00AF74F7"/>
    <w:rsid w:val="00B00A4B"/>
    <w:rsid w:val="00B02333"/>
    <w:rsid w:val="00B02494"/>
    <w:rsid w:val="00B04942"/>
    <w:rsid w:val="00B05C54"/>
    <w:rsid w:val="00B0618F"/>
    <w:rsid w:val="00B07A4E"/>
    <w:rsid w:val="00B10453"/>
    <w:rsid w:val="00B11F69"/>
    <w:rsid w:val="00B17513"/>
    <w:rsid w:val="00B17DB2"/>
    <w:rsid w:val="00B20B2F"/>
    <w:rsid w:val="00B223F3"/>
    <w:rsid w:val="00B23E9D"/>
    <w:rsid w:val="00B27439"/>
    <w:rsid w:val="00B32086"/>
    <w:rsid w:val="00B34600"/>
    <w:rsid w:val="00B35554"/>
    <w:rsid w:val="00B35751"/>
    <w:rsid w:val="00B429C3"/>
    <w:rsid w:val="00B42DD7"/>
    <w:rsid w:val="00B506F6"/>
    <w:rsid w:val="00B509B6"/>
    <w:rsid w:val="00B514CD"/>
    <w:rsid w:val="00B52344"/>
    <w:rsid w:val="00B52C41"/>
    <w:rsid w:val="00B531DB"/>
    <w:rsid w:val="00B548BD"/>
    <w:rsid w:val="00B54B2B"/>
    <w:rsid w:val="00B54E25"/>
    <w:rsid w:val="00B5797B"/>
    <w:rsid w:val="00B65479"/>
    <w:rsid w:val="00B659C6"/>
    <w:rsid w:val="00B662A8"/>
    <w:rsid w:val="00B7136B"/>
    <w:rsid w:val="00B75246"/>
    <w:rsid w:val="00B75C62"/>
    <w:rsid w:val="00B7608B"/>
    <w:rsid w:val="00B7619A"/>
    <w:rsid w:val="00B76500"/>
    <w:rsid w:val="00B82869"/>
    <w:rsid w:val="00B83DA0"/>
    <w:rsid w:val="00B84A75"/>
    <w:rsid w:val="00B9028B"/>
    <w:rsid w:val="00B90A97"/>
    <w:rsid w:val="00B94798"/>
    <w:rsid w:val="00B959E7"/>
    <w:rsid w:val="00B959F4"/>
    <w:rsid w:val="00B97594"/>
    <w:rsid w:val="00B97AFE"/>
    <w:rsid w:val="00BA5341"/>
    <w:rsid w:val="00BA633F"/>
    <w:rsid w:val="00BB33FA"/>
    <w:rsid w:val="00BB477A"/>
    <w:rsid w:val="00BB4E68"/>
    <w:rsid w:val="00BB71CF"/>
    <w:rsid w:val="00BB79C5"/>
    <w:rsid w:val="00BC2B7C"/>
    <w:rsid w:val="00BC4152"/>
    <w:rsid w:val="00BC44C2"/>
    <w:rsid w:val="00BC48B6"/>
    <w:rsid w:val="00BC4EF3"/>
    <w:rsid w:val="00BC6661"/>
    <w:rsid w:val="00BC6EE7"/>
    <w:rsid w:val="00BC7907"/>
    <w:rsid w:val="00BD058C"/>
    <w:rsid w:val="00BD12F8"/>
    <w:rsid w:val="00BD1360"/>
    <w:rsid w:val="00BD32D2"/>
    <w:rsid w:val="00BD4B32"/>
    <w:rsid w:val="00BD6850"/>
    <w:rsid w:val="00BD7590"/>
    <w:rsid w:val="00BE1511"/>
    <w:rsid w:val="00BE1545"/>
    <w:rsid w:val="00BE17F3"/>
    <w:rsid w:val="00BE2B05"/>
    <w:rsid w:val="00BE2D64"/>
    <w:rsid w:val="00BE3872"/>
    <w:rsid w:val="00BE432E"/>
    <w:rsid w:val="00BE47C2"/>
    <w:rsid w:val="00BE5750"/>
    <w:rsid w:val="00BE646D"/>
    <w:rsid w:val="00BE69E0"/>
    <w:rsid w:val="00BE767C"/>
    <w:rsid w:val="00BF0418"/>
    <w:rsid w:val="00BF10F9"/>
    <w:rsid w:val="00BF1455"/>
    <w:rsid w:val="00BF1DBF"/>
    <w:rsid w:val="00BF30A0"/>
    <w:rsid w:val="00BF3571"/>
    <w:rsid w:val="00BF3D45"/>
    <w:rsid w:val="00BF6483"/>
    <w:rsid w:val="00BF793A"/>
    <w:rsid w:val="00C004B7"/>
    <w:rsid w:val="00C01C23"/>
    <w:rsid w:val="00C01D32"/>
    <w:rsid w:val="00C01F45"/>
    <w:rsid w:val="00C01FE8"/>
    <w:rsid w:val="00C0272A"/>
    <w:rsid w:val="00C0746E"/>
    <w:rsid w:val="00C07C32"/>
    <w:rsid w:val="00C11E2A"/>
    <w:rsid w:val="00C15E7A"/>
    <w:rsid w:val="00C17D5C"/>
    <w:rsid w:val="00C22257"/>
    <w:rsid w:val="00C22914"/>
    <w:rsid w:val="00C22D94"/>
    <w:rsid w:val="00C244B7"/>
    <w:rsid w:val="00C26011"/>
    <w:rsid w:val="00C31A99"/>
    <w:rsid w:val="00C3219F"/>
    <w:rsid w:val="00C348F1"/>
    <w:rsid w:val="00C35CFE"/>
    <w:rsid w:val="00C37478"/>
    <w:rsid w:val="00C4395B"/>
    <w:rsid w:val="00C43B41"/>
    <w:rsid w:val="00C44209"/>
    <w:rsid w:val="00C45343"/>
    <w:rsid w:val="00C45724"/>
    <w:rsid w:val="00C45CB7"/>
    <w:rsid w:val="00C46D9F"/>
    <w:rsid w:val="00C474CE"/>
    <w:rsid w:val="00C502EE"/>
    <w:rsid w:val="00C50EDF"/>
    <w:rsid w:val="00C5151A"/>
    <w:rsid w:val="00C53019"/>
    <w:rsid w:val="00C539FF"/>
    <w:rsid w:val="00C562B8"/>
    <w:rsid w:val="00C56E24"/>
    <w:rsid w:val="00C6323E"/>
    <w:rsid w:val="00C63F15"/>
    <w:rsid w:val="00C65BFE"/>
    <w:rsid w:val="00C65D4A"/>
    <w:rsid w:val="00C6613E"/>
    <w:rsid w:val="00C66302"/>
    <w:rsid w:val="00C71C62"/>
    <w:rsid w:val="00C72BFB"/>
    <w:rsid w:val="00C73091"/>
    <w:rsid w:val="00C7462E"/>
    <w:rsid w:val="00C75B0D"/>
    <w:rsid w:val="00C76B7E"/>
    <w:rsid w:val="00C810F3"/>
    <w:rsid w:val="00C81B4E"/>
    <w:rsid w:val="00C82EB7"/>
    <w:rsid w:val="00C84254"/>
    <w:rsid w:val="00C9005E"/>
    <w:rsid w:val="00C906F4"/>
    <w:rsid w:val="00C94E97"/>
    <w:rsid w:val="00CA40A6"/>
    <w:rsid w:val="00CA515A"/>
    <w:rsid w:val="00CA5F38"/>
    <w:rsid w:val="00CA7951"/>
    <w:rsid w:val="00CB0C91"/>
    <w:rsid w:val="00CB4D5B"/>
    <w:rsid w:val="00CB4DF3"/>
    <w:rsid w:val="00CC106D"/>
    <w:rsid w:val="00CC1315"/>
    <w:rsid w:val="00CC2E4B"/>
    <w:rsid w:val="00CC454B"/>
    <w:rsid w:val="00CC4E46"/>
    <w:rsid w:val="00CC5EF6"/>
    <w:rsid w:val="00CC6360"/>
    <w:rsid w:val="00CC7A3B"/>
    <w:rsid w:val="00CD0C7C"/>
    <w:rsid w:val="00CD1B85"/>
    <w:rsid w:val="00CD2495"/>
    <w:rsid w:val="00CD2FEC"/>
    <w:rsid w:val="00CE1155"/>
    <w:rsid w:val="00CE3E7C"/>
    <w:rsid w:val="00CE4725"/>
    <w:rsid w:val="00CE6BAD"/>
    <w:rsid w:val="00CE6D42"/>
    <w:rsid w:val="00CE70E0"/>
    <w:rsid w:val="00CF3431"/>
    <w:rsid w:val="00CF4868"/>
    <w:rsid w:val="00CF5DA0"/>
    <w:rsid w:val="00D024D5"/>
    <w:rsid w:val="00D04409"/>
    <w:rsid w:val="00D063AF"/>
    <w:rsid w:val="00D06DE3"/>
    <w:rsid w:val="00D1090F"/>
    <w:rsid w:val="00D11CBF"/>
    <w:rsid w:val="00D11CFE"/>
    <w:rsid w:val="00D11DD8"/>
    <w:rsid w:val="00D13B4B"/>
    <w:rsid w:val="00D15D2B"/>
    <w:rsid w:val="00D17254"/>
    <w:rsid w:val="00D1763E"/>
    <w:rsid w:val="00D1771D"/>
    <w:rsid w:val="00D214F0"/>
    <w:rsid w:val="00D270C6"/>
    <w:rsid w:val="00D31E3C"/>
    <w:rsid w:val="00D32DF7"/>
    <w:rsid w:val="00D337B0"/>
    <w:rsid w:val="00D338FD"/>
    <w:rsid w:val="00D340E8"/>
    <w:rsid w:val="00D401D7"/>
    <w:rsid w:val="00D4224C"/>
    <w:rsid w:val="00D42677"/>
    <w:rsid w:val="00D42908"/>
    <w:rsid w:val="00D44379"/>
    <w:rsid w:val="00D448C9"/>
    <w:rsid w:val="00D45D53"/>
    <w:rsid w:val="00D4604F"/>
    <w:rsid w:val="00D4611E"/>
    <w:rsid w:val="00D467C1"/>
    <w:rsid w:val="00D4748F"/>
    <w:rsid w:val="00D47B0C"/>
    <w:rsid w:val="00D51E42"/>
    <w:rsid w:val="00D52FB6"/>
    <w:rsid w:val="00D5347D"/>
    <w:rsid w:val="00D53FDA"/>
    <w:rsid w:val="00D5715D"/>
    <w:rsid w:val="00D57881"/>
    <w:rsid w:val="00D5790A"/>
    <w:rsid w:val="00D57995"/>
    <w:rsid w:val="00D60A9C"/>
    <w:rsid w:val="00D61201"/>
    <w:rsid w:val="00D637B3"/>
    <w:rsid w:val="00D64DD8"/>
    <w:rsid w:val="00D6511B"/>
    <w:rsid w:val="00D672DA"/>
    <w:rsid w:val="00D70500"/>
    <w:rsid w:val="00D7057E"/>
    <w:rsid w:val="00D729CD"/>
    <w:rsid w:val="00D732C5"/>
    <w:rsid w:val="00D7398D"/>
    <w:rsid w:val="00D74554"/>
    <w:rsid w:val="00D7466D"/>
    <w:rsid w:val="00D74C29"/>
    <w:rsid w:val="00D74E33"/>
    <w:rsid w:val="00D7538C"/>
    <w:rsid w:val="00D7624F"/>
    <w:rsid w:val="00D762DF"/>
    <w:rsid w:val="00D80C92"/>
    <w:rsid w:val="00D82631"/>
    <w:rsid w:val="00D82A5E"/>
    <w:rsid w:val="00D83648"/>
    <w:rsid w:val="00D87D32"/>
    <w:rsid w:val="00D87F8E"/>
    <w:rsid w:val="00D908BA"/>
    <w:rsid w:val="00D91BC9"/>
    <w:rsid w:val="00D94126"/>
    <w:rsid w:val="00D95E80"/>
    <w:rsid w:val="00D97C0A"/>
    <w:rsid w:val="00DA13D8"/>
    <w:rsid w:val="00DA1CE8"/>
    <w:rsid w:val="00DA1E43"/>
    <w:rsid w:val="00DA29F1"/>
    <w:rsid w:val="00DA4A7C"/>
    <w:rsid w:val="00DB16AC"/>
    <w:rsid w:val="00DB1AD8"/>
    <w:rsid w:val="00DB4B87"/>
    <w:rsid w:val="00DB57A6"/>
    <w:rsid w:val="00DB6581"/>
    <w:rsid w:val="00DB682B"/>
    <w:rsid w:val="00DB7AF8"/>
    <w:rsid w:val="00DC026A"/>
    <w:rsid w:val="00DC34CC"/>
    <w:rsid w:val="00DC499C"/>
    <w:rsid w:val="00DC5632"/>
    <w:rsid w:val="00DC6468"/>
    <w:rsid w:val="00DC716D"/>
    <w:rsid w:val="00DC76EA"/>
    <w:rsid w:val="00DC7879"/>
    <w:rsid w:val="00DD1DA8"/>
    <w:rsid w:val="00DD245D"/>
    <w:rsid w:val="00DD4896"/>
    <w:rsid w:val="00DD5EF5"/>
    <w:rsid w:val="00DD5F9C"/>
    <w:rsid w:val="00DE0680"/>
    <w:rsid w:val="00DE2ADB"/>
    <w:rsid w:val="00DE5EC3"/>
    <w:rsid w:val="00DE6EDE"/>
    <w:rsid w:val="00DE7E18"/>
    <w:rsid w:val="00DF15A7"/>
    <w:rsid w:val="00DF2202"/>
    <w:rsid w:val="00DF257F"/>
    <w:rsid w:val="00DF2919"/>
    <w:rsid w:val="00DF3744"/>
    <w:rsid w:val="00DF56FE"/>
    <w:rsid w:val="00DF7124"/>
    <w:rsid w:val="00E00E97"/>
    <w:rsid w:val="00E00FBF"/>
    <w:rsid w:val="00E02BED"/>
    <w:rsid w:val="00E06303"/>
    <w:rsid w:val="00E06E47"/>
    <w:rsid w:val="00E07367"/>
    <w:rsid w:val="00E114DA"/>
    <w:rsid w:val="00E12BDA"/>
    <w:rsid w:val="00E13D7E"/>
    <w:rsid w:val="00E175F2"/>
    <w:rsid w:val="00E23380"/>
    <w:rsid w:val="00E23D1A"/>
    <w:rsid w:val="00E25612"/>
    <w:rsid w:val="00E25877"/>
    <w:rsid w:val="00E3101C"/>
    <w:rsid w:val="00E3140D"/>
    <w:rsid w:val="00E31DB7"/>
    <w:rsid w:val="00E321BC"/>
    <w:rsid w:val="00E33E2D"/>
    <w:rsid w:val="00E35F54"/>
    <w:rsid w:val="00E36F7D"/>
    <w:rsid w:val="00E416A4"/>
    <w:rsid w:val="00E41C93"/>
    <w:rsid w:val="00E429C1"/>
    <w:rsid w:val="00E442EB"/>
    <w:rsid w:val="00E45E82"/>
    <w:rsid w:val="00E47046"/>
    <w:rsid w:val="00E50E5C"/>
    <w:rsid w:val="00E513DA"/>
    <w:rsid w:val="00E53830"/>
    <w:rsid w:val="00E54B57"/>
    <w:rsid w:val="00E5599E"/>
    <w:rsid w:val="00E57AC8"/>
    <w:rsid w:val="00E601A3"/>
    <w:rsid w:val="00E60720"/>
    <w:rsid w:val="00E61BBD"/>
    <w:rsid w:val="00E62DA2"/>
    <w:rsid w:val="00E65717"/>
    <w:rsid w:val="00E706C2"/>
    <w:rsid w:val="00E71A15"/>
    <w:rsid w:val="00E7390D"/>
    <w:rsid w:val="00E73BC1"/>
    <w:rsid w:val="00E73C28"/>
    <w:rsid w:val="00E75EF0"/>
    <w:rsid w:val="00E76301"/>
    <w:rsid w:val="00E84644"/>
    <w:rsid w:val="00E861DB"/>
    <w:rsid w:val="00E86C28"/>
    <w:rsid w:val="00E874DC"/>
    <w:rsid w:val="00E87BCF"/>
    <w:rsid w:val="00E914A3"/>
    <w:rsid w:val="00E92D21"/>
    <w:rsid w:val="00E94037"/>
    <w:rsid w:val="00E94470"/>
    <w:rsid w:val="00E95B6F"/>
    <w:rsid w:val="00E968E1"/>
    <w:rsid w:val="00E96C4C"/>
    <w:rsid w:val="00E97BBF"/>
    <w:rsid w:val="00E97BC1"/>
    <w:rsid w:val="00EA369D"/>
    <w:rsid w:val="00EA3A8B"/>
    <w:rsid w:val="00EA7611"/>
    <w:rsid w:val="00EA7868"/>
    <w:rsid w:val="00EB47EE"/>
    <w:rsid w:val="00EB672F"/>
    <w:rsid w:val="00EB6DEA"/>
    <w:rsid w:val="00EC0C4F"/>
    <w:rsid w:val="00EC237A"/>
    <w:rsid w:val="00EC2B5C"/>
    <w:rsid w:val="00EC3F32"/>
    <w:rsid w:val="00EC580D"/>
    <w:rsid w:val="00EC7F44"/>
    <w:rsid w:val="00ED05F4"/>
    <w:rsid w:val="00ED0AC3"/>
    <w:rsid w:val="00ED20F6"/>
    <w:rsid w:val="00ED2A4D"/>
    <w:rsid w:val="00ED5746"/>
    <w:rsid w:val="00ED7FE5"/>
    <w:rsid w:val="00EE0DB1"/>
    <w:rsid w:val="00EE149C"/>
    <w:rsid w:val="00EE1B4C"/>
    <w:rsid w:val="00EE1B95"/>
    <w:rsid w:val="00EE2939"/>
    <w:rsid w:val="00EE409D"/>
    <w:rsid w:val="00EE4F3B"/>
    <w:rsid w:val="00EE6E64"/>
    <w:rsid w:val="00EF2B61"/>
    <w:rsid w:val="00EF3BA3"/>
    <w:rsid w:val="00EF4CE9"/>
    <w:rsid w:val="00F02C51"/>
    <w:rsid w:val="00F03034"/>
    <w:rsid w:val="00F1233F"/>
    <w:rsid w:val="00F14175"/>
    <w:rsid w:val="00F1418E"/>
    <w:rsid w:val="00F14FD6"/>
    <w:rsid w:val="00F163E8"/>
    <w:rsid w:val="00F177EE"/>
    <w:rsid w:val="00F203B8"/>
    <w:rsid w:val="00F273EF"/>
    <w:rsid w:val="00F32693"/>
    <w:rsid w:val="00F326AD"/>
    <w:rsid w:val="00F3438D"/>
    <w:rsid w:val="00F370BD"/>
    <w:rsid w:val="00F370DB"/>
    <w:rsid w:val="00F40284"/>
    <w:rsid w:val="00F4306E"/>
    <w:rsid w:val="00F449DE"/>
    <w:rsid w:val="00F469C0"/>
    <w:rsid w:val="00F5014F"/>
    <w:rsid w:val="00F53F86"/>
    <w:rsid w:val="00F5481E"/>
    <w:rsid w:val="00F60496"/>
    <w:rsid w:val="00F61216"/>
    <w:rsid w:val="00F63B19"/>
    <w:rsid w:val="00F63DB8"/>
    <w:rsid w:val="00F6668C"/>
    <w:rsid w:val="00F678AB"/>
    <w:rsid w:val="00F71346"/>
    <w:rsid w:val="00F71A9B"/>
    <w:rsid w:val="00F71F24"/>
    <w:rsid w:val="00F74669"/>
    <w:rsid w:val="00F74C13"/>
    <w:rsid w:val="00F761E0"/>
    <w:rsid w:val="00F8174D"/>
    <w:rsid w:val="00F91259"/>
    <w:rsid w:val="00F924D1"/>
    <w:rsid w:val="00F933DE"/>
    <w:rsid w:val="00F95095"/>
    <w:rsid w:val="00F975F5"/>
    <w:rsid w:val="00FA127E"/>
    <w:rsid w:val="00FA36EB"/>
    <w:rsid w:val="00FA4974"/>
    <w:rsid w:val="00FA5599"/>
    <w:rsid w:val="00FB2757"/>
    <w:rsid w:val="00FB4757"/>
    <w:rsid w:val="00FB4D5A"/>
    <w:rsid w:val="00FB5D3B"/>
    <w:rsid w:val="00FC341A"/>
    <w:rsid w:val="00FC3564"/>
    <w:rsid w:val="00FC7F3B"/>
    <w:rsid w:val="00FD0540"/>
    <w:rsid w:val="00FD71BC"/>
    <w:rsid w:val="00FE0065"/>
    <w:rsid w:val="00FE41B6"/>
    <w:rsid w:val="00FE44AA"/>
    <w:rsid w:val="00FE4ECC"/>
    <w:rsid w:val="00FE5AD5"/>
    <w:rsid w:val="00FE5FC2"/>
    <w:rsid w:val="00FE6D4D"/>
    <w:rsid w:val="00FE6FE7"/>
    <w:rsid w:val="00FF0775"/>
    <w:rsid w:val="00FF17C5"/>
    <w:rsid w:val="00FF1A1D"/>
    <w:rsid w:val="00FF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731383-7886-4E50-B8C5-1416EA08C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772EB9"/>
    <w:pPr>
      <w:widowControl w:val="0"/>
      <w:autoSpaceDE w:val="0"/>
      <w:autoSpaceDN w:val="0"/>
      <w:adjustRightInd w:val="0"/>
    </w:pPr>
  </w:style>
  <w:style w:type="paragraph" w:styleId="1">
    <w:name w:val="heading 1"/>
    <w:aliases w:val="heading 1"/>
    <w:basedOn w:val="a4"/>
    <w:next w:val="2"/>
    <w:qFormat/>
    <w:rsid w:val="00885387"/>
    <w:pPr>
      <w:widowControl/>
      <w:numPr>
        <w:numId w:val="11"/>
      </w:numPr>
      <w:adjustRightInd/>
      <w:spacing w:before="240" w:after="240"/>
      <w:jc w:val="both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aliases w:val="heading 2"/>
    <w:basedOn w:val="a4"/>
    <w:next w:val="3"/>
    <w:qFormat/>
    <w:rsid w:val="00097B06"/>
    <w:pPr>
      <w:widowControl/>
      <w:numPr>
        <w:ilvl w:val="1"/>
        <w:numId w:val="11"/>
      </w:numPr>
      <w:adjustRightInd/>
      <w:spacing w:before="240" w:after="240"/>
      <w:jc w:val="both"/>
      <w:outlineLvl w:val="1"/>
    </w:pPr>
    <w:rPr>
      <w:rFonts w:ascii="Arial" w:eastAsia="黑体" w:hAnsi="Arial"/>
      <w:sz w:val="28"/>
      <w:szCs w:val="28"/>
    </w:rPr>
  </w:style>
  <w:style w:type="paragraph" w:styleId="3">
    <w:name w:val="heading 3"/>
    <w:aliases w:val="heading 3"/>
    <w:basedOn w:val="a4"/>
    <w:next w:val="4"/>
    <w:qFormat/>
    <w:rsid w:val="00097B06"/>
    <w:pPr>
      <w:widowControl/>
      <w:numPr>
        <w:ilvl w:val="2"/>
        <w:numId w:val="11"/>
      </w:numPr>
      <w:adjustRightInd/>
      <w:spacing w:before="240" w:after="240"/>
      <w:jc w:val="both"/>
      <w:outlineLvl w:val="2"/>
    </w:pPr>
    <w:rPr>
      <w:rFonts w:ascii="Arial" w:eastAsia="黑体" w:hAnsi="Arial"/>
      <w:sz w:val="24"/>
      <w:szCs w:val="24"/>
    </w:rPr>
  </w:style>
  <w:style w:type="paragraph" w:styleId="4">
    <w:name w:val="heading 4"/>
    <w:aliases w:val="heading 4"/>
    <w:basedOn w:val="a4"/>
    <w:next w:val="a5"/>
    <w:qFormat/>
    <w:rsid w:val="00885387"/>
    <w:pPr>
      <w:widowControl/>
      <w:numPr>
        <w:ilvl w:val="3"/>
        <w:numId w:val="11"/>
      </w:numPr>
      <w:adjustRightInd/>
      <w:spacing w:before="160" w:after="160"/>
      <w:jc w:val="both"/>
      <w:outlineLvl w:val="3"/>
    </w:pPr>
    <w:rPr>
      <w:rFonts w:ascii="Arial" w:eastAsia="黑体" w:hAnsi="Arial"/>
      <w:b/>
      <w:sz w:val="21"/>
      <w:szCs w:val="21"/>
    </w:rPr>
  </w:style>
  <w:style w:type="paragraph" w:styleId="5">
    <w:name w:val="heading 5"/>
    <w:aliases w:val="heading 5"/>
    <w:basedOn w:val="a4"/>
    <w:next w:val="a5"/>
    <w:link w:val="5Char"/>
    <w:qFormat/>
    <w:rsid w:val="00885387"/>
    <w:pPr>
      <w:widowControl/>
      <w:numPr>
        <w:ilvl w:val="4"/>
        <w:numId w:val="11"/>
      </w:numPr>
      <w:adjustRightInd/>
      <w:spacing w:line="360" w:lineRule="auto"/>
      <w:jc w:val="both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aliases w:val="heading 6"/>
    <w:basedOn w:val="a4"/>
    <w:link w:val="6Char"/>
    <w:autoRedefine/>
    <w:qFormat/>
    <w:rsid w:val="00B531DB"/>
    <w:pPr>
      <w:widowControl/>
      <w:spacing w:line="360" w:lineRule="auto"/>
      <w:ind w:left="1134"/>
      <w:jc w:val="both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aliases w:val="heading 7"/>
    <w:basedOn w:val="a4"/>
    <w:link w:val="7Char"/>
    <w:qFormat/>
    <w:rsid w:val="007B156A"/>
    <w:pPr>
      <w:widowControl/>
      <w:numPr>
        <w:ilvl w:val="6"/>
        <w:numId w:val="11"/>
      </w:numPr>
      <w:spacing w:line="360" w:lineRule="auto"/>
      <w:jc w:val="both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aliases w:val="heading 8"/>
    <w:basedOn w:val="a4"/>
    <w:next w:val="a4"/>
    <w:qFormat/>
    <w:rsid w:val="00A10242"/>
    <w:pPr>
      <w:keepLines/>
      <w:numPr>
        <w:ilvl w:val="7"/>
        <w:numId w:val="1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heading 9"/>
    <w:basedOn w:val="a4"/>
    <w:next w:val="a4"/>
    <w:qFormat/>
    <w:rsid w:val="00A10242"/>
    <w:pPr>
      <w:keepLines/>
      <w:numPr>
        <w:ilvl w:val="8"/>
        <w:numId w:val="11"/>
      </w:numPr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5">
    <w:name w:val="Body Text First Indent"/>
    <w:basedOn w:val="a4"/>
    <w:rsid w:val="00D401D7"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paragraph" w:styleId="a9">
    <w:name w:val="header"/>
    <w:basedOn w:val="a4"/>
    <w:rsid w:val="00A10242"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aa">
    <w:name w:val="footer"/>
    <w:basedOn w:val="a4"/>
    <w:rsid w:val="00A10242"/>
    <w:pPr>
      <w:widowControl/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10">
    <w:name w:val="toc 1"/>
    <w:basedOn w:val="a4"/>
    <w:next w:val="a4"/>
    <w:autoRedefine/>
    <w:uiPriority w:val="39"/>
    <w:rsid w:val="00A10242"/>
    <w:pPr>
      <w:widowControl/>
      <w:tabs>
        <w:tab w:val="right" w:leader="dot" w:pos="9010"/>
      </w:tabs>
      <w:ind w:left="198" w:hanging="113"/>
    </w:pPr>
    <w:rPr>
      <w:rFonts w:ascii="Arial" w:hAnsi="Arial"/>
      <w:sz w:val="21"/>
      <w:szCs w:val="21"/>
    </w:rPr>
  </w:style>
  <w:style w:type="paragraph" w:styleId="20">
    <w:name w:val="toc 2"/>
    <w:basedOn w:val="a4"/>
    <w:autoRedefine/>
    <w:uiPriority w:val="39"/>
    <w:rsid w:val="00A10242"/>
    <w:pPr>
      <w:ind w:left="453" w:hanging="283"/>
    </w:pPr>
    <w:rPr>
      <w:rFonts w:ascii="Arial" w:hAnsi="Arial"/>
      <w:sz w:val="21"/>
      <w:szCs w:val="21"/>
    </w:rPr>
  </w:style>
  <w:style w:type="paragraph" w:styleId="30">
    <w:name w:val="toc 3"/>
    <w:basedOn w:val="a4"/>
    <w:autoRedefine/>
    <w:uiPriority w:val="39"/>
    <w:rsid w:val="00A10242"/>
    <w:pPr>
      <w:ind w:left="794" w:hanging="454"/>
    </w:pPr>
    <w:rPr>
      <w:rFonts w:ascii="Arial" w:hAnsi="Arial"/>
      <w:sz w:val="21"/>
      <w:szCs w:val="21"/>
    </w:rPr>
  </w:style>
  <w:style w:type="paragraph" w:styleId="40">
    <w:name w:val="toc 4"/>
    <w:basedOn w:val="a4"/>
    <w:autoRedefine/>
    <w:uiPriority w:val="39"/>
    <w:rsid w:val="00A10242"/>
    <w:pPr>
      <w:ind w:left="1134" w:hanging="567"/>
    </w:pPr>
    <w:rPr>
      <w:rFonts w:ascii="Arial" w:hAnsi="Arial"/>
      <w:sz w:val="21"/>
      <w:szCs w:val="21"/>
    </w:rPr>
  </w:style>
  <w:style w:type="paragraph" w:styleId="50">
    <w:name w:val="toc 5"/>
    <w:basedOn w:val="a4"/>
    <w:next w:val="a4"/>
    <w:autoRedefine/>
    <w:semiHidden/>
    <w:rsid w:val="00A10242"/>
    <w:pPr>
      <w:ind w:left="1680"/>
    </w:pPr>
  </w:style>
  <w:style w:type="paragraph" w:styleId="60">
    <w:name w:val="toc 6"/>
    <w:basedOn w:val="a4"/>
    <w:autoRedefine/>
    <w:semiHidden/>
    <w:rsid w:val="00A10242"/>
    <w:pPr>
      <w:ind w:left="1757" w:hanging="907"/>
    </w:pPr>
    <w:rPr>
      <w:sz w:val="21"/>
    </w:rPr>
  </w:style>
  <w:style w:type="paragraph" w:styleId="70">
    <w:name w:val="toc 7"/>
    <w:basedOn w:val="a4"/>
    <w:next w:val="a4"/>
    <w:autoRedefine/>
    <w:semiHidden/>
    <w:rsid w:val="00A10242"/>
    <w:pPr>
      <w:ind w:left="2520"/>
    </w:pPr>
  </w:style>
  <w:style w:type="paragraph" w:styleId="80">
    <w:name w:val="toc 8"/>
    <w:basedOn w:val="a4"/>
    <w:next w:val="a4"/>
    <w:autoRedefine/>
    <w:semiHidden/>
    <w:rsid w:val="00A10242"/>
    <w:pPr>
      <w:ind w:left="2940"/>
    </w:pPr>
  </w:style>
  <w:style w:type="paragraph" w:styleId="90">
    <w:name w:val="toc 9"/>
    <w:basedOn w:val="a4"/>
    <w:next w:val="a4"/>
    <w:autoRedefine/>
    <w:semiHidden/>
    <w:rsid w:val="00A10242"/>
    <w:pPr>
      <w:ind w:left="3360"/>
    </w:pPr>
  </w:style>
  <w:style w:type="paragraph" w:customStyle="1" w:styleId="ab">
    <w:name w:val="表格列标题"/>
    <w:basedOn w:val="a4"/>
    <w:rsid w:val="00054F87"/>
    <w:pPr>
      <w:jc w:val="center"/>
    </w:pPr>
    <w:rPr>
      <w:b/>
      <w:sz w:val="21"/>
    </w:rPr>
  </w:style>
  <w:style w:type="paragraph" w:customStyle="1" w:styleId="ac">
    <w:name w:val="备注说明"/>
    <w:basedOn w:val="a4"/>
    <w:pPr>
      <w:keepNext/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d">
    <w:name w:val="章节标题"/>
    <w:basedOn w:val="a4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e">
    <w:name w:val="表号去除自动编号"/>
    <w:basedOn w:val="a4"/>
    <w:pPr>
      <w:keepNext/>
      <w:spacing w:line="360" w:lineRule="auto"/>
      <w:jc w:val="center"/>
    </w:pPr>
    <w:rPr>
      <w:rFonts w:ascii="宋体" w:hAnsi="宋体"/>
      <w:sz w:val="21"/>
    </w:rPr>
  </w:style>
  <w:style w:type="paragraph" w:customStyle="1" w:styleId="af">
    <w:name w:val="代码样式"/>
    <w:basedOn w:val="af0"/>
    <w:rsid w:val="00A10242"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0">
    <w:name w:val="封面表格文本"/>
    <w:basedOn w:val="a4"/>
    <w:rsid w:val="00A10242"/>
    <w:pPr>
      <w:jc w:val="center"/>
    </w:pPr>
    <w:rPr>
      <w:rFonts w:ascii="Arial" w:hAnsi="Arial"/>
      <w:sz w:val="21"/>
      <w:szCs w:val="21"/>
    </w:rPr>
  </w:style>
  <w:style w:type="paragraph" w:customStyle="1" w:styleId="a1">
    <w:name w:val="参考资料清单"/>
    <w:basedOn w:val="a4"/>
    <w:rsid w:val="00A10242"/>
    <w:pPr>
      <w:numPr>
        <w:numId w:val="10"/>
      </w:numPr>
      <w:spacing w:line="360" w:lineRule="auto"/>
      <w:jc w:val="both"/>
    </w:pPr>
    <w:rPr>
      <w:rFonts w:ascii="Arial" w:hAnsi="Arial"/>
      <w:sz w:val="21"/>
      <w:szCs w:val="21"/>
    </w:rPr>
  </w:style>
  <w:style w:type="paragraph" w:customStyle="1" w:styleId="af1">
    <w:name w:val="图号去除自动编号"/>
    <w:basedOn w:val="a4"/>
    <w:pPr>
      <w:spacing w:before="105" w:line="360" w:lineRule="auto"/>
      <w:ind w:firstLine="425"/>
      <w:jc w:val="center"/>
    </w:pPr>
    <w:rPr>
      <w:sz w:val="21"/>
    </w:rPr>
  </w:style>
  <w:style w:type="paragraph" w:customStyle="1" w:styleId="af2">
    <w:name w:val="项目符号"/>
    <w:basedOn w:val="a4"/>
    <w:pPr>
      <w:spacing w:line="360" w:lineRule="auto"/>
    </w:pPr>
    <w:rPr>
      <w:sz w:val="21"/>
    </w:rPr>
  </w:style>
  <w:style w:type="paragraph" w:customStyle="1" w:styleId="a3">
    <w:name w:val="表号"/>
    <w:basedOn w:val="a4"/>
    <w:next w:val="a5"/>
    <w:rsid w:val="00A10242"/>
    <w:pPr>
      <w:keepLines/>
      <w:numPr>
        <w:ilvl w:val="8"/>
        <w:numId w:val="5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Char">
    <w:name w:val="表头样式 Char"/>
    <w:basedOn w:val="a4"/>
    <w:link w:val="CharChar"/>
    <w:rsid w:val="00A10242"/>
    <w:pPr>
      <w:jc w:val="center"/>
    </w:pPr>
    <w:rPr>
      <w:rFonts w:ascii="Arial" w:hAnsi="Arial"/>
      <w:b/>
      <w:sz w:val="21"/>
      <w:szCs w:val="21"/>
    </w:rPr>
  </w:style>
  <w:style w:type="character" w:customStyle="1" w:styleId="CharChar">
    <w:name w:val="表头样式 Char Char"/>
    <w:basedOn w:val="a6"/>
    <w:link w:val="Char"/>
    <w:rsid w:val="00A10242"/>
    <w:rPr>
      <w:rFonts w:ascii="Arial" w:eastAsia="宋体" w:hAnsi="Arial"/>
      <w:b/>
      <w:sz w:val="21"/>
      <w:szCs w:val="21"/>
      <w:lang w:val="en-US" w:eastAsia="zh-CN" w:bidi="ar-SA"/>
    </w:rPr>
  </w:style>
  <w:style w:type="paragraph" w:customStyle="1" w:styleId="af3">
    <w:name w:val="页脚样式"/>
    <w:basedOn w:val="a4"/>
    <w:rsid w:val="00054F87"/>
    <w:pPr>
      <w:spacing w:before="90"/>
    </w:pPr>
    <w:rPr>
      <w:sz w:val="18"/>
    </w:rPr>
  </w:style>
  <w:style w:type="paragraph" w:customStyle="1" w:styleId="WordPro">
    <w:name w:val="图表目录(WordPro)"/>
    <w:basedOn w:val="a4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4">
    <w:name w:val="封面华为技术"/>
    <w:basedOn w:val="a4"/>
    <w:rsid w:val="00A10242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5">
    <w:name w:val="脚注"/>
    <w:basedOn w:val="a4"/>
    <w:rsid w:val="00054F87"/>
    <w:pPr>
      <w:spacing w:after="90"/>
    </w:pPr>
    <w:rPr>
      <w:sz w:val="18"/>
    </w:rPr>
  </w:style>
  <w:style w:type="paragraph" w:customStyle="1" w:styleId="af6">
    <w:name w:val="页眉密级样式"/>
    <w:basedOn w:val="a4"/>
    <w:rsid w:val="00054F87"/>
    <w:pPr>
      <w:jc w:val="right"/>
    </w:pPr>
    <w:rPr>
      <w:sz w:val="18"/>
    </w:rPr>
  </w:style>
  <w:style w:type="character" w:customStyle="1" w:styleId="CharChar0">
    <w:name w:val="编写建议 Char Char"/>
    <w:basedOn w:val="a6"/>
    <w:link w:val="Char0"/>
    <w:rsid w:val="00B84A75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customStyle="1" w:styleId="Char0">
    <w:name w:val="编写建议 Char"/>
    <w:basedOn w:val="a4"/>
    <w:next w:val="a5"/>
    <w:link w:val="CharChar0"/>
    <w:rsid w:val="00B84A75"/>
    <w:pPr>
      <w:spacing w:line="360" w:lineRule="auto"/>
      <w:ind w:firstLineChars="200" w:firstLine="420"/>
    </w:pPr>
    <w:rPr>
      <w:rFonts w:ascii="Arial" w:hAnsi="Arial" w:cs="Arial"/>
      <w:i/>
      <w:color w:val="0000FF"/>
      <w:sz w:val="21"/>
      <w:szCs w:val="21"/>
    </w:rPr>
  </w:style>
  <w:style w:type="paragraph" w:customStyle="1" w:styleId="af7">
    <w:name w:val="封面文档标题"/>
    <w:basedOn w:val="a4"/>
    <w:rsid w:val="00A10242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8">
    <w:name w:val="目录页编号文本样式"/>
    <w:basedOn w:val="a4"/>
    <w:rsid w:val="00054F87"/>
    <w:pPr>
      <w:jc w:val="right"/>
    </w:pPr>
    <w:rPr>
      <w:sz w:val="21"/>
    </w:rPr>
  </w:style>
  <w:style w:type="paragraph" w:customStyle="1" w:styleId="af9">
    <w:name w:val="页眉文档名称样式"/>
    <w:basedOn w:val="a4"/>
    <w:rsid w:val="00054F87"/>
    <w:rPr>
      <w:sz w:val="18"/>
    </w:rPr>
  </w:style>
  <w:style w:type="paragraph" w:customStyle="1" w:styleId="afa">
    <w:name w:val="关键词"/>
    <w:basedOn w:val="afb"/>
    <w:rsid w:val="00A10242"/>
  </w:style>
  <w:style w:type="paragraph" w:customStyle="1" w:styleId="afb">
    <w:name w:val="摘要"/>
    <w:basedOn w:val="a4"/>
    <w:rsid w:val="00A10242"/>
    <w:pPr>
      <w:widowControl/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c">
    <w:name w:val="修订记录"/>
    <w:basedOn w:val="a4"/>
    <w:rsid w:val="00A10242"/>
    <w:pPr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d">
    <w:name w:val="目录"/>
    <w:basedOn w:val="a4"/>
    <w:rsid w:val="00A10242"/>
    <w:pPr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2">
    <w:name w:val="图号"/>
    <w:basedOn w:val="a4"/>
    <w:rsid w:val="00A10242"/>
    <w:pPr>
      <w:numPr>
        <w:ilvl w:val="7"/>
        <w:numId w:val="5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e">
    <w:name w:val="文档标题"/>
    <w:basedOn w:val="a4"/>
    <w:rsid w:val="00A10242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">
    <w:name w:val="表格文本"/>
    <w:basedOn w:val="a4"/>
    <w:rsid w:val="00A10242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ff0">
    <w:name w:val="缺省文本"/>
    <w:basedOn w:val="a4"/>
    <w:rsid w:val="00A10242"/>
    <w:pPr>
      <w:spacing w:line="360" w:lineRule="auto"/>
    </w:pPr>
    <w:rPr>
      <w:rFonts w:ascii="Arial" w:hAnsi="Arial"/>
      <w:sz w:val="21"/>
      <w:szCs w:val="21"/>
    </w:rPr>
  </w:style>
  <w:style w:type="paragraph" w:styleId="aff1">
    <w:name w:val="Balloon Text"/>
    <w:basedOn w:val="a4"/>
    <w:semiHidden/>
    <w:rsid w:val="00A10242"/>
    <w:rPr>
      <w:sz w:val="18"/>
      <w:szCs w:val="18"/>
    </w:rPr>
  </w:style>
  <w:style w:type="paragraph" w:customStyle="1" w:styleId="abc">
    <w:name w:val="标题 abc"/>
    <w:basedOn w:val="a4"/>
    <w:rsid w:val="002A08AC"/>
    <w:pPr>
      <w:numPr>
        <w:ilvl w:val="7"/>
        <w:numId w:val="3"/>
      </w:numPr>
      <w:spacing w:beforeLines="50" w:before="50"/>
      <w:jc w:val="both"/>
    </w:pPr>
    <w:rPr>
      <w:sz w:val="22"/>
    </w:rPr>
  </w:style>
  <w:style w:type="paragraph" w:customStyle="1" w:styleId="aff2">
    <w:name w:val="点号"/>
    <w:basedOn w:val="a4"/>
    <w:rsid w:val="002A08AC"/>
    <w:pPr>
      <w:spacing w:beforeLines="50" w:before="50"/>
      <w:ind w:left="1231" w:hanging="284"/>
    </w:pPr>
    <w:rPr>
      <w:sz w:val="21"/>
    </w:rPr>
  </w:style>
  <w:style w:type="paragraph" w:styleId="aff3">
    <w:name w:val="table of figures"/>
    <w:basedOn w:val="10"/>
    <w:autoRedefine/>
    <w:semiHidden/>
    <w:rsid w:val="00A10242"/>
    <w:pPr>
      <w:widowControl w:val="0"/>
      <w:spacing w:before="300" w:after="150" w:line="360" w:lineRule="auto"/>
      <w:jc w:val="center"/>
    </w:pPr>
  </w:style>
  <w:style w:type="paragraph" w:styleId="aff4">
    <w:name w:val="Document Map"/>
    <w:basedOn w:val="a4"/>
    <w:semiHidden/>
    <w:rsid w:val="00A10242"/>
    <w:pPr>
      <w:shd w:val="clear" w:color="auto" w:fill="000080"/>
    </w:pPr>
  </w:style>
  <w:style w:type="paragraph" w:customStyle="1" w:styleId="aff5">
    <w:name w:val="样式 参考资料清单 + 倾斜 蓝色"/>
    <w:basedOn w:val="a1"/>
    <w:rsid w:val="00F5481E"/>
    <w:rPr>
      <w:iCs/>
      <w:color w:val="000000"/>
    </w:rPr>
  </w:style>
  <w:style w:type="paragraph" w:customStyle="1" w:styleId="045">
    <w:name w:val="样式 摘要 + 左侧:  0.45 厘米"/>
    <w:basedOn w:val="afb"/>
    <w:rsid w:val="0062029B"/>
    <w:rPr>
      <w:rFonts w:cs="宋体"/>
    </w:rPr>
  </w:style>
  <w:style w:type="paragraph" w:customStyle="1" w:styleId="annotation">
    <w:name w:val="annotation"/>
    <w:basedOn w:val="a4"/>
    <w:autoRedefine/>
    <w:rsid w:val="007D5996"/>
    <w:pPr>
      <w:keepLines/>
      <w:widowControl/>
      <w:numPr>
        <w:ilvl w:val="12"/>
      </w:numPr>
      <w:spacing w:line="360" w:lineRule="auto"/>
      <w:ind w:left="1134"/>
      <w:jc w:val="both"/>
    </w:pPr>
    <w:rPr>
      <w:sz w:val="21"/>
    </w:rPr>
  </w:style>
  <w:style w:type="paragraph" w:customStyle="1" w:styleId="chaptertitle">
    <w:name w:val="chapter title"/>
    <w:basedOn w:val="a4"/>
    <w:autoRedefine/>
    <w:rsid w:val="007D5996"/>
    <w:pPr>
      <w:widowControl/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tabledescriptionwithoutautonumbering">
    <w:name w:val="table description without auto numbering"/>
    <w:basedOn w:val="a4"/>
    <w:autoRedefine/>
    <w:rsid w:val="007D5996"/>
    <w:pPr>
      <w:keepLines/>
      <w:widowControl/>
      <w:spacing w:line="360" w:lineRule="auto"/>
      <w:jc w:val="center"/>
    </w:pPr>
    <w:rPr>
      <w:rFonts w:ascii="宋体"/>
      <w:sz w:val="21"/>
    </w:rPr>
  </w:style>
  <w:style w:type="paragraph" w:customStyle="1" w:styleId="tableheading">
    <w:name w:val="table heading"/>
    <w:basedOn w:val="a4"/>
    <w:autoRedefine/>
    <w:rsid w:val="007D5996"/>
    <w:pPr>
      <w:widowControl/>
      <w:jc w:val="center"/>
    </w:pPr>
    <w:rPr>
      <w:b/>
      <w:sz w:val="21"/>
    </w:rPr>
  </w:style>
  <w:style w:type="paragraph" w:customStyle="1" w:styleId="catalogoffigureandtable">
    <w:name w:val="catalog of figure and table"/>
    <w:basedOn w:val="a4"/>
    <w:autoRedefine/>
    <w:rsid w:val="007D5996"/>
    <w:pPr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HuaweiTechnologiesoncover">
    <w:name w:val="Huawei Technologies on cover"/>
    <w:basedOn w:val="a4"/>
    <w:rsid w:val="007D5996"/>
    <w:pPr>
      <w:widowControl/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footnotes">
    <w:name w:val="footnotes"/>
    <w:basedOn w:val="a4"/>
    <w:autoRedefine/>
    <w:rsid w:val="007D5996"/>
    <w:pPr>
      <w:widowControl/>
      <w:numPr>
        <w:numId w:val="4"/>
      </w:numPr>
      <w:spacing w:after="90"/>
    </w:pPr>
    <w:rPr>
      <w:sz w:val="18"/>
    </w:rPr>
  </w:style>
  <w:style w:type="paragraph" w:customStyle="1" w:styleId="code">
    <w:name w:val="code"/>
    <w:basedOn w:val="a4"/>
    <w:autoRedefine/>
    <w:rsid w:val="007D5996"/>
    <w:pPr>
      <w:widowControl/>
      <w:spacing w:line="360" w:lineRule="auto"/>
      <w:ind w:left="1134"/>
      <w:jc w:val="both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4"/>
    <w:autoRedefine/>
    <w:rsid w:val="007D5996"/>
    <w:pPr>
      <w:widowControl/>
      <w:jc w:val="right"/>
    </w:pPr>
    <w:rPr>
      <w:sz w:val="18"/>
    </w:rPr>
  </w:style>
  <w:style w:type="paragraph" w:customStyle="1" w:styleId="referance">
    <w:name w:val="referance"/>
    <w:basedOn w:val="a4"/>
    <w:autoRedefine/>
    <w:rsid w:val="007D5996"/>
    <w:pPr>
      <w:widowControl/>
      <w:numPr>
        <w:numId w:val="6"/>
      </w:numPr>
      <w:spacing w:line="360" w:lineRule="auto"/>
      <w:jc w:val="both"/>
    </w:pPr>
    <w:rPr>
      <w:rFonts w:ascii="宋体"/>
      <w:sz w:val="21"/>
    </w:rPr>
  </w:style>
  <w:style w:type="paragraph" w:customStyle="1" w:styleId="compilingadvice">
    <w:name w:val="compiling advice"/>
    <w:basedOn w:val="a4"/>
    <w:autoRedefine/>
    <w:rsid w:val="007D5996"/>
    <w:pPr>
      <w:widowControl/>
      <w:spacing w:line="360" w:lineRule="auto"/>
      <w:ind w:left="1134"/>
      <w:jc w:val="both"/>
    </w:pPr>
    <w:rPr>
      <w:i/>
      <w:color w:val="0000FF"/>
      <w:sz w:val="21"/>
    </w:rPr>
  </w:style>
  <w:style w:type="paragraph" w:customStyle="1" w:styleId="tabletextoncover">
    <w:name w:val="table text on cover"/>
    <w:basedOn w:val="a4"/>
    <w:autoRedefine/>
    <w:rsid w:val="007D5996"/>
    <w:pPr>
      <w:widowControl/>
      <w:jc w:val="center"/>
    </w:pPr>
    <w:rPr>
      <w:b/>
      <w:sz w:val="24"/>
    </w:rPr>
  </w:style>
  <w:style w:type="paragraph" w:customStyle="1" w:styleId="documenttitleoncover">
    <w:name w:val="document title on cover"/>
    <w:basedOn w:val="a4"/>
    <w:autoRedefine/>
    <w:rsid w:val="007D5996"/>
    <w:pPr>
      <w:widowControl/>
      <w:spacing w:line="360" w:lineRule="auto"/>
      <w:jc w:val="center"/>
    </w:pPr>
    <w:rPr>
      <w:rFonts w:ascii="Arial" w:hAnsi="Arial"/>
      <w:b/>
      <w:sz w:val="56"/>
    </w:rPr>
  </w:style>
  <w:style w:type="paragraph" w:customStyle="1" w:styleId="catalog1">
    <w:name w:val="catalog 1"/>
    <w:basedOn w:val="a4"/>
    <w:autoRedefine/>
    <w:rsid w:val="007D5996"/>
    <w:pPr>
      <w:widowControl/>
      <w:ind w:left="198" w:hanging="113"/>
    </w:pPr>
    <w:rPr>
      <w:sz w:val="21"/>
    </w:rPr>
  </w:style>
  <w:style w:type="paragraph" w:customStyle="1" w:styleId="catalog2">
    <w:name w:val="catalog 2"/>
    <w:basedOn w:val="a4"/>
    <w:rsid w:val="007D5996"/>
    <w:pPr>
      <w:ind w:left="453" w:hanging="283"/>
    </w:pPr>
    <w:rPr>
      <w:sz w:val="21"/>
    </w:rPr>
  </w:style>
  <w:style w:type="paragraph" w:customStyle="1" w:styleId="catalog3">
    <w:name w:val="catalog 3"/>
    <w:basedOn w:val="a4"/>
    <w:autoRedefine/>
    <w:rsid w:val="007D5996"/>
    <w:pPr>
      <w:widowControl/>
      <w:ind w:left="794" w:hanging="454"/>
    </w:pPr>
    <w:rPr>
      <w:sz w:val="21"/>
    </w:rPr>
  </w:style>
  <w:style w:type="paragraph" w:customStyle="1" w:styleId="catalog4">
    <w:name w:val="catalog 4"/>
    <w:basedOn w:val="a4"/>
    <w:autoRedefine/>
    <w:rsid w:val="007D5996"/>
    <w:pPr>
      <w:widowControl/>
      <w:ind w:left="1134" w:hanging="567"/>
    </w:pPr>
    <w:rPr>
      <w:sz w:val="21"/>
    </w:rPr>
  </w:style>
  <w:style w:type="paragraph" w:customStyle="1" w:styleId="catalog5">
    <w:name w:val="catalog 5"/>
    <w:basedOn w:val="a4"/>
    <w:rsid w:val="007D5996"/>
    <w:pPr>
      <w:ind w:left="680"/>
    </w:pPr>
    <w:rPr>
      <w:sz w:val="21"/>
    </w:rPr>
  </w:style>
  <w:style w:type="paragraph" w:customStyle="1" w:styleId="catalog6">
    <w:name w:val="catalog 6"/>
    <w:basedOn w:val="a4"/>
    <w:autoRedefine/>
    <w:rsid w:val="007D5996"/>
    <w:pPr>
      <w:widowControl/>
      <w:ind w:left="1757" w:hanging="907"/>
    </w:pPr>
    <w:rPr>
      <w:sz w:val="21"/>
    </w:rPr>
  </w:style>
  <w:style w:type="paragraph" w:customStyle="1" w:styleId="catalog7">
    <w:name w:val="catalog 7"/>
    <w:basedOn w:val="a4"/>
    <w:autoRedefine/>
    <w:rsid w:val="007D5996"/>
    <w:pPr>
      <w:widowControl/>
      <w:ind w:left="2041" w:hanging="1077"/>
    </w:pPr>
    <w:rPr>
      <w:rFonts w:ascii="宋体"/>
      <w:sz w:val="21"/>
    </w:rPr>
  </w:style>
  <w:style w:type="paragraph" w:customStyle="1" w:styleId="catalog8">
    <w:name w:val="catalog 8"/>
    <w:basedOn w:val="a4"/>
    <w:autoRedefine/>
    <w:rsid w:val="007D5996"/>
    <w:pPr>
      <w:widowControl/>
      <w:ind w:left="113"/>
    </w:pPr>
    <w:rPr>
      <w:sz w:val="21"/>
    </w:rPr>
  </w:style>
  <w:style w:type="paragraph" w:customStyle="1" w:styleId="catalog9">
    <w:name w:val="catalog 9"/>
    <w:basedOn w:val="a4"/>
    <w:autoRedefine/>
    <w:rsid w:val="007D5996"/>
    <w:pPr>
      <w:widowControl/>
      <w:ind w:left="113"/>
    </w:pPr>
    <w:rPr>
      <w:sz w:val="21"/>
    </w:rPr>
  </w:style>
  <w:style w:type="paragraph" w:customStyle="1" w:styleId="figuredescriptionwithoutautonumbering">
    <w:name w:val="figure description without auto numbering"/>
    <w:basedOn w:val="a4"/>
    <w:autoRedefine/>
    <w:rsid w:val="007D5996"/>
    <w:pPr>
      <w:widowControl/>
      <w:spacing w:before="105" w:line="360" w:lineRule="auto"/>
      <w:ind w:firstLine="425"/>
      <w:jc w:val="center"/>
    </w:pPr>
    <w:rPr>
      <w:sz w:val="21"/>
    </w:rPr>
  </w:style>
  <w:style w:type="paragraph" w:customStyle="1" w:styleId="itemlist">
    <w:name w:val="item list"/>
    <w:basedOn w:val="a0"/>
    <w:autoRedefine/>
    <w:rsid w:val="007D5996"/>
    <w:pPr>
      <w:widowControl/>
      <w:numPr>
        <w:numId w:val="8"/>
      </w:numPr>
      <w:tabs>
        <w:tab w:val="clear" w:pos="425"/>
        <w:tab w:val="num" w:pos="1559"/>
      </w:tabs>
      <w:ind w:left="1559"/>
    </w:pPr>
    <w:rPr>
      <w:rFonts w:ascii="宋体" w:hAnsi="Wingdings"/>
    </w:rPr>
  </w:style>
  <w:style w:type="paragraph" w:styleId="a0">
    <w:name w:val="List Bullet"/>
    <w:basedOn w:val="a4"/>
    <w:rsid w:val="00A10242"/>
    <w:pPr>
      <w:numPr>
        <w:numId w:val="1"/>
      </w:numPr>
      <w:spacing w:line="360" w:lineRule="auto"/>
      <w:ind w:leftChars="200" w:left="400" w:firstLine="0"/>
    </w:pPr>
    <w:rPr>
      <w:rFonts w:ascii="Arial" w:hAnsi="Arial"/>
      <w:sz w:val="21"/>
      <w:szCs w:val="21"/>
    </w:rPr>
  </w:style>
  <w:style w:type="paragraph" w:customStyle="1" w:styleId="documenttitleonheader">
    <w:name w:val="document title on header"/>
    <w:basedOn w:val="a4"/>
    <w:autoRedefine/>
    <w:rsid w:val="007D5996"/>
    <w:pPr>
      <w:widowControl/>
    </w:pPr>
    <w:rPr>
      <w:sz w:val="18"/>
    </w:rPr>
  </w:style>
  <w:style w:type="paragraph" w:customStyle="1" w:styleId="textindentation">
    <w:name w:val="text indentation"/>
    <w:basedOn w:val="a4"/>
    <w:autoRedefine/>
    <w:rsid w:val="007D5996"/>
    <w:pPr>
      <w:widowControl/>
      <w:spacing w:line="360" w:lineRule="auto"/>
      <w:ind w:left="1134"/>
      <w:jc w:val="both"/>
    </w:pPr>
    <w:rPr>
      <w:sz w:val="21"/>
    </w:rPr>
  </w:style>
  <w:style w:type="paragraph" w:customStyle="1" w:styleId="tabledescription">
    <w:name w:val="table description"/>
    <w:basedOn w:val="a4"/>
    <w:rsid w:val="00524CAF"/>
    <w:pPr>
      <w:keepLines/>
      <w:widowControl/>
      <w:numPr>
        <w:numId w:val="7"/>
      </w:numPr>
      <w:spacing w:line="360" w:lineRule="auto"/>
      <w:jc w:val="center"/>
    </w:pPr>
    <w:rPr>
      <w:rFonts w:ascii="宋体"/>
      <w:sz w:val="21"/>
    </w:rPr>
  </w:style>
  <w:style w:type="paragraph" w:customStyle="1" w:styleId="keywords">
    <w:name w:val="keywords"/>
    <w:basedOn w:val="a4"/>
    <w:autoRedefine/>
    <w:rsid w:val="007D5996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revisionrecord">
    <w:name w:val="revision record"/>
    <w:basedOn w:val="a4"/>
    <w:autoRedefine/>
    <w:rsid w:val="007D5996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4"/>
    <w:autoRedefine/>
    <w:rsid w:val="007D5996"/>
    <w:pPr>
      <w:pageBreakBefore/>
      <w:widowControl/>
      <w:numPr>
        <w:ilvl w:val="12"/>
      </w:num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iguredescription">
    <w:name w:val="figure description"/>
    <w:basedOn w:val="a4"/>
    <w:rsid w:val="007D5996"/>
    <w:pPr>
      <w:widowControl/>
      <w:numPr>
        <w:numId w:val="9"/>
      </w:numPr>
      <w:spacing w:before="105" w:line="360" w:lineRule="auto"/>
      <w:jc w:val="center"/>
    </w:pPr>
    <w:rPr>
      <w:rFonts w:ascii="宋体"/>
      <w:sz w:val="21"/>
    </w:rPr>
  </w:style>
  <w:style w:type="paragraph" w:customStyle="1" w:styleId="documenttitle">
    <w:name w:val="document title"/>
    <w:basedOn w:val="a4"/>
    <w:autoRedefine/>
    <w:rsid w:val="007D5996"/>
    <w:pPr>
      <w:widowControl/>
      <w:tabs>
        <w:tab w:val="left" w:pos="0"/>
      </w:tabs>
      <w:spacing w:before="300" w:after="300"/>
      <w:jc w:val="center"/>
      <w:outlineLvl w:val="0"/>
    </w:pPr>
    <w:rPr>
      <w:rFonts w:ascii="Arial" w:hAnsi="Arial"/>
      <w:sz w:val="30"/>
    </w:rPr>
  </w:style>
  <w:style w:type="paragraph" w:customStyle="1" w:styleId="abstract">
    <w:name w:val="abstract"/>
    <w:basedOn w:val="a4"/>
    <w:autoRedefine/>
    <w:rsid w:val="007D5996"/>
    <w:pPr>
      <w:widowControl/>
      <w:numPr>
        <w:ilvl w:val="12"/>
      </w:num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tabletext">
    <w:name w:val="table text"/>
    <w:basedOn w:val="a4"/>
    <w:autoRedefine/>
    <w:rsid w:val="007D5996"/>
    <w:pPr>
      <w:widowControl/>
      <w:tabs>
        <w:tab w:val="decimal" w:pos="0"/>
      </w:tabs>
    </w:pPr>
    <w:rPr>
      <w:sz w:val="21"/>
    </w:rPr>
  </w:style>
  <w:style w:type="paragraph" w:customStyle="1" w:styleId="defaulttext">
    <w:name w:val="default text"/>
    <w:basedOn w:val="a4"/>
    <w:autoRedefine/>
    <w:rsid w:val="007D5996"/>
    <w:pPr>
      <w:widowControl/>
      <w:spacing w:line="360" w:lineRule="auto"/>
    </w:pPr>
    <w:rPr>
      <w:sz w:val="21"/>
    </w:rPr>
  </w:style>
  <w:style w:type="paragraph" w:customStyle="1" w:styleId="a">
    <w:name w:val="参考资料清单+倾斜+蓝色"/>
    <w:basedOn w:val="a4"/>
    <w:rsid w:val="00A10242"/>
    <w:pPr>
      <w:numPr>
        <w:numId w:val="2"/>
      </w:num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paragraph" w:customStyle="1" w:styleId="aff6">
    <w:name w:val="注示头"/>
    <w:basedOn w:val="a4"/>
    <w:rsid w:val="00A10242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table" w:customStyle="1" w:styleId="aff7">
    <w:name w:val="表样式"/>
    <w:basedOn w:val="a7"/>
    <w:rsid w:val="00A10242"/>
    <w:pPr>
      <w:jc w:val="both"/>
    </w:pPr>
    <w:rPr>
      <w:sz w:val="21"/>
    </w:rPr>
    <w:tblPr/>
    <w:tcPr>
      <w:vAlign w:val="center"/>
    </w:tcPr>
  </w:style>
  <w:style w:type="paragraph" w:customStyle="1" w:styleId="aff8">
    <w:name w:val="图样式"/>
    <w:basedOn w:val="a4"/>
    <w:rsid w:val="00A10242"/>
    <w:pPr>
      <w:widowControl/>
      <w:spacing w:before="80" w:after="80" w:line="360" w:lineRule="auto"/>
      <w:jc w:val="center"/>
    </w:pPr>
  </w:style>
  <w:style w:type="paragraph" w:customStyle="1" w:styleId="aff9">
    <w:name w:val="注示文本"/>
    <w:basedOn w:val="a4"/>
    <w:rsid w:val="00A10242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character" w:styleId="affa">
    <w:name w:val="Hyperlink"/>
    <w:basedOn w:val="a6"/>
    <w:rsid w:val="00A10242"/>
    <w:rPr>
      <w:color w:val="0000FF"/>
      <w:u w:val="single"/>
    </w:rPr>
  </w:style>
  <w:style w:type="character" w:styleId="affb">
    <w:name w:val="page number"/>
    <w:basedOn w:val="a6"/>
    <w:rsid w:val="00A10242"/>
  </w:style>
  <w:style w:type="table" w:styleId="affc">
    <w:name w:val="Table Grid"/>
    <w:basedOn w:val="a7"/>
    <w:uiPriority w:val="59"/>
    <w:rsid w:val="00A10242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样式 编写建议 + 首行缩进:  2 字符"/>
    <w:basedOn w:val="a4"/>
    <w:next w:val="a5"/>
    <w:rsid w:val="003D2BDE"/>
    <w:pPr>
      <w:widowControl/>
      <w:spacing w:line="360" w:lineRule="auto"/>
      <w:ind w:firstLineChars="200" w:firstLine="420"/>
    </w:pPr>
    <w:rPr>
      <w:rFonts w:ascii="Arial" w:hAnsi="Arial" w:cs="宋体"/>
      <w:i/>
      <w:iCs/>
      <w:color w:val="0000FF"/>
      <w:sz w:val="21"/>
    </w:rPr>
  </w:style>
  <w:style w:type="paragraph" w:styleId="affd">
    <w:name w:val="Body Text"/>
    <w:basedOn w:val="a4"/>
    <w:link w:val="Char1"/>
    <w:rsid w:val="00F74C13"/>
    <w:pPr>
      <w:spacing w:after="120"/>
    </w:pPr>
  </w:style>
  <w:style w:type="character" w:customStyle="1" w:styleId="Char1">
    <w:name w:val="正文文本 Char"/>
    <w:basedOn w:val="a6"/>
    <w:link w:val="affd"/>
    <w:rsid w:val="00F74C13"/>
  </w:style>
  <w:style w:type="paragraph" w:styleId="affe">
    <w:name w:val="Normal (Web)"/>
    <w:basedOn w:val="a4"/>
    <w:uiPriority w:val="99"/>
    <w:unhideWhenUsed/>
    <w:rsid w:val="00DC026A"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afff">
    <w:name w:val="List Paragraph"/>
    <w:basedOn w:val="a4"/>
    <w:uiPriority w:val="34"/>
    <w:qFormat/>
    <w:rsid w:val="00973EC5"/>
    <w:pPr>
      <w:widowControl/>
      <w:autoSpaceDE/>
      <w:autoSpaceDN/>
      <w:adjustRightInd/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7Char">
    <w:name w:val="标题 7 Char"/>
    <w:aliases w:val="heading 7 Char"/>
    <w:basedOn w:val="a6"/>
    <w:link w:val="7"/>
    <w:rsid w:val="00D1090F"/>
    <w:rPr>
      <w:rFonts w:ascii="Arial" w:eastAsia="黑体" w:hAnsi="Arial"/>
      <w:sz w:val="21"/>
      <w:szCs w:val="21"/>
    </w:rPr>
  </w:style>
  <w:style w:type="character" w:customStyle="1" w:styleId="5Char">
    <w:name w:val="标题 5 Char"/>
    <w:aliases w:val="heading 5 Char"/>
    <w:basedOn w:val="a6"/>
    <w:link w:val="5"/>
    <w:rsid w:val="00C15E7A"/>
    <w:rPr>
      <w:rFonts w:ascii="Arial" w:eastAsia="黑体" w:hAnsi="Arial"/>
      <w:sz w:val="21"/>
      <w:szCs w:val="21"/>
    </w:rPr>
  </w:style>
  <w:style w:type="character" w:customStyle="1" w:styleId="6Char">
    <w:name w:val="标题 6 Char"/>
    <w:aliases w:val="heading 6 Char"/>
    <w:basedOn w:val="a6"/>
    <w:link w:val="6"/>
    <w:rsid w:val="00B531DB"/>
    <w:rPr>
      <w:rFonts w:ascii="Arial" w:eastAsia="黑体" w:hAnsi="Arial"/>
      <w:sz w:val="21"/>
      <w:szCs w:val="21"/>
    </w:rPr>
  </w:style>
  <w:style w:type="character" w:styleId="HTML">
    <w:name w:val="HTML Code"/>
    <w:basedOn w:val="a6"/>
    <w:uiPriority w:val="99"/>
    <w:unhideWhenUsed/>
    <w:rsid w:val="00BB71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25657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33562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87123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0311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97167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4136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2749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61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19360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90669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6186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91300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57548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5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9815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7692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950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9369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4116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75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298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79760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5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5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92673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14323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15577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7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659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947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5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2139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26033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9618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02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1435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12754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7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53271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67237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8763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76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33034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42981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7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4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31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EDEDE"/>
                        <w:left w:val="single" w:sz="6" w:space="0" w:color="DEDEDE"/>
                        <w:bottom w:val="single" w:sz="6" w:space="0" w:color="DEDEDE"/>
                        <w:right w:val="single" w:sz="6" w:space="0" w:color="DEDEDE"/>
                      </w:divBdr>
                      <w:divsChild>
                        <w:div w:id="5651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804514">
                              <w:marLeft w:val="0"/>
                              <w:marRight w:val="5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592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92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25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EEEEE"/>
                            <w:left w:val="none" w:sz="0" w:space="8" w:color="auto"/>
                            <w:bottom w:val="single" w:sz="6" w:space="8" w:color="EEEEEE"/>
                            <w:right w:val="single" w:sz="6" w:space="8" w:color="EEEEEE"/>
                          </w:divBdr>
                          <w:divsChild>
                            <w:div w:id="25009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4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774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8405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39971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14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57403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49854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2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E:\log\com\huawei\hiar\ARConfigBase.CameraLensFacing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file:///E:\log\com\huawei\hiar\ARConfigBase.CameraLensFacing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pplication%20Data\Microsoft\Templates\Word&#25991;&#26723;&#27169;&#26495;&#26679;&#20363;&#65288;&#20013;&#33521;&#25991;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2D600-94F0-466C-AC1A-4294F533C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Word文档模板样例（中英文）.dot</Template>
  <TotalTime>8096</TotalTime>
  <Pages>1</Pages>
  <Words>6532</Words>
  <Characters>37238</Characters>
  <Application>Microsoft Office Word</Application>
  <DocSecurity>0</DocSecurity>
  <Lines>310</Lines>
  <Paragraphs>87</Paragraphs>
  <ScaleCrop>false</ScaleCrop>
  <Company>Huawei Technologies Co., Ltd.</Company>
  <LinksUpToDate>false</LinksUpToDate>
  <CharactersWithSpaces>43683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Huawei Technologies Co</dc:title>
  <dc:subject/>
  <dc:creator>huchang (C)</dc:creator>
  <cp:keywords>IPD-CMM 2.0</cp:keywords>
  <cp:lastModifiedBy>Qianpeng (A)</cp:lastModifiedBy>
  <cp:revision>844</cp:revision>
  <cp:lastPrinted>2018-01-10T12:07:00Z</cp:lastPrinted>
  <dcterms:created xsi:type="dcterms:W3CDTF">2017-12-21T12:58:00Z</dcterms:created>
  <dcterms:modified xsi:type="dcterms:W3CDTF">2018-11-20T08:17:00Z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(3)7e5ax5jYsD9zwPuUPawUsTaJ9miH9Jaim8eXGFKJU91s1DDKtWSzlJuLilqKpcN8xQnm4uIJ
/H+qlAfgXXXAN96kPkm4rK4HF/BRIyTNu1mvSKktAt7nsfdpuO+yyr2kFdFXLeOAJHGHfwDB
AMGiNJRKX6vf3dMwm2N7uEJLdfQpV4u0/4/mCHCJoV/djg3XPeZZIMltTX/R6YcbwXIFlp7R
GUo2jzDrNQCVx3pOet</vt:lpwstr>
  </property>
  <property fmtid="{D5CDD505-2E9C-101B-9397-08002B2CF9AE}" pid="3" name="_2015_ms_pID_725343_00">
    <vt:lpwstr>_2015_ms_pID_725343</vt:lpwstr>
  </property>
  <property fmtid="{D5CDD505-2E9C-101B-9397-08002B2CF9AE}" pid="4" name="_2015_ms_pID_7253431">
    <vt:lpwstr>SkxADE9lKWK1oDpBBtdXmmGQz+YCXVGEREIavke/plKLPQnVeSaQlS
Ohc71hrS0jCIb6cfrfblHW+7FJ5sTus99XfzucXmaYxzX469UPqFbb/36c70QTbxUTe+CLRW
wqQ3Eauu7W0cylRdJp/PPa85piW/plZj7BOl0FFV9CUuaA65i+aHIIqspYhKx1Z8ZvaoSM0n
rABTHeUpzHdd1NY6ItQV0Mma0h7s3KKSm/BH</vt:lpwstr>
  </property>
  <property fmtid="{D5CDD505-2E9C-101B-9397-08002B2CF9AE}" pid="5" name="_2015_ms_pID_7253431_00">
    <vt:lpwstr>_2015_ms_pID_7253431</vt:lpwstr>
  </property>
  <property fmtid="{D5CDD505-2E9C-101B-9397-08002B2CF9AE}" pid="6" name="_2015_ms_pID_7253432">
    <vt:lpwstr>Hw==</vt:lpwstr>
  </property>
  <property fmtid="{D5CDD505-2E9C-101B-9397-08002B2CF9AE}" pid="7" name="_readonly">
    <vt:lpwstr/>
  </property>
  <property fmtid="{D5CDD505-2E9C-101B-9397-08002B2CF9AE}" pid="8" name="_change">
    <vt:lpwstr/>
  </property>
  <property fmtid="{D5CDD505-2E9C-101B-9397-08002B2CF9AE}" pid="9" name="_full-control">
    <vt:lpwstr/>
  </property>
  <property fmtid="{D5CDD505-2E9C-101B-9397-08002B2CF9AE}" pid="10" name="sflag">
    <vt:lpwstr>1542701740</vt:lpwstr>
  </property>
</Properties>
</file>